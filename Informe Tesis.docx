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E6710C" w14:textId="77777777" w:rsidR="00DD30A0" w:rsidRDefault="00DD30A0">
      <w:pPr>
        <w:rPr>
          <w:rFonts w:ascii="Museo Sans 900" w:hAnsi="Museo Sans 900"/>
          <w:color w:val="212D57"/>
          <w:sz w:val="40"/>
          <w:szCs w:val="40"/>
        </w:rPr>
      </w:pPr>
      <w:bookmarkStart w:id="0" w:name="OLE_LINK50"/>
      <w:bookmarkStart w:id="1" w:name="OLE_LINK51"/>
    </w:p>
    <w:p w14:paraId="7E8BA4F5" w14:textId="77777777" w:rsidR="00D533E0" w:rsidRDefault="00D533E0" w:rsidP="00D533E0">
      <w:pPr>
        <w:pStyle w:val="TITULO"/>
      </w:pPr>
    </w:p>
    <w:p w14:paraId="4E4455C5" w14:textId="77777777" w:rsidR="00D533E0" w:rsidRDefault="00D533E0" w:rsidP="00D533E0">
      <w:pPr>
        <w:pStyle w:val="TITULO"/>
      </w:pPr>
    </w:p>
    <w:p w14:paraId="2E9B4FB1" w14:textId="77777777" w:rsidR="00D533E0" w:rsidRDefault="00D533E0" w:rsidP="00D533E0">
      <w:pPr>
        <w:pStyle w:val="TITULO"/>
      </w:pPr>
    </w:p>
    <w:p w14:paraId="174D0D13" w14:textId="77777777" w:rsidR="00D533E0" w:rsidRDefault="00D533E0" w:rsidP="00D533E0">
      <w:pPr>
        <w:pStyle w:val="TITULO"/>
      </w:pPr>
    </w:p>
    <w:p w14:paraId="01FB483B" w14:textId="77777777" w:rsidR="00E506E6" w:rsidRPr="00F9375B" w:rsidRDefault="0051188C" w:rsidP="00F9375B">
      <w:pPr>
        <w:pStyle w:val="TITULO"/>
      </w:pPr>
      <w:bookmarkStart w:id="2" w:name="OLE_LINK22"/>
      <w:bookmarkStart w:id="3" w:name="OLE_LINK23"/>
      <w:bookmarkStart w:id="4" w:name="OLE_LINK5"/>
      <w:bookmarkStart w:id="5" w:name="OLE_LINK6"/>
      <w:bookmarkStart w:id="6" w:name="OLE_LINK7"/>
      <w:r w:rsidRPr="00F9375B">
        <w:t>Aplicación web para la realización de experimentos de forma colaborativa en el framework JCLAL</w:t>
      </w:r>
      <w:bookmarkEnd w:id="2"/>
      <w:bookmarkEnd w:id="3"/>
    </w:p>
    <w:bookmarkEnd w:id="4"/>
    <w:bookmarkEnd w:id="5"/>
    <w:bookmarkEnd w:id="6"/>
    <w:p w14:paraId="200EA6FF" w14:textId="77777777" w:rsidR="00B52EB7" w:rsidRDefault="00B52EB7" w:rsidP="00B52EB7">
      <w:pPr>
        <w:pStyle w:val="TITULOTESIS"/>
        <w:rPr>
          <w:rFonts w:ascii="Museo Sans 300" w:hAnsi="Museo Sans 300"/>
          <w:szCs w:val="32"/>
        </w:rPr>
      </w:pPr>
    </w:p>
    <w:p w14:paraId="6D295AE1" w14:textId="77777777" w:rsidR="00B52EB7" w:rsidRPr="00D533E0" w:rsidRDefault="00D533E0" w:rsidP="00A30DD6">
      <w:pPr>
        <w:pStyle w:val="SUBTITULOTESIS"/>
        <w:spacing w:after="0" w:line="276" w:lineRule="auto"/>
        <w:rPr>
          <w:color w:val="212D57"/>
        </w:rPr>
      </w:pPr>
      <w:bookmarkStart w:id="7" w:name="OLE_LINK8"/>
      <w:bookmarkStart w:id="8" w:name="OLE_LINK9"/>
      <w:r w:rsidRPr="00D533E0">
        <w:rPr>
          <w:color w:val="212D57"/>
        </w:rPr>
        <w:t xml:space="preserve">TESIS PRESENTADA EN OPCIÓN </w:t>
      </w:r>
    </w:p>
    <w:p w14:paraId="66905D33" w14:textId="77777777" w:rsidR="00B52EB7" w:rsidRPr="00D533E0" w:rsidRDefault="00D533E0" w:rsidP="00A30DD6">
      <w:pPr>
        <w:pStyle w:val="SUBTITULOTESIS"/>
        <w:spacing w:after="0" w:line="276" w:lineRule="auto"/>
        <w:rPr>
          <w:color w:val="212D57"/>
        </w:rPr>
      </w:pPr>
      <w:r w:rsidRPr="00D533E0">
        <w:rPr>
          <w:color w:val="212D57"/>
        </w:rPr>
        <w:t xml:space="preserve">AL TÍTULO DE INGENIERO </w:t>
      </w:r>
      <w:r w:rsidR="00C2495A">
        <w:rPr>
          <w:color w:val="212D57"/>
        </w:rPr>
        <w:t>INFORMÁTICO</w:t>
      </w:r>
    </w:p>
    <w:bookmarkEnd w:id="7"/>
    <w:bookmarkEnd w:id="8"/>
    <w:p w14:paraId="4B546A48" w14:textId="77777777" w:rsidR="00E506E6" w:rsidRDefault="00E506E6" w:rsidP="00C34DA0">
      <w:pPr>
        <w:spacing w:line="240" w:lineRule="auto"/>
        <w:rPr>
          <w:rFonts w:ascii="Museo Sans 300" w:hAnsi="Museo Sans 300"/>
          <w:sz w:val="32"/>
          <w:szCs w:val="32"/>
        </w:rPr>
      </w:pPr>
    </w:p>
    <w:p w14:paraId="007E368F" w14:textId="77777777" w:rsidR="00D533E0" w:rsidRPr="001619AB" w:rsidRDefault="00C2495A" w:rsidP="00A30DD6">
      <w:pPr>
        <w:pStyle w:val="AUTORES"/>
        <w:spacing w:after="0" w:line="276" w:lineRule="auto"/>
      </w:pPr>
      <w:bookmarkStart w:id="9" w:name="OLE_LINK10"/>
      <w:bookmarkStart w:id="10" w:name="OLE_LINK11"/>
      <w:r>
        <w:t>Autor</w:t>
      </w:r>
      <w:r w:rsidR="00D533E0" w:rsidRPr="001619AB">
        <w:t xml:space="preserve">: </w:t>
      </w:r>
      <w:r>
        <w:t>Ramón Alejandro Valdés Ochoa</w:t>
      </w:r>
    </w:p>
    <w:p w14:paraId="22901CCC" w14:textId="7BBE6FD7" w:rsidR="004D0B3D" w:rsidRDefault="00C2495A" w:rsidP="00A30DD6">
      <w:pPr>
        <w:pStyle w:val="AUTORES"/>
        <w:spacing w:after="0" w:line="276" w:lineRule="auto"/>
      </w:pPr>
      <w:r>
        <w:t>Tutore</w:t>
      </w:r>
      <w:r w:rsidR="00D533E0">
        <w:t xml:space="preserve">s: </w:t>
      </w:r>
      <w:bookmarkStart w:id="11" w:name="OLE_LINK1"/>
      <w:bookmarkStart w:id="12" w:name="OLE_LINK2"/>
      <w:r w:rsidR="004D0B3D">
        <w:t>M. Sc. Abel A. Fernández Higuera</w:t>
      </w:r>
    </w:p>
    <w:p w14:paraId="04FFBCBB" w14:textId="53D57E92" w:rsidR="00D533E0" w:rsidRDefault="004D0B3D" w:rsidP="004D0B3D">
      <w:pPr>
        <w:pStyle w:val="AUTORES"/>
        <w:spacing w:after="0" w:line="276" w:lineRule="auto"/>
        <w:ind w:firstLine="708"/>
      </w:pPr>
      <w:r>
        <w:t xml:space="preserve">    M. Sc</w:t>
      </w:r>
      <w:r w:rsidR="00D533E0">
        <w:t xml:space="preserve">. </w:t>
      </w:r>
      <w:r w:rsidR="00C2495A">
        <w:t>Eduardo Pérez Perdomo</w:t>
      </w:r>
      <w:bookmarkEnd w:id="11"/>
      <w:bookmarkEnd w:id="12"/>
    </w:p>
    <w:p w14:paraId="61F80EED" w14:textId="361E044B" w:rsidR="00D533E0" w:rsidRDefault="00D533E0" w:rsidP="00A30DD6">
      <w:pPr>
        <w:pStyle w:val="AUTORES"/>
        <w:spacing w:after="0" w:line="276" w:lineRule="auto"/>
      </w:pPr>
      <w:r>
        <w:t xml:space="preserve">           </w:t>
      </w:r>
      <w:r w:rsidR="00C2495A">
        <w:t xml:space="preserve">   </w:t>
      </w:r>
      <w:r w:rsidR="00F31AB3">
        <w:t xml:space="preserve"> </w:t>
      </w:r>
    </w:p>
    <w:bookmarkEnd w:id="9"/>
    <w:bookmarkEnd w:id="10"/>
    <w:p w14:paraId="046179E5" w14:textId="77777777" w:rsidR="004257CC" w:rsidRDefault="004257CC" w:rsidP="00A30DD6">
      <w:pPr>
        <w:pStyle w:val="AUTORES"/>
        <w:spacing w:after="0" w:line="276" w:lineRule="auto"/>
      </w:pPr>
      <w:r>
        <w:tab/>
        <w:t xml:space="preserve">    </w:t>
      </w:r>
    </w:p>
    <w:p w14:paraId="2A8DE79C" w14:textId="77777777" w:rsidR="00100F9A" w:rsidRDefault="00100F9A" w:rsidP="00A30DD6">
      <w:pPr>
        <w:pStyle w:val="AUTORES"/>
        <w:spacing w:after="0" w:line="276" w:lineRule="auto"/>
      </w:pPr>
    </w:p>
    <w:p w14:paraId="20FB25F6" w14:textId="77777777" w:rsidR="00100F9A" w:rsidRDefault="00100F9A" w:rsidP="00A30DD6">
      <w:pPr>
        <w:pStyle w:val="AUTORES"/>
        <w:spacing w:after="0" w:line="276" w:lineRule="auto"/>
      </w:pPr>
    </w:p>
    <w:p w14:paraId="5DEC237C" w14:textId="77777777" w:rsidR="00786A93" w:rsidRDefault="00786A93" w:rsidP="00100F9A">
      <w:pPr>
        <w:pStyle w:val="FECHA"/>
      </w:pPr>
    </w:p>
    <w:p w14:paraId="471A3313" w14:textId="77777777" w:rsidR="00100F9A" w:rsidRPr="00786A93" w:rsidRDefault="00C2495A" w:rsidP="00100F9A">
      <w:pPr>
        <w:pStyle w:val="FECHA"/>
        <w:rPr>
          <w:sz w:val="18"/>
          <w:szCs w:val="18"/>
        </w:rPr>
      </w:pPr>
      <w:r>
        <w:rPr>
          <w:sz w:val="18"/>
          <w:szCs w:val="18"/>
        </w:rPr>
        <w:t>HOLGUÍN 2018</w:t>
      </w:r>
    </w:p>
    <w:p w14:paraId="53263060" w14:textId="77777777" w:rsidR="00100F9A" w:rsidRPr="00E506E6" w:rsidRDefault="00100F9A" w:rsidP="00A30DD6">
      <w:pPr>
        <w:pStyle w:val="AUTORES"/>
        <w:spacing w:after="0" w:line="276" w:lineRule="auto"/>
        <w:sectPr w:rsidR="00100F9A" w:rsidRPr="00E506E6" w:rsidSect="00D46F64">
          <w:footerReference w:type="default" r:id="rId8"/>
          <w:headerReference w:type="first" r:id="rId9"/>
          <w:footerReference w:type="first" r:id="rId10"/>
          <w:pgSz w:w="12240" w:h="15840"/>
          <w:pgMar w:top="2540" w:right="1871" w:bottom="1418" w:left="2198" w:header="709" w:footer="709" w:gutter="0"/>
          <w:cols w:space="708"/>
          <w:titlePg/>
          <w:docGrid w:linePitch="360"/>
        </w:sectPr>
      </w:pPr>
    </w:p>
    <w:p w14:paraId="7B1AAFDC" w14:textId="77777777" w:rsidR="000E68CA" w:rsidRDefault="000E68CA" w:rsidP="00A875F9">
      <w:pPr>
        <w:pStyle w:val="texto"/>
      </w:pPr>
    </w:p>
    <w:p w14:paraId="49D974B8" w14:textId="77777777" w:rsidR="00DD30A0" w:rsidRDefault="00DD30A0" w:rsidP="00A875F9">
      <w:pPr>
        <w:pStyle w:val="texto"/>
      </w:pPr>
    </w:p>
    <w:p w14:paraId="365FA2F7" w14:textId="77777777" w:rsidR="00D533E0" w:rsidRDefault="00D533E0" w:rsidP="00D533E0">
      <w:pPr>
        <w:pStyle w:val="resaltado"/>
        <w:jc w:val="right"/>
        <w:rPr>
          <w:sz w:val="22"/>
          <w:szCs w:val="22"/>
        </w:rPr>
      </w:pPr>
      <w:r w:rsidRPr="00D81E91">
        <w:rPr>
          <w:rFonts w:cs="Arial"/>
          <w:b/>
          <w:szCs w:val="40"/>
        </w:rPr>
        <w:t>PENSAMIENTO</w:t>
      </w:r>
    </w:p>
    <w:p w14:paraId="0DFBBBB2" w14:textId="77777777" w:rsidR="00D533E0" w:rsidRPr="002073E0" w:rsidRDefault="00D533E0" w:rsidP="00D533E0">
      <w:pPr>
        <w:autoSpaceDE w:val="0"/>
        <w:autoSpaceDN w:val="0"/>
        <w:adjustRightInd w:val="0"/>
        <w:spacing w:line="360" w:lineRule="auto"/>
        <w:jc w:val="right"/>
        <w:rPr>
          <w:rFonts w:ascii="Museo Sans 300" w:hAnsi="Museo Sans 300" w:cs="Arial"/>
          <w:sz w:val="36"/>
          <w:szCs w:val="40"/>
        </w:rPr>
      </w:pPr>
    </w:p>
    <w:p w14:paraId="0D5C469A" w14:textId="77777777" w:rsidR="00D533E0" w:rsidRPr="002073E0" w:rsidRDefault="00D533E0" w:rsidP="00A875F9">
      <w:pPr>
        <w:pStyle w:val="cita"/>
      </w:pPr>
      <w:r w:rsidRPr="002073E0">
        <w:t>“</w:t>
      </w:r>
      <w:r w:rsidR="004257CC">
        <w:t>Lo que nos hace verdaderamente grandes es el hecho de reconocer lo pequeños que somos</w:t>
      </w:r>
      <w:r w:rsidRPr="002073E0">
        <w:t>”.</w:t>
      </w:r>
    </w:p>
    <w:p w14:paraId="280D387F" w14:textId="77777777" w:rsidR="002073E0" w:rsidRPr="002073E0" w:rsidRDefault="002073E0" w:rsidP="00A875F9">
      <w:pPr>
        <w:pStyle w:val="cita"/>
      </w:pPr>
    </w:p>
    <w:p w14:paraId="1E3D1C9B" w14:textId="77777777" w:rsidR="00D533E0" w:rsidRPr="00D533E0" w:rsidRDefault="004257CC" w:rsidP="00A875F9">
      <w:pPr>
        <w:pStyle w:val="texto"/>
      </w:pPr>
      <w:r>
        <w:t>Ramon Valdes Ochoa</w:t>
      </w:r>
      <w:r w:rsidR="005A303A">
        <w:t xml:space="preserve"> </w:t>
      </w:r>
    </w:p>
    <w:p w14:paraId="297F3031" w14:textId="77777777" w:rsidR="00D533E0" w:rsidRDefault="00D533E0" w:rsidP="002073E0">
      <w:pPr>
        <w:pStyle w:val="resaltado"/>
        <w:spacing w:line="360" w:lineRule="auto"/>
        <w:rPr>
          <w:sz w:val="22"/>
          <w:szCs w:val="22"/>
        </w:rPr>
      </w:pPr>
    </w:p>
    <w:p w14:paraId="0F687F07" w14:textId="77777777" w:rsidR="00D533E0" w:rsidRDefault="00D533E0" w:rsidP="00DD30A0">
      <w:pPr>
        <w:pStyle w:val="resaltado"/>
        <w:rPr>
          <w:sz w:val="22"/>
          <w:szCs w:val="22"/>
        </w:rPr>
      </w:pPr>
    </w:p>
    <w:p w14:paraId="36DDDE00" w14:textId="77777777" w:rsidR="00D533E0" w:rsidRDefault="00D533E0" w:rsidP="00DD30A0">
      <w:pPr>
        <w:pStyle w:val="resaltado"/>
        <w:rPr>
          <w:sz w:val="22"/>
          <w:szCs w:val="22"/>
        </w:rPr>
      </w:pPr>
    </w:p>
    <w:p w14:paraId="789A7126" w14:textId="77777777" w:rsidR="00D533E0" w:rsidRDefault="00D533E0" w:rsidP="00DD30A0">
      <w:pPr>
        <w:pStyle w:val="resaltado"/>
        <w:rPr>
          <w:sz w:val="22"/>
          <w:szCs w:val="22"/>
        </w:rPr>
      </w:pPr>
    </w:p>
    <w:p w14:paraId="57F3C620" w14:textId="77777777" w:rsidR="00D533E0" w:rsidRDefault="00D533E0" w:rsidP="00DD30A0">
      <w:pPr>
        <w:pStyle w:val="resaltado"/>
        <w:rPr>
          <w:sz w:val="22"/>
          <w:szCs w:val="22"/>
        </w:rPr>
      </w:pPr>
    </w:p>
    <w:p w14:paraId="3E049543" w14:textId="77777777" w:rsidR="00D533E0" w:rsidRDefault="00D533E0" w:rsidP="00DD30A0">
      <w:pPr>
        <w:pStyle w:val="resaltado"/>
        <w:rPr>
          <w:sz w:val="22"/>
          <w:szCs w:val="22"/>
        </w:rPr>
      </w:pPr>
    </w:p>
    <w:p w14:paraId="50DF0ACC" w14:textId="77777777" w:rsidR="00D533E0" w:rsidRDefault="00D533E0" w:rsidP="00DD30A0">
      <w:pPr>
        <w:pStyle w:val="resaltado"/>
        <w:rPr>
          <w:sz w:val="22"/>
          <w:szCs w:val="22"/>
        </w:rPr>
      </w:pPr>
    </w:p>
    <w:p w14:paraId="17AE1DB0" w14:textId="77777777" w:rsidR="00D533E0" w:rsidRDefault="00D533E0" w:rsidP="00DD30A0">
      <w:pPr>
        <w:pStyle w:val="resaltado"/>
        <w:rPr>
          <w:sz w:val="22"/>
          <w:szCs w:val="22"/>
        </w:rPr>
      </w:pPr>
    </w:p>
    <w:p w14:paraId="0DB599CB" w14:textId="77777777" w:rsidR="00D533E0" w:rsidRDefault="00D533E0" w:rsidP="00DD30A0">
      <w:pPr>
        <w:pStyle w:val="resaltado"/>
        <w:rPr>
          <w:sz w:val="22"/>
          <w:szCs w:val="22"/>
        </w:rPr>
      </w:pPr>
    </w:p>
    <w:p w14:paraId="0AD9C4B6" w14:textId="77777777" w:rsidR="00D533E0" w:rsidRDefault="00D533E0" w:rsidP="00DD30A0">
      <w:pPr>
        <w:pStyle w:val="resaltado"/>
        <w:rPr>
          <w:sz w:val="22"/>
          <w:szCs w:val="22"/>
        </w:rPr>
      </w:pPr>
    </w:p>
    <w:p w14:paraId="5F5C23ED" w14:textId="77777777" w:rsidR="00D533E0" w:rsidRDefault="00D533E0" w:rsidP="00DD30A0">
      <w:pPr>
        <w:pStyle w:val="resaltado"/>
        <w:rPr>
          <w:sz w:val="22"/>
          <w:szCs w:val="22"/>
        </w:rPr>
      </w:pPr>
    </w:p>
    <w:p w14:paraId="6CDB2292" w14:textId="77777777" w:rsidR="00D533E0" w:rsidRDefault="00D533E0" w:rsidP="00DD30A0">
      <w:pPr>
        <w:pStyle w:val="resaltado"/>
        <w:rPr>
          <w:sz w:val="22"/>
          <w:szCs w:val="22"/>
        </w:rPr>
      </w:pPr>
    </w:p>
    <w:p w14:paraId="2DCA3553" w14:textId="77777777" w:rsidR="00D533E0" w:rsidRDefault="00D533E0" w:rsidP="00DD30A0">
      <w:pPr>
        <w:pStyle w:val="resaltado"/>
        <w:rPr>
          <w:sz w:val="22"/>
          <w:szCs w:val="22"/>
        </w:rPr>
      </w:pPr>
    </w:p>
    <w:p w14:paraId="416C756A" w14:textId="77777777" w:rsidR="00D533E0" w:rsidRDefault="00D533E0" w:rsidP="00DD30A0">
      <w:pPr>
        <w:pStyle w:val="resaltado"/>
        <w:rPr>
          <w:sz w:val="22"/>
          <w:szCs w:val="22"/>
        </w:rPr>
      </w:pPr>
    </w:p>
    <w:p w14:paraId="78E12930" w14:textId="77777777" w:rsidR="00D533E0" w:rsidRDefault="00D533E0" w:rsidP="00DD30A0">
      <w:pPr>
        <w:pStyle w:val="resaltado"/>
        <w:rPr>
          <w:sz w:val="22"/>
          <w:szCs w:val="22"/>
        </w:rPr>
      </w:pPr>
    </w:p>
    <w:p w14:paraId="70F613CA" w14:textId="77777777" w:rsidR="00D533E0" w:rsidRDefault="00D533E0" w:rsidP="00DD30A0">
      <w:pPr>
        <w:pStyle w:val="resaltado"/>
        <w:rPr>
          <w:sz w:val="22"/>
          <w:szCs w:val="22"/>
        </w:rPr>
      </w:pPr>
    </w:p>
    <w:p w14:paraId="2B62283E" w14:textId="77777777" w:rsidR="00D533E0" w:rsidRDefault="00D533E0" w:rsidP="00DD30A0">
      <w:pPr>
        <w:pStyle w:val="resaltado"/>
        <w:rPr>
          <w:sz w:val="22"/>
          <w:szCs w:val="22"/>
        </w:rPr>
      </w:pPr>
    </w:p>
    <w:p w14:paraId="6FAE8FBD" w14:textId="77777777" w:rsidR="00D533E0" w:rsidRDefault="00D533E0" w:rsidP="00DD30A0">
      <w:pPr>
        <w:pStyle w:val="resaltado"/>
        <w:rPr>
          <w:sz w:val="22"/>
          <w:szCs w:val="22"/>
        </w:rPr>
      </w:pPr>
    </w:p>
    <w:p w14:paraId="16CD2EDD" w14:textId="77777777" w:rsidR="00D533E0" w:rsidRDefault="00D533E0" w:rsidP="00DD30A0">
      <w:pPr>
        <w:pStyle w:val="resaltado"/>
        <w:rPr>
          <w:sz w:val="22"/>
          <w:szCs w:val="22"/>
        </w:rPr>
      </w:pPr>
    </w:p>
    <w:p w14:paraId="588B88A9" w14:textId="77777777" w:rsidR="00A875F9" w:rsidRDefault="00A875F9" w:rsidP="00A875F9">
      <w:pPr>
        <w:pStyle w:val="texto"/>
        <w:rPr>
          <w:lang w:val="es-MX" w:eastAsia="en-US"/>
        </w:rPr>
      </w:pPr>
    </w:p>
    <w:p w14:paraId="7C0693F5" w14:textId="77777777" w:rsidR="00A875F9" w:rsidRPr="00A875F9" w:rsidRDefault="00A875F9" w:rsidP="00A875F9">
      <w:pPr>
        <w:pStyle w:val="texto"/>
        <w:rPr>
          <w:lang w:val="es-MX" w:eastAsia="en-US"/>
        </w:rPr>
      </w:pPr>
    </w:p>
    <w:p w14:paraId="236712AB" w14:textId="77777777" w:rsidR="00D533E0" w:rsidRDefault="00D533E0" w:rsidP="00DD30A0">
      <w:pPr>
        <w:pStyle w:val="resaltado"/>
        <w:rPr>
          <w:sz w:val="22"/>
          <w:szCs w:val="22"/>
        </w:rPr>
      </w:pPr>
    </w:p>
    <w:p w14:paraId="4443FCEB" w14:textId="77777777" w:rsidR="00D533E0" w:rsidRDefault="00D533E0" w:rsidP="00DD30A0">
      <w:pPr>
        <w:pStyle w:val="resaltado"/>
        <w:rPr>
          <w:sz w:val="22"/>
          <w:szCs w:val="22"/>
        </w:rPr>
      </w:pPr>
    </w:p>
    <w:p w14:paraId="7F4A9231" w14:textId="77777777" w:rsidR="00D533E0" w:rsidRDefault="00D533E0" w:rsidP="00DD30A0">
      <w:pPr>
        <w:pStyle w:val="resaltado"/>
        <w:rPr>
          <w:sz w:val="22"/>
          <w:szCs w:val="22"/>
        </w:rPr>
      </w:pPr>
    </w:p>
    <w:p w14:paraId="6AD7654C" w14:textId="77777777" w:rsidR="00D533E0" w:rsidRDefault="00D533E0" w:rsidP="00DD30A0">
      <w:pPr>
        <w:pStyle w:val="resaltado"/>
        <w:rPr>
          <w:sz w:val="22"/>
          <w:szCs w:val="22"/>
        </w:rPr>
      </w:pPr>
    </w:p>
    <w:p w14:paraId="64560C6B" w14:textId="77777777" w:rsidR="00D533E0" w:rsidRDefault="00D533E0" w:rsidP="00DD30A0">
      <w:pPr>
        <w:pStyle w:val="resaltado"/>
        <w:rPr>
          <w:sz w:val="22"/>
          <w:szCs w:val="22"/>
        </w:rPr>
      </w:pPr>
    </w:p>
    <w:p w14:paraId="54274FCB" w14:textId="77777777" w:rsidR="00D533E0" w:rsidRDefault="00D533E0" w:rsidP="00DD30A0">
      <w:pPr>
        <w:pStyle w:val="resaltado"/>
        <w:rPr>
          <w:sz w:val="22"/>
          <w:szCs w:val="22"/>
        </w:rPr>
      </w:pPr>
    </w:p>
    <w:p w14:paraId="032D004F" w14:textId="77777777" w:rsidR="00D533E0" w:rsidRDefault="00D533E0" w:rsidP="00DD30A0">
      <w:pPr>
        <w:pStyle w:val="resaltado"/>
        <w:rPr>
          <w:sz w:val="22"/>
          <w:szCs w:val="22"/>
        </w:rPr>
      </w:pPr>
    </w:p>
    <w:p w14:paraId="707176D7" w14:textId="77777777" w:rsidR="002073E0" w:rsidRDefault="002073E0" w:rsidP="00A875F9">
      <w:pPr>
        <w:pStyle w:val="texto"/>
      </w:pPr>
    </w:p>
    <w:p w14:paraId="4BE91363" w14:textId="77777777" w:rsidR="002073E0" w:rsidRDefault="002073E0" w:rsidP="00A875F9">
      <w:pPr>
        <w:pStyle w:val="texto"/>
      </w:pPr>
    </w:p>
    <w:p w14:paraId="4799A27E" w14:textId="77777777" w:rsidR="002073E0" w:rsidRDefault="002073E0" w:rsidP="00A875F9">
      <w:pPr>
        <w:pStyle w:val="texto"/>
      </w:pPr>
    </w:p>
    <w:p w14:paraId="6BFB9A55" w14:textId="77777777" w:rsidR="002073E0" w:rsidRPr="002073E0" w:rsidRDefault="002073E0" w:rsidP="002073E0">
      <w:pPr>
        <w:pStyle w:val="resaltado"/>
        <w:jc w:val="right"/>
        <w:rPr>
          <w:b/>
        </w:rPr>
      </w:pPr>
      <w:r w:rsidRPr="002073E0">
        <w:rPr>
          <w:b/>
        </w:rPr>
        <w:t>DEDICATORIA</w:t>
      </w:r>
    </w:p>
    <w:p w14:paraId="2E5C9190" w14:textId="77777777" w:rsidR="002073E0" w:rsidRDefault="002073E0" w:rsidP="00A875F9">
      <w:pPr>
        <w:pStyle w:val="texto"/>
      </w:pPr>
    </w:p>
    <w:p w14:paraId="3048FD55" w14:textId="77777777" w:rsidR="002073E0" w:rsidRDefault="002073E0" w:rsidP="00A875F9">
      <w:pPr>
        <w:pStyle w:val="cita"/>
      </w:pPr>
      <w:r>
        <w:t xml:space="preserve">A mis padres, porque no existe forma de expresarles mi eterno amor y </w:t>
      </w:r>
      <w:r w:rsidR="004257CC">
        <w:t>agradecimiento</w:t>
      </w:r>
      <w:r>
        <w:t>. A mi familia, por creer siempre en mí.</w:t>
      </w:r>
    </w:p>
    <w:p w14:paraId="7B2B6C4F" w14:textId="77777777" w:rsidR="002073E0" w:rsidRDefault="002073E0" w:rsidP="00A875F9">
      <w:pPr>
        <w:pStyle w:val="texto"/>
      </w:pPr>
    </w:p>
    <w:p w14:paraId="4BE70903" w14:textId="77777777" w:rsidR="002073E0" w:rsidRDefault="002073E0" w:rsidP="00A875F9">
      <w:pPr>
        <w:pStyle w:val="texto"/>
      </w:pPr>
    </w:p>
    <w:p w14:paraId="79518ABC" w14:textId="77777777" w:rsidR="002073E0" w:rsidRDefault="002073E0" w:rsidP="00A875F9">
      <w:pPr>
        <w:pStyle w:val="texto"/>
      </w:pPr>
    </w:p>
    <w:p w14:paraId="4844358C" w14:textId="77777777" w:rsidR="002073E0" w:rsidRDefault="002073E0" w:rsidP="00A875F9">
      <w:pPr>
        <w:pStyle w:val="texto"/>
      </w:pPr>
    </w:p>
    <w:p w14:paraId="7BC72162" w14:textId="77777777" w:rsidR="004257CC" w:rsidRDefault="004257CC" w:rsidP="00A875F9">
      <w:pPr>
        <w:pStyle w:val="texto"/>
      </w:pPr>
    </w:p>
    <w:p w14:paraId="2158B187" w14:textId="77777777" w:rsidR="004257CC" w:rsidRDefault="004257CC" w:rsidP="00A875F9">
      <w:pPr>
        <w:pStyle w:val="texto"/>
      </w:pPr>
    </w:p>
    <w:p w14:paraId="629F4482" w14:textId="77777777" w:rsidR="002073E0" w:rsidRDefault="002073E0" w:rsidP="00A875F9">
      <w:pPr>
        <w:pStyle w:val="texto"/>
      </w:pPr>
    </w:p>
    <w:p w14:paraId="13141F79" w14:textId="77777777" w:rsidR="002073E0" w:rsidRDefault="002073E0" w:rsidP="00A875F9">
      <w:pPr>
        <w:pStyle w:val="texto"/>
      </w:pPr>
    </w:p>
    <w:p w14:paraId="06081C2F" w14:textId="77777777" w:rsidR="002073E0" w:rsidRDefault="002073E0" w:rsidP="00A875F9">
      <w:pPr>
        <w:pStyle w:val="texto"/>
      </w:pPr>
    </w:p>
    <w:p w14:paraId="002DE589" w14:textId="77777777" w:rsidR="002073E0" w:rsidRDefault="002073E0" w:rsidP="00A875F9">
      <w:pPr>
        <w:pStyle w:val="texto"/>
      </w:pPr>
    </w:p>
    <w:p w14:paraId="7BCB5D8E" w14:textId="77777777" w:rsidR="002073E0" w:rsidRDefault="002073E0" w:rsidP="00A875F9">
      <w:pPr>
        <w:pStyle w:val="texto"/>
      </w:pPr>
    </w:p>
    <w:p w14:paraId="43D117E8" w14:textId="77777777" w:rsidR="002073E0" w:rsidRDefault="002073E0" w:rsidP="00A875F9">
      <w:pPr>
        <w:pStyle w:val="texto"/>
      </w:pPr>
    </w:p>
    <w:p w14:paraId="478F0928" w14:textId="77777777" w:rsidR="002073E0" w:rsidRDefault="002073E0" w:rsidP="00A875F9">
      <w:pPr>
        <w:pStyle w:val="texto"/>
      </w:pPr>
    </w:p>
    <w:p w14:paraId="555F1042" w14:textId="77777777" w:rsidR="002073E0" w:rsidRDefault="002073E0" w:rsidP="00A875F9">
      <w:pPr>
        <w:pStyle w:val="texto"/>
      </w:pPr>
    </w:p>
    <w:p w14:paraId="3AFF8DD1" w14:textId="77777777" w:rsidR="00A875F9" w:rsidRDefault="00A875F9" w:rsidP="00A875F9">
      <w:pPr>
        <w:pStyle w:val="texto"/>
      </w:pPr>
    </w:p>
    <w:p w14:paraId="78F05C98" w14:textId="77777777" w:rsidR="00A875F9" w:rsidRDefault="00A875F9" w:rsidP="00A875F9">
      <w:pPr>
        <w:pStyle w:val="texto"/>
      </w:pPr>
    </w:p>
    <w:p w14:paraId="381D32F9" w14:textId="77777777" w:rsidR="00A875F9" w:rsidRDefault="00A875F9" w:rsidP="00A875F9">
      <w:pPr>
        <w:pStyle w:val="texto"/>
      </w:pPr>
    </w:p>
    <w:p w14:paraId="533948C2" w14:textId="77777777" w:rsidR="00A875F9" w:rsidRDefault="00A875F9" w:rsidP="00A875F9">
      <w:pPr>
        <w:pStyle w:val="texto"/>
      </w:pPr>
    </w:p>
    <w:p w14:paraId="57A90D32" w14:textId="77777777" w:rsidR="00A875F9" w:rsidRDefault="00A875F9" w:rsidP="00A875F9">
      <w:pPr>
        <w:pStyle w:val="texto"/>
      </w:pPr>
    </w:p>
    <w:p w14:paraId="0B6C2563" w14:textId="77777777" w:rsidR="002073E0" w:rsidRDefault="002073E0" w:rsidP="00A875F9">
      <w:pPr>
        <w:pStyle w:val="texto"/>
      </w:pPr>
    </w:p>
    <w:p w14:paraId="4EE301DC" w14:textId="77777777" w:rsidR="002073E0" w:rsidRDefault="002073E0" w:rsidP="00A875F9">
      <w:pPr>
        <w:pStyle w:val="texto"/>
      </w:pPr>
    </w:p>
    <w:p w14:paraId="75CB25EB" w14:textId="77777777" w:rsidR="002073E0" w:rsidRDefault="002073E0" w:rsidP="00A875F9">
      <w:pPr>
        <w:pStyle w:val="texto"/>
      </w:pPr>
    </w:p>
    <w:p w14:paraId="0D7A8FC7" w14:textId="77777777" w:rsidR="002073E0" w:rsidRDefault="002073E0" w:rsidP="00A875F9">
      <w:pPr>
        <w:pStyle w:val="texto"/>
      </w:pPr>
    </w:p>
    <w:p w14:paraId="31EA6BE2" w14:textId="77777777" w:rsidR="004257CC" w:rsidRPr="002073E0" w:rsidRDefault="004257CC" w:rsidP="00A875F9">
      <w:pPr>
        <w:pStyle w:val="texto"/>
      </w:pPr>
    </w:p>
    <w:p w14:paraId="0939857C" w14:textId="77777777" w:rsidR="00D533E0" w:rsidRDefault="00D533E0" w:rsidP="00DD30A0">
      <w:pPr>
        <w:pStyle w:val="resaltado"/>
        <w:rPr>
          <w:sz w:val="22"/>
          <w:szCs w:val="22"/>
        </w:rPr>
      </w:pPr>
    </w:p>
    <w:p w14:paraId="7EC2AB5A" w14:textId="77777777" w:rsidR="002073E0" w:rsidRDefault="002073E0" w:rsidP="002073E0">
      <w:pPr>
        <w:pStyle w:val="resaltado"/>
        <w:rPr>
          <w:color w:val="auto"/>
        </w:rPr>
      </w:pPr>
    </w:p>
    <w:p w14:paraId="0D349C93" w14:textId="77777777" w:rsidR="002073E0" w:rsidRPr="002073E0" w:rsidRDefault="002073E0" w:rsidP="002073E0">
      <w:pPr>
        <w:pStyle w:val="resaltado"/>
        <w:jc w:val="right"/>
        <w:rPr>
          <w:b/>
        </w:rPr>
      </w:pPr>
      <w:r w:rsidRPr="004257CC">
        <w:rPr>
          <w:rFonts w:ascii="Museo Sans 900" w:hAnsi="Museo Sans 900"/>
          <w:b/>
        </w:rPr>
        <w:t>AGRADECIMIENTOS</w:t>
      </w:r>
    </w:p>
    <w:p w14:paraId="36677710" w14:textId="77777777" w:rsidR="002073E0" w:rsidRDefault="002073E0" w:rsidP="00A875F9">
      <w:pPr>
        <w:pStyle w:val="texto"/>
      </w:pPr>
    </w:p>
    <w:p w14:paraId="3A4F7B7A" w14:textId="77777777" w:rsidR="002073E0" w:rsidRPr="00850B45" w:rsidRDefault="002073E0" w:rsidP="00A875F9">
      <w:pPr>
        <w:pStyle w:val="cita"/>
      </w:pPr>
      <w:r w:rsidRPr="00850B45">
        <w:t>Toda obra humana tiene muchas personas que la han alentado, este es el caso y aunque solo mencionaré a los más representativos, en mi agradecimiento hay lugar para todos.</w:t>
      </w:r>
    </w:p>
    <w:p w14:paraId="1640C8EC" w14:textId="77777777" w:rsidR="002073E0" w:rsidRPr="00850B45" w:rsidRDefault="002073E0" w:rsidP="00A875F9">
      <w:pPr>
        <w:pStyle w:val="cita"/>
      </w:pPr>
    </w:p>
    <w:p w14:paraId="4E68B1CB" w14:textId="77777777" w:rsidR="00850B45" w:rsidRDefault="002073E0" w:rsidP="00A875F9">
      <w:pPr>
        <w:pStyle w:val="cita"/>
      </w:pPr>
      <w:r w:rsidRPr="00850B45">
        <w:t xml:space="preserve">Quisiera agradecer a mis padres, por estar siempre ahí para mí, </w:t>
      </w:r>
    </w:p>
    <w:p w14:paraId="21798B18" w14:textId="77777777" w:rsidR="002073E0" w:rsidRPr="00850B45" w:rsidRDefault="002073E0" w:rsidP="00A875F9">
      <w:pPr>
        <w:pStyle w:val="textoagradecimientos"/>
      </w:pPr>
      <w:r w:rsidRPr="00850B45">
        <w:t>entregándome todo sin pedir nada a cambio.</w:t>
      </w:r>
    </w:p>
    <w:p w14:paraId="4ED9E319" w14:textId="77777777" w:rsidR="002073E0" w:rsidRPr="00850B45" w:rsidRDefault="002073E0" w:rsidP="00A875F9">
      <w:pPr>
        <w:pStyle w:val="cita"/>
      </w:pPr>
    </w:p>
    <w:p w14:paraId="17EA0595" w14:textId="77777777" w:rsidR="002073E0" w:rsidRPr="00850B45" w:rsidRDefault="002073E0" w:rsidP="00A875F9">
      <w:pPr>
        <w:pStyle w:val="cita"/>
      </w:pPr>
      <w:r w:rsidRPr="00850B45">
        <w:t>A mi familia, por el optimismo, el ánimo, la perseverancia y apoyo constante.</w:t>
      </w:r>
    </w:p>
    <w:p w14:paraId="07E4F442" w14:textId="77777777" w:rsidR="002073E0" w:rsidRPr="00850B45" w:rsidRDefault="002073E0" w:rsidP="00A875F9">
      <w:pPr>
        <w:pStyle w:val="cita"/>
      </w:pPr>
    </w:p>
    <w:p w14:paraId="757B3442" w14:textId="77777777" w:rsidR="002073E0" w:rsidRPr="00850B45" w:rsidRDefault="002073E0" w:rsidP="00A875F9">
      <w:pPr>
        <w:pStyle w:val="cita"/>
      </w:pPr>
      <w:r w:rsidRPr="00850B45">
        <w:t xml:space="preserve">A mi </w:t>
      </w:r>
      <w:r w:rsidR="004257CC">
        <w:t>esposa</w:t>
      </w:r>
      <w:r w:rsidRPr="00850B45">
        <w:t>, por su compañía y dedicación en todo este tiempo.</w:t>
      </w:r>
    </w:p>
    <w:p w14:paraId="1290AF3B" w14:textId="77777777" w:rsidR="002073E0" w:rsidRPr="00850B45" w:rsidRDefault="002073E0" w:rsidP="00A875F9">
      <w:pPr>
        <w:pStyle w:val="cita"/>
      </w:pPr>
    </w:p>
    <w:p w14:paraId="539F2999" w14:textId="77777777" w:rsidR="002073E0" w:rsidRPr="00850B45" w:rsidRDefault="002073E0" w:rsidP="00A875F9">
      <w:pPr>
        <w:pStyle w:val="cita"/>
      </w:pPr>
      <w:r w:rsidRPr="00850B45">
        <w:t>A mis amistades, por sus consejos, alientos y alegrías compartidas en todo este trayecto.</w:t>
      </w:r>
    </w:p>
    <w:p w14:paraId="1C0BB125" w14:textId="77777777" w:rsidR="002073E0" w:rsidRPr="00850B45" w:rsidRDefault="002073E0" w:rsidP="00A875F9">
      <w:pPr>
        <w:pStyle w:val="texto"/>
      </w:pPr>
    </w:p>
    <w:p w14:paraId="079794C3" w14:textId="77777777" w:rsidR="002073E0" w:rsidRPr="00850B45" w:rsidRDefault="00F9375B" w:rsidP="00A875F9">
      <w:pPr>
        <w:pStyle w:val="cita"/>
      </w:pPr>
      <w:r>
        <w:t>A mis tutores</w:t>
      </w:r>
      <w:r w:rsidR="002073E0" w:rsidRPr="00850B45">
        <w:t>, por hacer un espacio en su limitado tiempo y brindarme su asesoría, por su confianza, por compartir sus conocimientos y experiencia en el desarrollo de este trabajo.</w:t>
      </w:r>
    </w:p>
    <w:p w14:paraId="5D32B8C8" w14:textId="77777777" w:rsidR="002073E0" w:rsidRPr="00850B45" w:rsidRDefault="002073E0" w:rsidP="00A875F9">
      <w:pPr>
        <w:pStyle w:val="texto"/>
      </w:pPr>
    </w:p>
    <w:p w14:paraId="7DE7B67B" w14:textId="77777777" w:rsidR="002073E0" w:rsidRPr="00850B45" w:rsidRDefault="002073E0" w:rsidP="00A875F9">
      <w:pPr>
        <w:pStyle w:val="cita"/>
      </w:pPr>
      <w:r w:rsidRPr="00850B45">
        <w:t xml:space="preserve">Al colectivo de profesores del departamento de </w:t>
      </w:r>
      <w:r w:rsidR="00F9375B">
        <w:t>Informática</w:t>
      </w:r>
      <w:r w:rsidRPr="00850B45">
        <w:t xml:space="preserve">, por contribuir con sus conocimientos en mi formación profesional, por su exigencia y profesionalidad. </w:t>
      </w:r>
    </w:p>
    <w:p w14:paraId="3D50871E" w14:textId="77777777" w:rsidR="002073E0" w:rsidRPr="00850B45" w:rsidRDefault="002073E0" w:rsidP="00A875F9">
      <w:pPr>
        <w:pStyle w:val="texto"/>
      </w:pPr>
    </w:p>
    <w:p w14:paraId="555C5C3E" w14:textId="77777777" w:rsidR="002073E0" w:rsidRPr="00850B45" w:rsidRDefault="002073E0" w:rsidP="00A875F9">
      <w:pPr>
        <w:pStyle w:val="cita"/>
      </w:pPr>
      <w:r w:rsidRPr="00850B45">
        <w:t>A los que de una forma u otra me han alentado en este camino.</w:t>
      </w:r>
    </w:p>
    <w:p w14:paraId="534BA844" w14:textId="77777777" w:rsidR="002073E0" w:rsidRPr="00850B45" w:rsidRDefault="002073E0" w:rsidP="00A875F9">
      <w:pPr>
        <w:pStyle w:val="cita"/>
      </w:pPr>
      <w:r w:rsidRPr="00850B45">
        <w:t>A todos, GRACIAS</w:t>
      </w:r>
    </w:p>
    <w:p w14:paraId="18830834" w14:textId="77777777" w:rsidR="002073E0" w:rsidRDefault="002073E0" w:rsidP="00A875F9">
      <w:pPr>
        <w:pStyle w:val="texto"/>
      </w:pPr>
    </w:p>
    <w:p w14:paraId="75DE8203" w14:textId="77777777" w:rsidR="002073E0" w:rsidRDefault="002073E0" w:rsidP="00A875F9">
      <w:pPr>
        <w:pStyle w:val="texto"/>
      </w:pPr>
    </w:p>
    <w:p w14:paraId="742EA619" w14:textId="77777777" w:rsidR="002073E0" w:rsidRPr="002073E0" w:rsidRDefault="002073E0" w:rsidP="00A875F9">
      <w:pPr>
        <w:pStyle w:val="texto"/>
      </w:pPr>
    </w:p>
    <w:p w14:paraId="3CA6F469" w14:textId="77777777" w:rsidR="00D533E0" w:rsidRDefault="00D533E0" w:rsidP="00DD30A0">
      <w:pPr>
        <w:pStyle w:val="resaltado"/>
        <w:rPr>
          <w:sz w:val="22"/>
          <w:szCs w:val="22"/>
        </w:rPr>
      </w:pPr>
    </w:p>
    <w:p w14:paraId="6BFB2633" w14:textId="77777777" w:rsidR="00DD30A0" w:rsidRPr="004257CC" w:rsidRDefault="004257CC" w:rsidP="002073E0">
      <w:pPr>
        <w:pStyle w:val="resaltado"/>
        <w:spacing w:line="360" w:lineRule="auto"/>
        <w:rPr>
          <w:rFonts w:ascii="Museo Sans 900" w:hAnsi="Museo Sans 900"/>
          <w:b/>
          <w:szCs w:val="22"/>
        </w:rPr>
      </w:pPr>
      <w:bookmarkStart w:id="13" w:name="OLE_LINK262"/>
      <w:bookmarkStart w:id="14" w:name="OLE_LINK263"/>
      <w:r>
        <w:rPr>
          <w:rFonts w:ascii="Museo Sans 900" w:hAnsi="Museo Sans 900"/>
          <w:b/>
          <w:szCs w:val="22"/>
        </w:rPr>
        <w:t>RESUMEN</w:t>
      </w:r>
    </w:p>
    <w:bookmarkEnd w:id="13"/>
    <w:bookmarkEnd w:id="14"/>
    <w:p w14:paraId="1CF56C5D" w14:textId="77777777" w:rsidR="00DD30A0" w:rsidRPr="00465EFD" w:rsidRDefault="00DD30A0" w:rsidP="002073E0">
      <w:pPr>
        <w:spacing w:after="0" w:line="360" w:lineRule="auto"/>
        <w:rPr>
          <w:rFonts w:ascii="Museo Sans 300" w:hAnsi="Museo Sans 300"/>
          <w:sz w:val="20"/>
          <w:szCs w:val="20"/>
        </w:rPr>
      </w:pPr>
    </w:p>
    <w:p w14:paraId="260818C8" w14:textId="1746B884" w:rsidR="00585B27" w:rsidRDefault="00741E14" w:rsidP="00856866">
      <w:bookmarkStart w:id="15" w:name="OLE_LINK260"/>
      <w:bookmarkStart w:id="16" w:name="OLE_LINK261"/>
      <w:bookmarkStart w:id="17" w:name="OLE_LINK264"/>
      <w:r>
        <w:t>El avance que supuso la creación de la primera red posibi</w:t>
      </w:r>
      <w:r w:rsidR="000E78C8">
        <w:t>litó</w:t>
      </w:r>
      <w:r>
        <w:t xml:space="preserve"> </w:t>
      </w:r>
      <w:r w:rsidR="00BB5433">
        <w:t>el posterior nacimiento de la internet</w:t>
      </w:r>
      <w:r w:rsidR="00F82235">
        <w:t>,</w:t>
      </w:r>
      <w:r w:rsidR="00BB5433">
        <w:t xml:space="preserve"> que</w:t>
      </w:r>
      <w:r w:rsidR="00F82235">
        <w:t>,</w:t>
      </w:r>
      <w:r w:rsidR="00BB5433">
        <w:t xml:space="preserve"> en la actualidad</w:t>
      </w:r>
      <w:r w:rsidR="00F82235">
        <w:t>,</w:t>
      </w:r>
      <w:r w:rsidR="00BB5433">
        <w:t xml:space="preserve"> </w:t>
      </w:r>
      <w:r w:rsidR="000E78C8">
        <w:t xml:space="preserve">es el medio </w:t>
      </w:r>
      <w:r w:rsidR="000E57E1">
        <w:t>fundamental por el cual se mueve</w:t>
      </w:r>
      <w:r w:rsidR="000E78C8">
        <w:t xml:space="preserve"> la información a través del mundo</w:t>
      </w:r>
      <w:r w:rsidR="00BB6BB2">
        <w:t xml:space="preserve">, </w:t>
      </w:r>
      <w:r w:rsidR="003C19BD">
        <w:t>lo</w:t>
      </w:r>
      <w:r w:rsidR="00F82235">
        <w:t xml:space="preserve"> que posibilita que cada vez sea mas popular el conjunto de tecnologías y servicios basados en la web.</w:t>
      </w:r>
    </w:p>
    <w:p w14:paraId="58248353" w14:textId="7CE62883" w:rsidR="000E76CD" w:rsidRDefault="00764A72" w:rsidP="00856866">
      <w:r>
        <w:t>La</w:t>
      </w:r>
      <w:r w:rsidR="000C14CD">
        <w:t xml:space="preserve"> Inteligencia Artificial</w:t>
      </w:r>
      <w:r w:rsidR="004D1A46">
        <w:t xml:space="preserve"> </w:t>
      </w:r>
      <w:r>
        <w:t xml:space="preserve">se divide en varias ramas y una de ellas es el Aprendizaje Automático; </w:t>
      </w:r>
      <w:r w:rsidR="004D1A46" w:rsidRPr="004D1A46">
        <w:t>que tiene como objetivo crear técnicas que le permitan a las computadoras aprender, generalizando patrones a partir de conocimiento adquirido anteriormente.</w:t>
      </w:r>
      <w:r w:rsidR="004D1A46">
        <w:t xml:space="preserve"> </w:t>
      </w:r>
      <w:r w:rsidR="008B783B">
        <w:t>El estudio de este se divide en varias áreas entre las que se encuent</w:t>
      </w:r>
      <w:r w:rsidR="00F40E97">
        <w:t xml:space="preserve">ra el </w:t>
      </w:r>
      <w:bookmarkStart w:id="18" w:name="OLE_LINK256"/>
      <w:bookmarkStart w:id="19" w:name="OLE_LINK257"/>
      <w:r w:rsidR="00F40E97">
        <w:t xml:space="preserve">Aprendizaje Supervisado, No Supervisado, Semi-supervisado y el Aprendizaje </w:t>
      </w:r>
      <w:bookmarkEnd w:id="18"/>
      <w:bookmarkEnd w:id="19"/>
      <w:r w:rsidR="00F40E97">
        <w:t xml:space="preserve">Activo. </w:t>
      </w:r>
      <w:r w:rsidR="00D86748">
        <w:t xml:space="preserve">Este ultimo mejora la precisión </w:t>
      </w:r>
      <w:r w:rsidR="00C956AF">
        <w:t>y el rendimiento general de los modelos predictivos.</w:t>
      </w:r>
    </w:p>
    <w:p w14:paraId="6B6947BB" w14:textId="2EA15C0A" w:rsidR="00A875F9" w:rsidRDefault="00D86748" w:rsidP="00856866">
      <w:r w:rsidRPr="00D86748">
        <w:t xml:space="preserve">JCLAL es un </w:t>
      </w:r>
      <w:r w:rsidRPr="00C956AF">
        <w:rPr>
          <w:i/>
        </w:rPr>
        <w:t>framework</w:t>
      </w:r>
      <w:r w:rsidRPr="00D86748">
        <w:t xml:space="preserve"> de Aprendizaje Automático que </w:t>
      </w:r>
      <w:r w:rsidR="00942D56">
        <w:t>cuenta con</w:t>
      </w:r>
      <w:r w:rsidRPr="00D86748">
        <w:t xml:space="preserve"> muchos </w:t>
      </w:r>
      <w:r w:rsidR="00C956AF">
        <w:t xml:space="preserve">de los </w:t>
      </w:r>
      <w:r w:rsidRPr="00D86748">
        <w:t xml:space="preserve">algoritmos de Aprendizaje Activo </w:t>
      </w:r>
      <w:r w:rsidR="0025543E">
        <w:t>má</w:t>
      </w:r>
      <w:r w:rsidR="00942D56">
        <w:t>s populares que existen hoy en día. Entre sus principales características se encuentra</w:t>
      </w:r>
      <w:r w:rsidR="00C03425">
        <w:t xml:space="preserve">n su </w:t>
      </w:r>
      <w:r w:rsidR="00871557">
        <w:t>portabilidad,</w:t>
      </w:r>
      <w:r w:rsidR="00C03425">
        <w:t xml:space="preserve"> interoperabilidad</w:t>
      </w:r>
      <w:r w:rsidR="00871557">
        <w:t>, elegancia</w:t>
      </w:r>
      <w:r w:rsidR="0025543E">
        <w:t xml:space="preserve"> </w:t>
      </w:r>
      <w:r w:rsidR="00871557">
        <w:t>y una interfaz grafica que</w:t>
      </w:r>
      <w:r w:rsidR="00942D56">
        <w:t xml:space="preserve"> </w:t>
      </w:r>
      <w:r w:rsidR="00871557">
        <w:t xml:space="preserve">permite un mejor </w:t>
      </w:r>
      <w:r w:rsidR="0025543E">
        <w:t xml:space="preserve">manejo del mismo. </w:t>
      </w:r>
      <w:r w:rsidR="007D0A59">
        <w:t xml:space="preserve">Aunque el framework en esta </w:t>
      </w:r>
      <w:r w:rsidR="001666EE">
        <w:t>etapa</w:t>
      </w:r>
      <w:r w:rsidR="007D0A59">
        <w:t xml:space="preserve"> es completamente funcional; </w:t>
      </w:r>
      <w:r w:rsidR="001666EE">
        <w:t xml:space="preserve">la </w:t>
      </w:r>
      <w:r w:rsidR="004866CB">
        <w:t>manera en la que se esta mo</w:t>
      </w:r>
      <w:r w:rsidR="00C039F4">
        <w:t>viendo el mundo en la adopción</w:t>
      </w:r>
      <w:r w:rsidR="004866CB">
        <w:t xml:space="preserve"> de este tipo de tecnologías hace que la evolución </w:t>
      </w:r>
      <w:r w:rsidR="00C039F4">
        <w:t xml:space="preserve">lógica en el </w:t>
      </w:r>
      <w:r w:rsidR="00364B08">
        <w:t xml:space="preserve">su desarrollo sea </w:t>
      </w:r>
      <w:r w:rsidR="00AF58CB">
        <w:t xml:space="preserve">dotarlo de la posibilidad </w:t>
      </w:r>
      <w:r w:rsidR="00CD019E">
        <w:t>de llegar a má</w:t>
      </w:r>
      <w:r w:rsidR="00AF58CB">
        <w:t xml:space="preserve">s investigadores alrededor del mundo y que estos puedan trabajar </w:t>
      </w:r>
      <w:r w:rsidR="00656C99">
        <w:t xml:space="preserve">entre si </w:t>
      </w:r>
      <w:r w:rsidR="00AF58CB">
        <w:t>de manera colaborativa</w:t>
      </w:r>
      <w:r w:rsidR="00656C99">
        <w:t xml:space="preserve"> aprovechando las bondades que brinda el maravilloso mundo de la web</w:t>
      </w:r>
      <w:r w:rsidR="00CD019E">
        <w:t>.</w:t>
      </w:r>
    </w:p>
    <w:p w14:paraId="03C40966" w14:textId="47F197BB" w:rsidR="00FD7FE7" w:rsidRDefault="00FD7FE7" w:rsidP="00856866">
      <w:r>
        <w:t xml:space="preserve">En la presente investigación se propone el desarrollo de </w:t>
      </w:r>
      <w:r w:rsidR="004D32F2">
        <w:t>una aplicación web</w:t>
      </w:r>
      <w:r>
        <w:t xml:space="preserve"> para </w:t>
      </w:r>
      <w:r w:rsidR="00F836FB">
        <w:t xml:space="preserve">el uso del framework JCLAL en entornos colaborativos. Sea analizan los elementos </w:t>
      </w:r>
      <w:r w:rsidR="00B75A23">
        <w:t>teóricos que sustentan el Aprendizaje Activo, el framework JCLAL y las tecnologías web</w:t>
      </w:r>
      <w:r w:rsidR="004F64C8">
        <w:t xml:space="preserve"> actuales. Se </w:t>
      </w:r>
      <w:r w:rsidR="00E54D45">
        <w:t xml:space="preserve">diseña la estructura de la aplicación </w:t>
      </w:r>
      <w:r w:rsidR="004F64C8">
        <w:t xml:space="preserve">y </w:t>
      </w:r>
      <w:r w:rsidR="00E54D45">
        <w:t>se aplica</w:t>
      </w:r>
      <w:r w:rsidR="00856866">
        <w:t xml:space="preserve"> al desarrollo de la misma. Se realizan pruebas de aceptación</w:t>
      </w:r>
      <w:r w:rsidR="00E54D45">
        <w:t xml:space="preserve"> </w:t>
      </w:r>
      <w:r w:rsidR="00856866">
        <w:t>para comprobar la usabilidad de la solución propuesta.</w:t>
      </w:r>
    </w:p>
    <w:bookmarkEnd w:id="15"/>
    <w:bookmarkEnd w:id="16"/>
    <w:bookmarkEnd w:id="17"/>
    <w:p w14:paraId="40F1C3CD" w14:textId="77777777" w:rsidR="00A875F9" w:rsidRDefault="00A875F9" w:rsidP="00A875F9">
      <w:pPr>
        <w:pStyle w:val="texto"/>
      </w:pPr>
    </w:p>
    <w:p w14:paraId="15F1547C" w14:textId="77777777" w:rsidR="00A875F9" w:rsidRDefault="00A875F9" w:rsidP="00A875F9">
      <w:pPr>
        <w:pStyle w:val="texto"/>
      </w:pPr>
    </w:p>
    <w:p w14:paraId="1363F4DA" w14:textId="77777777" w:rsidR="007C00D6" w:rsidRDefault="007C00D6">
      <w:pPr>
        <w:spacing w:after="0" w:line="240" w:lineRule="auto"/>
        <w:jc w:val="left"/>
        <w:rPr>
          <w:rFonts w:ascii="Museo Sans 900" w:hAnsi="Museo Sans 900"/>
          <w:b/>
          <w:color w:val="66B408"/>
          <w:sz w:val="24"/>
        </w:rPr>
      </w:pPr>
      <w:r>
        <w:rPr>
          <w:rFonts w:ascii="Museo Sans 900" w:hAnsi="Museo Sans 900"/>
          <w:b/>
        </w:rPr>
        <w:br w:type="page"/>
      </w:r>
    </w:p>
    <w:p w14:paraId="39EC0850" w14:textId="0E15800D" w:rsidR="007C00D6" w:rsidRPr="009D6CC7" w:rsidRDefault="007C00D6" w:rsidP="007C00D6">
      <w:pPr>
        <w:pStyle w:val="resaltado"/>
        <w:spacing w:line="360" w:lineRule="auto"/>
        <w:rPr>
          <w:rFonts w:ascii="Museo Sans 900" w:hAnsi="Museo Sans 900"/>
          <w:b/>
          <w:szCs w:val="22"/>
          <w:lang w:val="en-US"/>
        </w:rPr>
      </w:pPr>
      <w:r w:rsidRPr="009D6CC7">
        <w:rPr>
          <w:rFonts w:ascii="Museo Sans 900" w:hAnsi="Museo Sans 900"/>
          <w:b/>
          <w:szCs w:val="22"/>
          <w:lang w:val="en-US"/>
        </w:rPr>
        <w:lastRenderedPageBreak/>
        <w:t>ABSTRACT</w:t>
      </w:r>
    </w:p>
    <w:p w14:paraId="61A3A8CF" w14:textId="77777777" w:rsidR="00FD7A37" w:rsidRPr="00FD7A37" w:rsidRDefault="00FD7A37" w:rsidP="00FD7A37">
      <w:pPr>
        <w:rPr>
          <w:lang w:val="en-US"/>
        </w:rPr>
      </w:pPr>
      <w:r w:rsidRPr="00FD7A37">
        <w:rPr>
          <w:lang w:val="en-US"/>
        </w:rPr>
        <w:t>The advance that led to the creation of the first network enabled the subsequent birth of the Internet, which, at present, is the fundamental means by which information moves through the world, which makes it possible for it to become increasingly popular. set of web-based technologies and services.</w:t>
      </w:r>
    </w:p>
    <w:p w14:paraId="5E8FEB75" w14:textId="589D9CBE" w:rsidR="00FD7A37" w:rsidRPr="00FD7A37" w:rsidRDefault="00FD7A37" w:rsidP="00FD7A37">
      <w:pPr>
        <w:rPr>
          <w:lang w:val="en-US"/>
        </w:rPr>
      </w:pPr>
      <w:r w:rsidRPr="00FD7A37">
        <w:rPr>
          <w:lang w:val="en-US"/>
        </w:rPr>
        <w:t xml:space="preserve">The Artificial Intelligence is divided into several branches and one of them is the </w:t>
      </w:r>
      <w:r>
        <w:rPr>
          <w:lang w:val="en-US"/>
        </w:rPr>
        <w:t>Machine</w:t>
      </w:r>
      <w:r w:rsidRPr="00FD7A37">
        <w:rPr>
          <w:lang w:val="en-US"/>
        </w:rPr>
        <w:t xml:space="preserve"> Learning; which aims to create techniques that allow computers to learn, generalizing patterns from previously acquired knowledge. The study of this is divided into several areas among which is Supervised, Unsupervised, Semi-supervised and Active Learning. The latter improves the accuracy and overall performance of predictive models.</w:t>
      </w:r>
    </w:p>
    <w:p w14:paraId="5248D4AC" w14:textId="49A12B17" w:rsidR="00FD7A37" w:rsidRPr="00FD7A37" w:rsidRDefault="00FD7A37" w:rsidP="00FD7A37">
      <w:pPr>
        <w:rPr>
          <w:lang w:val="en-US"/>
        </w:rPr>
      </w:pPr>
      <w:r>
        <w:rPr>
          <w:lang w:val="en-US"/>
        </w:rPr>
        <w:t>JCLAL is a</w:t>
      </w:r>
      <w:r w:rsidRPr="00FD7A37">
        <w:rPr>
          <w:lang w:val="en-US"/>
        </w:rPr>
        <w:t xml:space="preserve"> </w:t>
      </w:r>
      <w:r>
        <w:rPr>
          <w:lang w:val="en-US"/>
        </w:rPr>
        <w:t>Machine</w:t>
      </w:r>
      <w:r w:rsidRPr="00FD7A37">
        <w:rPr>
          <w:lang w:val="en-US"/>
        </w:rPr>
        <w:t xml:space="preserve"> Learning framework that has many of the most popular Active Learning algorithms that exist today. Among its main features are its portability, interoperability, elegance and a graphical interface that allows a better management of it. Although the framework in this stage is fully functional; The way in which the world is moving in the adoption of this type of technology makes</w:t>
      </w:r>
      <w:r>
        <w:rPr>
          <w:lang w:val="en-US"/>
        </w:rPr>
        <w:t>,</w:t>
      </w:r>
      <w:r w:rsidRPr="00FD7A37">
        <w:rPr>
          <w:lang w:val="en-US"/>
        </w:rPr>
        <w:t xml:space="preserve"> the logical evolution in its development is to give it the possibility of reaching more researchers around the world and that they can work together collaboratively</w:t>
      </w:r>
      <w:r>
        <w:rPr>
          <w:lang w:val="en-US"/>
        </w:rPr>
        <w:t>,</w:t>
      </w:r>
      <w:r w:rsidRPr="00FD7A37">
        <w:rPr>
          <w:lang w:val="en-US"/>
        </w:rPr>
        <w:t xml:space="preserve"> taking advantage of the benefits offered by the wonderful world of the web.</w:t>
      </w:r>
    </w:p>
    <w:p w14:paraId="2935C00D" w14:textId="32CB1453" w:rsidR="007C00D6" w:rsidRPr="00FD7A37" w:rsidRDefault="00FD7A37" w:rsidP="00FD7A37">
      <w:pPr>
        <w:rPr>
          <w:lang w:val="en-US"/>
        </w:rPr>
      </w:pPr>
      <w:r>
        <w:rPr>
          <w:lang w:val="en-US"/>
        </w:rPr>
        <w:t>In this research its</w:t>
      </w:r>
      <w:r w:rsidRPr="00FD7A37">
        <w:rPr>
          <w:lang w:val="en-US"/>
        </w:rPr>
        <w:t xml:space="preserve"> propose</w:t>
      </w:r>
      <w:r>
        <w:rPr>
          <w:lang w:val="en-US"/>
        </w:rPr>
        <w:t>d</w:t>
      </w:r>
      <w:r w:rsidRPr="00FD7A37">
        <w:rPr>
          <w:lang w:val="en-US"/>
        </w:rPr>
        <w:t xml:space="preserve"> the development of a web application for the use of the JCLAL framework in collaborative environments. </w:t>
      </w:r>
      <w:r>
        <w:rPr>
          <w:lang w:val="en-US"/>
        </w:rPr>
        <w:t>Its ben a</w:t>
      </w:r>
      <w:r w:rsidRPr="00FD7A37">
        <w:rPr>
          <w:lang w:val="en-US"/>
        </w:rPr>
        <w:t>nalyze</w:t>
      </w:r>
      <w:r>
        <w:rPr>
          <w:lang w:val="en-US"/>
        </w:rPr>
        <w:t>d</w:t>
      </w:r>
      <w:r w:rsidRPr="00FD7A37">
        <w:rPr>
          <w:lang w:val="en-US"/>
        </w:rPr>
        <w:t xml:space="preserve"> the theoretical elements that support Active Learning, the JCLAL framework and current web technologies. The structure of the application is designed and applied to the development of it. Acceptance tests are carried out to verify the usability of the proposed solution.</w:t>
      </w:r>
    </w:p>
    <w:p w14:paraId="60FA33EE" w14:textId="2710B56F" w:rsidR="000E29F7" w:rsidRPr="009D6CC7" w:rsidRDefault="000E29F7">
      <w:pPr>
        <w:spacing w:after="0" w:line="240" w:lineRule="auto"/>
        <w:jc w:val="left"/>
        <w:rPr>
          <w:rFonts w:cs="Museo Sans 100"/>
          <w:color w:val="000000"/>
          <w:sz w:val="24"/>
          <w:lang w:val="en-US" w:eastAsia="es-ES_tradnl"/>
        </w:rPr>
      </w:pPr>
      <w:r w:rsidRPr="009D6CC7">
        <w:rPr>
          <w:lang w:val="en-US"/>
        </w:rPr>
        <w:br w:type="page"/>
      </w:r>
    </w:p>
    <w:p w14:paraId="470D3466" w14:textId="77777777" w:rsidR="009B250F" w:rsidRPr="009D6CC7" w:rsidRDefault="009B250F" w:rsidP="00A875F9">
      <w:pPr>
        <w:pStyle w:val="texto"/>
        <w:rPr>
          <w:lang w:val="en-US"/>
        </w:rPr>
      </w:pPr>
    </w:p>
    <w:sdt>
      <w:sdtPr>
        <w:rPr>
          <w:rFonts w:ascii="Calibri" w:hAnsi="Calibri"/>
          <w:b/>
          <w:bCs/>
          <w:color w:val="auto"/>
          <w:sz w:val="24"/>
          <w:szCs w:val="22"/>
          <w:lang w:val="es-MX"/>
        </w:rPr>
        <w:id w:val="-1605719489"/>
        <w:docPartObj>
          <w:docPartGallery w:val="Table of Contents"/>
          <w:docPartUnique/>
        </w:docPartObj>
      </w:sdtPr>
      <w:sdtEndPr>
        <w:rPr>
          <w:rFonts w:ascii="Museo Sans 100" w:hAnsi="Museo Sans 100"/>
          <w:b w:val="0"/>
          <w:bCs w:val="0"/>
          <w:noProof/>
          <w:sz w:val="40"/>
          <w:lang w:val="es-ES"/>
        </w:rPr>
      </w:sdtEndPr>
      <w:sdtContent>
        <w:p w14:paraId="79A72DD7" w14:textId="77777777" w:rsidR="009B250F" w:rsidRPr="00466DEE" w:rsidRDefault="009B250F" w:rsidP="00A875F9">
          <w:pPr>
            <w:pStyle w:val="Subttulo1"/>
            <w:rPr>
              <w:rStyle w:val="SUBTITULOTESISCar"/>
              <w:sz w:val="36"/>
            </w:rPr>
          </w:pPr>
          <w:r w:rsidRPr="00466DEE">
            <w:rPr>
              <w:rStyle w:val="SUBTITULOTESISCar"/>
              <w:sz w:val="36"/>
            </w:rPr>
            <w:t>Tabla de contenido</w:t>
          </w:r>
        </w:p>
        <w:p w14:paraId="7FA94EE1" w14:textId="1BFE2625" w:rsidR="009D6CC7" w:rsidRPr="009D6CC7" w:rsidRDefault="009D6CC7">
          <w:pPr>
            <w:pStyle w:val="TDC1"/>
            <w:tabs>
              <w:tab w:val="right" w:leader="dot" w:pos="9111"/>
            </w:tabs>
            <w:rPr>
              <w:rFonts w:asciiTheme="minorHAnsi" w:eastAsiaTheme="minorEastAsia" w:hAnsiTheme="minorHAnsi" w:cstheme="minorBidi"/>
              <w:b w:val="0"/>
              <w:bCs w:val="0"/>
              <w:iCs w:val="0"/>
              <w:noProof/>
              <w:lang w:eastAsia="es-ES_tradnl"/>
            </w:rPr>
          </w:pPr>
          <w:r w:rsidRPr="009D6CC7">
            <w:rPr>
              <w:rFonts w:asciiTheme="minorHAnsi" w:hAnsiTheme="minorHAnsi"/>
              <w:b w:val="0"/>
              <w:bCs w:val="0"/>
              <w:i/>
              <w:sz w:val="40"/>
            </w:rPr>
            <w:fldChar w:fldCharType="begin"/>
          </w:r>
          <w:r w:rsidRPr="009D6CC7">
            <w:rPr>
              <w:rFonts w:asciiTheme="minorHAnsi" w:hAnsiTheme="minorHAnsi"/>
              <w:b w:val="0"/>
              <w:bCs w:val="0"/>
              <w:i/>
              <w:sz w:val="40"/>
            </w:rPr>
            <w:instrText xml:space="preserve"> TOC \o "1-4" \h \z \u </w:instrText>
          </w:r>
          <w:r w:rsidRPr="009D6CC7">
            <w:rPr>
              <w:rFonts w:asciiTheme="minorHAnsi" w:hAnsiTheme="minorHAnsi"/>
              <w:b w:val="0"/>
              <w:bCs w:val="0"/>
              <w:i/>
              <w:sz w:val="40"/>
            </w:rPr>
            <w:fldChar w:fldCharType="separate"/>
          </w:r>
          <w:hyperlink w:anchor="_Toc4351321" w:history="1">
            <w:r w:rsidRPr="009D6CC7">
              <w:rPr>
                <w:rStyle w:val="Hipervnculo"/>
                <w:noProof/>
                <w:sz w:val="32"/>
              </w:rPr>
              <w:t>Introducción</w:t>
            </w:r>
            <w:r w:rsidRPr="009D6CC7">
              <w:rPr>
                <w:noProof/>
                <w:webHidden/>
                <w:sz w:val="32"/>
              </w:rPr>
              <w:tab/>
            </w:r>
            <w:r w:rsidRPr="009D6CC7">
              <w:rPr>
                <w:noProof/>
                <w:webHidden/>
                <w:sz w:val="32"/>
              </w:rPr>
              <w:fldChar w:fldCharType="begin"/>
            </w:r>
            <w:r w:rsidRPr="009D6CC7">
              <w:rPr>
                <w:noProof/>
                <w:webHidden/>
                <w:sz w:val="32"/>
              </w:rPr>
              <w:instrText xml:space="preserve"> PAGEREF _Toc4351321 \h </w:instrText>
            </w:r>
            <w:r w:rsidRPr="009D6CC7">
              <w:rPr>
                <w:noProof/>
                <w:webHidden/>
                <w:sz w:val="32"/>
              </w:rPr>
            </w:r>
            <w:r w:rsidRPr="009D6CC7">
              <w:rPr>
                <w:noProof/>
                <w:webHidden/>
                <w:sz w:val="32"/>
              </w:rPr>
              <w:fldChar w:fldCharType="separate"/>
            </w:r>
            <w:r w:rsidRPr="009D6CC7">
              <w:rPr>
                <w:noProof/>
                <w:webHidden/>
                <w:sz w:val="32"/>
              </w:rPr>
              <w:t>12</w:t>
            </w:r>
            <w:r w:rsidRPr="009D6CC7">
              <w:rPr>
                <w:noProof/>
                <w:webHidden/>
                <w:sz w:val="32"/>
              </w:rPr>
              <w:fldChar w:fldCharType="end"/>
            </w:r>
          </w:hyperlink>
        </w:p>
        <w:p w14:paraId="1D4411D7" w14:textId="46C7478C" w:rsidR="009D6CC7" w:rsidRPr="009D6CC7" w:rsidRDefault="009D6CC7">
          <w:pPr>
            <w:pStyle w:val="TDC1"/>
            <w:tabs>
              <w:tab w:val="right" w:leader="dot" w:pos="9111"/>
            </w:tabs>
            <w:rPr>
              <w:rFonts w:asciiTheme="minorHAnsi" w:eastAsiaTheme="minorEastAsia" w:hAnsiTheme="minorHAnsi" w:cstheme="minorBidi"/>
              <w:b w:val="0"/>
              <w:bCs w:val="0"/>
              <w:iCs w:val="0"/>
              <w:noProof/>
              <w:lang w:eastAsia="es-ES_tradnl"/>
            </w:rPr>
          </w:pPr>
          <w:hyperlink w:anchor="_Toc4351322" w:history="1">
            <w:r w:rsidRPr="009D6CC7">
              <w:rPr>
                <w:rStyle w:val="Hipervnculo"/>
                <w:noProof/>
                <w:sz w:val="32"/>
              </w:rPr>
              <w:t>Capitulo 1: Fundamentos teóricos en el desarrollo de la aplicación web para el framework JCLAL</w:t>
            </w:r>
            <w:r w:rsidRPr="009D6CC7">
              <w:rPr>
                <w:noProof/>
                <w:webHidden/>
                <w:sz w:val="32"/>
              </w:rPr>
              <w:tab/>
            </w:r>
            <w:r w:rsidRPr="009D6CC7">
              <w:rPr>
                <w:noProof/>
                <w:webHidden/>
                <w:sz w:val="32"/>
              </w:rPr>
              <w:fldChar w:fldCharType="begin"/>
            </w:r>
            <w:r w:rsidRPr="009D6CC7">
              <w:rPr>
                <w:noProof/>
                <w:webHidden/>
                <w:sz w:val="32"/>
              </w:rPr>
              <w:instrText xml:space="preserve"> PAGEREF _Toc4351322 \h </w:instrText>
            </w:r>
            <w:r w:rsidRPr="009D6CC7">
              <w:rPr>
                <w:noProof/>
                <w:webHidden/>
                <w:sz w:val="32"/>
              </w:rPr>
            </w:r>
            <w:r w:rsidRPr="009D6CC7">
              <w:rPr>
                <w:noProof/>
                <w:webHidden/>
                <w:sz w:val="32"/>
              </w:rPr>
              <w:fldChar w:fldCharType="separate"/>
            </w:r>
            <w:r w:rsidRPr="009D6CC7">
              <w:rPr>
                <w:noProof/>
                <w:webHidden/>
                <w:sz w:val="32"/>
              </w:rPr>
              <w:t>17</w:t>
            </w:r>
            <w:r w:rsidRPr="009D6CC7">
              <w:rPr>
                <w:noProof/>
                <w:webHidden/>
                <w:sz w:val="32"/>
              </w:rPr>
              <w:fldChar w:fldCharType="end"/>
            </w:r>
          </w:hyperlink>
        </w:p>
        <w:p w14:paraId="576D2192" w14:textId="738F3F2D" w:rsidR="009D6CC7" w:rsidRPr="009D6CC7" w:rsidRDefault="009D6CC7">
          <w:pPr>
            <w:pStyle w:val="TDC2"/>
            <w:tabs>
              <w:tab w:val="left" w:pos="880"/>
              <w:tab w:val="right" w:leader="dot" w:pos="9111"/>
            </w:tabs>
            <w:rPr>
              <w:rFonts w:asciiTheme="minorHAnsi" w:eastAsiaTheme="minorEastAsia" w:hAnsiTheme="minorHAnsi" w:cstheme="minorBidi"/>
              <w:bCs w:val="0"/>
              <w:noProof/>
              <w:sz w:val="28"/>
              <w:szCs w:val="24"/>
              <w:lang w:eastAsia="es-ES_tradnl"/>
            </w:rPr>
          </w:pPr>
          <w:hyperlink w:anchor="_Toc4351323" w:history="1">
            <w:r w:rsidRPr="009D6CC7">
              <w:rPr>
                <w:rStyle w:val="Hipervnculo"/>
                <w:noProof/>
                <w:sz w:val="28"/>
              </w:rPr>
              <w:t>1.1</w:t>
            </w:r>
            <w:r w:rsidRPr="009D6CC7">
              <w:rPr>
                <w:rFonts w:asciiTheme="minorHAnsi" w:eastAsiaTheme="minorEastAsia" w:hAnsiTheme="minorHAnsi" w:cstheme="minorBidi"/>
                <w:bCs w:val="0"/>
                <w:noProof/>
                <w:sz w:val="28"/>
                <w:szCs w:val="24"/>
                <w:lang w:eastAsia="es-ES_tradnl"/>
              </w:rPr>
              <w:tab/>
            </w:r>
            <w:r w:rsidRPr="009D6CC7">
              <w:rPr>
                <w:rStyle w:val="Hipervnculo"/>
                <w:noProof/>
                <w:sz w:val="28"/>
              </w:rPr>
              <w:t>Aprendizaje Automático</w:t>
            </w:r>
            <w:r w:rsidRPr="009D6CC7">
              <w:rPr>
                <w:noProof/>
                <w:webHidden/>
                <w:sz w:val="28"/>
              </w:rPr>
              <w:tab/>
            </w:r>
            <w:r w:rsidRPr="009D6CC7">
              <w:rPr>
                <w:noProof/>
                <w:webHidden/>
                <w:sz w:val="28"/>
              </w:rPr>
              <w:fldChar w:fldCharType="begin"/>
            </w:r>
            <w:r w:rsidRPr="009D6CC7">
              <w:rPr>
                <w:noProof/>
                <w:webHidden/>
                <w:sz w:val="28"/>
              </w:rPr>
              <w:instrText xml:space="preserve"> PAGEREF _Toc4351323 \h </w:instrText>
            </w:r>
            <w:r w:rsidRPr="009D6CC7">
              <w:rPr>
                <w:noProof/>
                <w:webHidden/>
                <w:sz w:val="28"/>
              </w:rPr>
            </w:r>
            <w:r w:rsidRPr="009D6CC7">
              <w:rPr>
                <w:noProof/>
                <w:webHidden/>
                <w:sz w:val="28"/>
              </w:rPr>
              <w:fldChar w:fldCharType="separate"/>
            </w:r>
            <w:r w:rsidRPr="009D6CC7">
              <w:rPr>
                <w:noProof/>
                <w:webHidden/>
                <w:sz w:val="28"/>
              </w:rPr>
              <w:t>17</w:t>
            </w:r>
            <w:r w:rsidRPr="009D6CC7">
              <w:rPr>
                <w:noProof/>
                <w:webHidden/>
                <w:sz w:val="28"/>
              </w:rPr>
              <w:fldChar w:fldCharType="end"/>
            </w:r>
          </w:hyperlink>
        </w:p>
        <w:p w14:paraId="10ADCE49" w14:textId="06E8205E"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24" w:history="1">
            <w:r w:rsidRPr="009D6CC7">
              <w:rPr>
                <w:rStyle w:val="Hipervnculo"/>
                <w:noProof/>
                <w:sz w:val="21"/>
              </w:rPr>
              <w:t>1.1.1 Aprendizaje Supervisado</w:t>
            </w:r>
            <w:r w:rsidRPr="009D6CC7">
              <w:rPr>
                <w:noProof/>
                <w:webHidden/>
                <w:sz w:val="21"/>
              </w:rPr>
              <w:tab/>
            </w:r>
            <w:r w:rsidRPr="009D6CC7">
              <w:rPr>
                <w:noProof/>
                <w:webHidden/>
                <w:sz w:val="21"/>
              </w:rPr>
              <w:fldChar w:fldCharType="begin"/>
            </w:r>
            <w:r w:rsidRPr="009D6CC7">
              <w:rPr>
                <w:noProof/>
                <w:webHidden/>
                <w:sz w:val="21"/>
              </w:rPr>
              <w:instrText xml:space="preserve"> PAGEREF _Toc4351324 \h </w:instrText>
            </w:r>
            <w:r w:rsidRPr="009D6CC7">
              <w:rPr>
                <w:noProof/>
                <w:webHidden/>
                <w:sz w:val="21"/>
              </w:rPr>
            </w:r>
            <w:r w:rsidRPr="009D6CC7">
              <w:rPr>
                <w:noProof/>
                <w:webHidden/>
                <w:sz w:val="21"/>
              </w:rPr>
              <w:fldChar w:fldCharType="separate"/>
            </w:r>
            <w:r w:rsidRPr="009D6CC7">
              <w:rPr>
                <w:noProof/>
                <w:webHidden/>
                <w:sz w:val="21"/>
              </w:rPr>
              <w:t>17</w:t>
            </w:r>
            <w:r w:rsidRPr="009D6CC7">
              <w:rPr>
                <w:noProof/>
                <w:webHidden/>
                <w:sz w:val="21"/>
              </w:rPr>
              <w:fldChar w:fldCharType="end"/>
            </w:r>
          </w:hyperlink>
        </w:p>
        <w:p w14:paraId="76CF7DBD" w14:textId="592DD1E5"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25" w:history="1">
            <w:r w:rsidRPr="009D6CC7">
              <w:rPr>
                <w:rStyle w:val="Hipervnculo"/>
                <w:noProof/>
                <w:sz w:val="21"/>
                <w:lang w:val="es-419"/>
              </w:rPr>
              <w:t>1.1.2 Aprendizaje No Supervisado</w:t>
            </w:r>
            <w:r w:rsidRPr="009D6CC7">
              <w:rPr>
                <w:noProof/>
                <w:webHidden/>
                <w:sz w:val="21"/>
              </w:rPr>
              <w:tab/>
            </w:r>
            <w:r w:rsidRPr="009D6CC7">
              <w:rPr>
                <w:noProof/>
                <w:webHidden/>
                <w:sz w:val="21"/>
              </w:rPr>
              <w:fldChar w:fldCharType="begin"/>
            </w:r>
            <w:r w:rsidRPr="009D6CC7">
              <w:rPr>
                <w:noProof/>
                <w:webHidden/>
                <w:sz w:val="21"/>
              </w:rPr>
              <w:instrText xml:space="preserve"> PAGEREF _Toc4351325 \h </w:instrText>
            </w:r>
            <w:r w:rsidRPr="009D6CC7">
              <w:rPr>
                <w:noProof/>
                <w:webHidden/>
                <w:sz w:val="21"/>
              </w:rPr>
            </w:r>
            <w:r w:rsidRPr="009D6CC7">
              <w:rPr>
                <w:noProof/>
                <w:webHidden/>
                <w:sz w:val="21"/>
              </w:rPr>
              <w:fldChar w:fldCharType="separate"/>
            </w:r>
            <w:r w:rsidRPr="009D6CC7">
              <w:rPr>
                <w:noProof/>
                <w:webHidden/>
                <w:sz w:val="21"/>
              </w:rPr>
              <w:t>19</w:t>
            </w:r>
            <w:r w:rsidRPr="009D6CC7">
              <w:rPr>
                <w:noProof/>
                <w:webHidden/>
                <w:sz w:val="21"/>
              </w:rPr>
              <w:fldChar w:fldCharType="end"/>
            </w:r>
          </w:hyperlink>
        </w:p>
        <w:p w14:paraId="1117B6D8" w14:textId="51115218"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26" w:history="1">
            <w:r w:rsidRPr="009D6CC7">
              <w:rPr>
                <w:rStyle w:val="Hipervnculo"/>
                <w:noProof/>
                <w:sz w:val="21"/>
                <w:lang w:val="es-419"/>
              </w:rPr>
              <w:t>1.1.3 Aprendizaje Semi-supervisado</w:t>
            </w:r>
            <w:r w:rsidRPr="009D6CC7">
              <w:rPr>
                <w:noProof/>
                <w:webHidden/>
                <w:sz w:val="21"/>
              </w:rPr>
              <w:tab/>
            </w:r>
            <w:r w:rsidRPr="009D6CC7">
              <w:rPr>
                <w:noProof/>
                <w:webHidden/>
                <w:sz w:val="21"/>
              </w:rPr>
              <w:fldChar w:fldCharType="begin"/>
            </w:r>
            <w:r w:rsidRPr="009D6CC7">
              <w:rPr>
                <w:noProof/>
                <w:webHidden/>
                <w:sz w:val="21"/>
              </w:rPr>
              <w:instrText xml:space="preserve"> PAGEREF _Toc4351326 \h </w:instrText>
            </w:r>
            <w:r w:rsidRPr="009D6CC7">
              <w:rPr>
                <w:noProof/>
                <w:webHidden/>
                <w:sz w:val="21"/>
              </w:rPr>
            </w:r>
            <w:r w:rsidRPr="009D6CC7">
              <w:rPr>
                <w:noProof/>
                <w:webHidden/>
                <w:sz w:val="21"/>
              </w:rPr>
              <w:fldChar w:fldCharType="separate"/>
            </w:r>
            <w:r w:rsidRPr="009D6CC7">
              <w:rPr>
                <w:noProof/>
                <w:webHidden/>
                <w:sz w:val="21"/>
              </w:rPr>
              <w:t>19</w:t>
            </w:r>
            <w:r w:rsidRPr="009D6CC7">
              <w:rPr>
                <w:noProof/>
                <w:webHidden/>
                <w:sz w:val="21"/>
              </w:rPr>
              <w:fldChar w:fldCharType="end"/>
            </w:r>
          </w:hyperlink>
        </w:p>
        <w:p w14:paraId="55CE479F" w14:textId="1965EEC5"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27" w:history="1">
            <w:r w:rsidRPr="009D6CC7">
              <w:rPr>
                <w:rStyle w:val="Hipervnculo"/>
                <w:noProof/>
                <w:sz w:val="21"/>
                <w:lang w:val="es-419"/>
              </w:rPr>
              <w:t>1.1.2 Aprendizaje Activo</w:t>
            </w:r>
            <w:r w:rsidRPr="009D6CC7">
              <w:rPr>
                <w:noProof/>
                <w:webHidden/>
                <w:sz w:val="21"/>
              </w:rPr>
              <w:tab/>
            </w:r>
            <w:r w:rsidRPr="009D6CC7">
              <w:rPr>
                <w:noProof/>
                <w:webHidden/>
                <w:sz w:val="21"/>
              </w:rPr>
              <w:fldChar w:fldCharType="begin"/>
            </w:r>
            <w:r w:rsidRPr="009D6CC7">
              <w:rPr>
                <w:noProof/>
                <w:webHidden/>
                <w:sz w:val="21"/>
              </w:rPr>
              <w:instrText xml:space="preserve"> PAGEREF _Toc4351327 \h </w:instrText>
            </w:r>
            <w:r w:rsidRPr="009D6CC7">
              <w:rPr>
                <w:noProof/>
                <w:webHidden/>
                <w:sz w:val="21"/>
              </w:rPr>
            </w:r>
            <w:r w:rsidRPr="009D6CC7">
              <w:rPr>
                <w:noProof/>
                <w:webHidden/>
                <w:sz w:val="21"/>
              </w:rPr>
              <w:fldChar w:fldCharType="separate"/>
            </w:r>
            <w:r w:rsidRPr="009D6CC7">
              <w:rPr>
                <w:noProof/>
                <w:webHidden/>
                <w:sz w:val="21"/>
              </w:rPr>
              <w:t>19</w:t>
            </w:r>
            <w:r w:rsidRPr="009D6CC7">
              <w:rPr>
                <w:noProof/>
                <w:webHidden/>
                <w:sz w:val="21"/>
              </w:rPr>
              <w:fldChar w:fldCharType="end"/>
            </w:r>
          </w:hyperlink>
        </w:p>
        <w:p w14:paraId="659E7FB8" w14:textId="438ABB6E"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28" w:history="1">
            <w:r w:rsidRPr="009D6CC7">
              <w:rPr>
                <w:rStyle w:val="Hipervnculo"/>
                <w:noProof/>
                <w:sz w:val="21"/>
              </w:rPr>
              <w:t>1.1.2.1 Protocolos de aprendizaje activo</w:t>
            </w:r>
            <w:r w:rsidRPr="009D6CC7">
              <w:rPr>
                <w:noProof/>
                <w:webHidden/>
                <w:sz w:val="21"/>
              </w:rPr>
              <w:tab/>
            </w:r>
            <w:r w:rsidRPr="009D6CC7">
              <w:rPr>
                <w:noProof/>
                <w:webHidden/>
                <w:sz w:val="21"/>
              </w:rPr>
              <w:fldChar w:fldCharType="begin"/>
            </w:r>
            <w:r w:rsidRPr="009D6CC7">
              <w:rPr>
                <w:noProof/>
                <w:webHidden/>
                <w:sz w:val="21"/>
              </w:rPr>
              <w:instrText xml:space="preserve"> PAGEREF _Toc4351328 \h </w:instrText>
            </w:r>
            <w:r w:rsidRPr="009D6CC7">
              <w:rPr>
                <w:noProof/>
                <w:webHidden/>
                <w:sz w:val="21"/>
              </w:rPr>
            </w:r>
            <w:r w:rsidRPr="009D6CC7">
              <w:rPr>
                <w:noProof/>
                <w:webHidden/>
                <w:sz w:val="21"/>
              </w:rPr>
              <w:fldChar w:fldCharType="separate"/>
            </w:r>
            <w:r w:rsidRPr="009D6CC7">
              <w:rPr>
                <w:noProof/>
                <w:webHidden/>
                <w:sz w:val="21"/>
              </w:rPr>
              <w:t>20</w:t>
            </w:r>
            <w:r w:rsidRPr="009D6CC7">
              <w:rPr>
                <w:noProof/>
                <w:webHidden/>
                <w:sz w:val="21"/>
              </w:rPr>
              <w:fldChar w:fldCharType="end"/>
            </w:r>
          </w:hyperlink>
        </w:p>
        <w:p w14:paraId="0C969156" w14:textId="195836DD"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29" w:history="1">
            <w:r w:rsidRPr="009D6CC7">
              <w:rPr>
                <w:rStyle w:val="Hipervnculo"/>
                <w:noProof/>
                <w:sz w:val="21"/>
              </w:rPr>
              <w:t>1.1.2.2 Estrategias de consulta</w:t>
            </w:r>
            <w:r w:rsidRPr="009D6CC7">
              <w:rPr>
                <w:noProof/>
                <w:webHidden/>
                <w:sz w:val="21"/>
              </w:rPr>
              <w:tab/>
            </w:r>
            <w:r w:rsidRPr="009D6CC7">
              <w:rPr>
                <w:noProof/>
                <w:webHidden/>
                <w:sz w:val="21"/>
              </w:rPr>
              <w:fldChar w:fldCharType="begin"/>
            </w:r>
            <w:r w:rsidRPr="009D6CC7">
              <w:rPr>
                <w:noProof/>
                <w:webHidden/>
                <w:sz w:val="21"/>
              </w:rPr>
              <w:instrText xml:space="preserve"> PAGEREF _Toc4351329 \h </w:instrText>
            </w:r>
            <w:r w:rsidRPr="009D6CC7">
              <w:rPr>
                <w:noProof/>
                <w:webHidden/>
                <w:sz w:val="21"/>
              </w:rPr>
            </w:r>
            <w:r w:rsidRPr="009D6CC7">
              <w:rPr>
                <w:noProof/>
                <w:webHidden/>
                <w:sz w:val="21"/>
              </w:rPr>
              <w:fldChar w:fldCharType="separate"/>
            </w:r>
            <w:r w:rsidRPr="009D6CC7">
              <w:rPr>
                <w:noProof/>
                <w:webHidden/>
                <w:sz w:val="21"/>
              </w:rPr>
              <w:t>21</w:t>
            </w:r>
            <w:r w:rsidRPr="009D6CC7">
              <w:rPr>
                <w:noProof/>
                <w:webHidden/>
                <w:sz w:val="21"/>
              </w:rPr>
              <w:fldChar w:fldCharType="end"/>
            </w:r>
          </w:hyperlink>
        </w:p>
        <w:p w14:paraId="07523B68" w14:textId="741163DA" w:rsidR="009D6CC7" w:rsidRPr="009D6CC7" w:rsidRDefault="009D6CC7">
          <w:pPr>
            <w:pStyle w:val="TDC2"/>
            <w:tabs>
              <w:tab w:val="left" w:pos="880"/>
              <w:tab w:val="right" w:leader="dot" w:pos="9111"/>
            </w:tabs>
            <w:rPr>
              <w:rFonts w:asciiTheme="minorHAnsi" w:eastAsiaTheme="minorEastAsia" w:hAnsiTheme="minorHAnsi" w:cstheme="minorBidi"/>
              <w:bCs w:val="0"/>
              <w:noProof/>
              <w:sz w:val="28"/>
              <w:szCs w:val="24"/>
              <w:lang w:eastAsia="es-ES_tradnl"/>
            </w:rPr>
          </w:pPr>
          <w:hyperlink w:anchor="_Toc4351330" w:history="1">
            <w:r w:rsidRPr="009D6CC7">
              <w:rPr>
                <w:rStyle w:val="Hipervnculo"/>
                <w:noProof/>
                <w:sz w:val="28"/>
              </w:rPr>
              <w:t>1.2</w:t>
            </w:r>
            <w:r w:rsidRPr="009D6CC7">
              <w:rPr>
                <w:rFonts w:asciiTheme="minorHAnsi" w:eastAsiaTheme="minorEastAsia" w:hAnsiTheme="minorHAnsi" w:cstheme="minorBidi"/>
                <w:bCs w:val="0"/>
                <w:noProof/>
                <w:sz w:val="28"/>
                <w:szCs w:val="24"/>
                <w:lang w:eastAsia="es-ES_tradnl"/>
              </w:rPr>
              <w:tab/>
            </w:r>
            <w:r w:rsidRPr="009D6CC7">
              <w:rPr>
                <w:rStyle w:val="Hipervnculo"/>
                <w:noProof/>
                <w:sz w:val="28"/>
              </w:rPr>
              <w:t>El Framework JCLAL</w:t>
            </w:r>
            <w:r w:rsidRPr="009D6CC7">
              <w:rPr>
                <w:noProof/>
                <w:webHidden/>
                <w:sz w:val="28"/>
              </w:rPr>
              <w:tab/>
            </w:r>
            <w:r w:rsidRPr="009D6CC7">
              <w:rPr>
                <w:noProof/>
                <w:webHidden/>
                <w:sz w:val="28"/>
              </w:rPr>
              <w:fldChar w:fldCharType="begin"/>
            </w:r>
            <w:r w:rsidRPr="009D6CC7">
              <w:rPr>
                <w:noProof/>
                <w:webHidden/>
                <w:sz w:val="28"/>
              </w:rPr>
              <w:instrText xml:space="preserve"> PAGEREF _Toc4351330 \h </w:instrText>
            </w:r>
            <w:r w:rsidRPr="009D6CC7">
              <w:rPr>
                <w:noProof/>
                <w:webHidden/>
                <w:sz w:val="28"/>
              </w:rPr>
            </w:r>
            <w:r w:rsidRPr="009D6CC7">
              <w:rPr>
                <w:noProof/>
                <w:webHidden/>
                <w:sz w:val="28"/>
              </w:rPr>
              <w:fldChar w:fldCharType="separate"/>
            </w:r>
            <w:r w:rsidRPr="009D6CC7">
              <w:rPr>
                <w:noProof/>
                <w:webHidden/>
                <w:sz w:val="28"/>
              </w:rPr>
              <w:t>22</w:t>
            </w:r>
            <w:r w:rsidRPr="009D6CC7">
              <w:rPr>
                <w:noProof/>
                <w:webHidden/>
                <w:sz w:val="28"/>
              </w:rPr>
              <w:fldChar w:fldCharType="end"/>
            </w:r>
          </w:hyperlink>
        </w:p>
        <w:p w14:paraId="78BDA9DE" w14:textId="28B4A7DE" w:rsidR="009D6CC7" w:rsidRPr="009D6CC7" w:rsidRDefault="009D6CC7">
          <w:pPr>
            <w:pStyle w:val="TDC3"/>
            <w:tabs>
              <w:tab w:val="left" w:pos="1100"/>
              <w:tab w:val="right" w:leader="dot" w:pos="9111"/>
            </w:tabs>
            <w:rPr>
              <w:rFonts w:asciiTheme="minorHAnsi" w:eastAsiaTheme="minorEastAsia" w:hAnsiTheme="minorHAnsi" w:cstheme="minorBidi"/>
              <w:noProof/>
              <w:sz w:val="28"/>
              <w:szCs w:val="24"/>
              <w:lang w:eastAsia="es-ES_tradnl"/>
            </w:rPr>
          </w:pPr>
          <w:hyperlink w:anchor="_Toc4351331" w:history="1">
            <w:r w:rsidRPr="009D6CC7">
              <w:rPr>
                <w:rStyle w:val="Hipervnculo"/>
                <w:noProof/>
                <w:sz w:val="21"/>
              </w:rPr>
              <w:t>1.2.1</w:t>
            </w:r>
            <w:r w:rsidRPr="009D6CC7">
              <w:rPr>
                <w:rFonts w:asciiTheme="minorHAnsi" w:eastAsiaTheme="minorEastAsia" w:hAnsiTheme="minorHAnsi" w:cstheme="minorBidi"/>
                <w:noProof/>
                <w:sz w:val="28"/>
                <w:szCs w:val="24"/>
                <w:lang w:eastAsia="es-ES_tradnl"/>
              </w:rPr>
              <w:tab/>
            </w:r>
            <w:r w:rsidRPr="009D6CC7">
              <w:rPr>
                <w:rStyle w:val="Hipervnculo"/>
                <w:noProof/>
                <w:sz w:val="21"/>
              </w:rPr>
              <w:t>VisualJCLAL</w:t>
            </w:r>
            <w:r w:rsidRPr="009D6CC7">
              <w:rPr>
                <w:noProof/>
                <w:webHidden/>
                <w:sz w:val="21"/>
              </w:rPr>
              <w:tab/>
            </w:r>
            <w:r w:rsidRPr="009D6CC7">
              <w:rPr>
                <w:noProof/>
                <w:webHidden/>
                <w:sz w:val="21"/>
              </w:rPr>
              <w:fldChar w:fldCharType="begin"/>
            </w:r>
            <w:r w:rsidRPr="009D6CC7">
              <w:rPr>
                <w:noProof/>
                <w:webHidden/>
                <w:sz w:val="21"/>
              </w:rPr>
              <w:instrText xml:space="preserve"> PAGEREF _Toc4351331 \h </w:instrText>
            </w:r>
            <w:r w:rsidRPr="009D6CC7">
              <w:rPr>
                <w:noProof/>
                <w:webHidden/>
                <w:sz w:val="21"/>
              </w:rPr>
            </w:r>
            <w:r w:rsidRPr="009D6CC7">
              <w:rPr>
                <w:noProof/>
                <w:webHidden/>
                <w:sz w:val="21"/>
              </w:rPr>
              <w:fldChar w:fldCharType="separate"/>
            </w:r>
            <w:r w:rsidRPr="009D6CC7">
              <w:rPr>
                <w:noProof/>
                <w:webHidden/>
                <w:sz w:val="21"/>
              </w:rPr>
              <w:t>24</w:t>
            </w:r>
            <w:r w:rsidRPr="009D6CC7">
              <w:rPr>
                <w:noProof/>
                <w:webHidden/>
                <w:sz w:val="21"/>
              </w:rPr>
              <w:fldChar w:fldCharType="end"/>
            </w:r>
          </w:hyperlink>
        </w:p>
        <w:p w14:paraId="1F2AA67B" w14:textId="141F1309" w:rsidR="009D6CC7" w:rsidRPr="009D6CC7" w:rsidRDefault="009D6CC7">
          <w:pPr>
            <w:pStyle w:val="TDC2"/>
            <w:tabs>
              <w:tab w:val="right" w:leader="dot" w:pos="9111"/>
            </w:tabs>
            <w:rPr>
              <w:rFonts w:asciiTheme="minorHAnsi" w:eastAsiaTheme="minorEastAsia" w:hAnsiTheme="minorHAnsi" w:cstheme="minorBidi"/>
              <w:bCs w:val="0"/>
              <w:noProof/>
              <w:sz w:val="28"/>
              <w:szCs w:val="24"/>
              <w:lang w:eastAsia="es-ES_tradnl"/>
            </w:rPr>
          </w:pPr>
          <w:hyperlink w:anchor="_Toc4351332" w:history="1">
            <w:r w:rsidRPr="009D6CC7">
              <w:rPr>
                <w:rStyle w:val="Hipervnculo"/>
                <w:noProof/>
                <w:sz w:val="28"/>
              </w:rPr>
              <w:t>1.3 Aplicación Web</w:t>
            </w:r>
            <w:r w:rsidRPr="009D6CC7">
              <w:rPr>
                <w:noProof/>
                <w:webHidden/>
                <w:sz w:val="28"/>
              </w:rPr>
              <w:tab/>
            </w:r>
            <w:r w:rsidRPr="009D6CC7">
              <w:rPr>
                <w:noProof/>
                <w:webHidden/>
                <w:sz w:val="28"/>
              </w:rPr>
              <w:fldChar w:fldCharType="begin"/>
            </w:r>
            <w:r w:rsidRPr="009D6CC7">
              <w:rPr>
                <w:noProof/>
                <w:webHidden/>
                <w:sz w:val="28"/>
              </w:rPr>
              <w:instrText xml:space="preserve"> PAGEREF _Toc4351332 \h </w:instrText>
            </w:r>
            <w:r w:rsidRPr="009D6CC7">
              <w:rPr>
                <w:noProof/>
                <w:webHidden/>
                <w:sz w:val="28"/>
              </w:rPr>
            </w:r>
            <w:r w:rsidRPr="009D6CC7">
              <w:rPr>
                <w:noProof/>
                <w:webHidden/>
                <w:sz w:val="28"/>
              </w:rPr>
              <w:fldChar w:fldCharType="separate"/>
            </w:r>
            <w:r w:rsidRPr="009D6CC7">
              <w:rPr>
                <w:noProof/>
                <w:webHidden/>
                <w:sz w:val="28"/>
              </w:rPr>
              <w:t>25</w:t>
            </w:r>
            <w:r w:rsidRPr="009D6CC7">
              <w:rPr>
                <w:noProof/>
                <w:webHidden/>
                <w:sz w:val="28"/>
              </w:rPr>
              <w:fldChar w:fldCharType="end"/>
            </w:r>
          </w:hyperlink>
        </w:p>
        <w:p w14:paraId="424187D6" w14:textId="102C9DE8"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33" w:history="1">
            <w:r w:rsidRPr="009D6CC7">
              <w:rPr>
                <w:rStyle w:val="Hipervnculo"/>
                <w:noProof/>
                <w:sz w:val="21"/>
              </w:rPr>
              <w:t>1.3.1 Diseño de una aplicación web</w:t>
            </w:r>
            <w:r w:rsidRPr="009D6CC7">
              <w:rPr>
                <w:noProof/>
                <w:webHidden/>
                <w:sz w:val="21"/>
              </w:rPr>
              <w:tab/>
            </w:r>
            <w:r w:rsidRPr="009D6CC7">
              <w:rPr>
                <w:noProof/>
                <w:webHidden/>
                <w:sz w:val="21"/>
              </w:rPr>
              <w:fldChar w:fldCharType="begin"/>
            </w:r>
            <w:r w:rsidRPr="009D6CC7">
              <w:rPr>
                <w:noProof/>
                <w:webHidden/>
                <w:sz w:val="21"/>
              </w:rPr>
              <w:instrText xml:space="preserve"> PAGEREF _Toc4351333 \h </w:instrText>
            </w:r>
            <w:r w:rsidRPr="009D6CC7">
              <w:rPr>
                <w:noProof/>
                <w:webHidden/>
                <w:sz w:val="21"/>
              </w:rPr>
            </w:r>
            <w:r w:rsidRPr="009D6CC7">
              <w:rPr>
                <w:noProof/>
                <w:webHidden/>
                <w:sz w:val="21"/>
              </w:rPr>
              <w:fldChar w:fldCharType="separate"/>
            </w:r>
            <w:r w:rsidRPr="009D6CC7">
              <w:rPr>
                <w:noProof/>
                <w:webHidden/>
                <w:sz w:val="21"/>
              </w:rPr>
              <w:t>25</w:t>
            </w:r>
            <w:r w:rsidRPr="009D6CC7">
              <w:rPr>
                <w:noProof/>
                <w:webHidden/>
                <w:sz w:val="21"/>
              </w:rPr>
              <w:fldChar w:fldCharType="end"/>
            </w:r>
          </w:hyperlink>
        </w:p>
        <w:p w14:paraId="6704FDB3" w14:textId="12B5B8E5" w:rsidR="009D6CC7" w:rsidRPr="009D6CC7" w:rsidRDefault="009D6CC7">
          <w:pPr>
            <w:pStyle w:val="TDC2"/>
            <w:tabs>
              <w:tab w:val="right" w:leader="dot" w:pos="9111"/>
            </w:tabs>
            <w:rPr>
              <w:rFonts w:asciiTheme="minorHAnsi" w:eastAsiaTheme="minorEastAsia" w:hAnsiTheme="minorHAnsi" w:cstheme="minorBidi"/>
              <w:bCs w:val="0"/>
              <w:noProof/>
              <w:sz w:val="28"/>
              <w:szCs w:val="24"/>
              <w:lang w:eastAsia="es-ES_tradnl"/>
            </w:rPr>
          </w:pPr>
          <w:hyperlink w:anchor="_Toc4351334" w:history="1">
            <w:r w:rsidRPr="009D6CC7">
              <w:rPr>
                <w:rStyle w:val="Hipervnculo"/>
                <w:noProof/>
                <w:sz w:val="28"/>
              </w:rPr>
              <w:t>1.4 Tecnologías y herramientas</w:t>
            </w:r>
            <w:r w:rsidRPr="009D6CC7">
              <w:rPr>
                <w:noProof/>
                <w:webHidden/>
                <w:sz w:val="28"/>
              </w:rPr>
              <w:tab/>
            </w:r>
            <w:r w:rsidRPr="009D6CC7">
              <w:rPr>
                <w:noProof/>
                <w:webHidden/>
                <w:sz w:val="28"/>
              </w:rPr>
              <w:fldChar w:fldCharType="begin"/>
            </w:r>
            <w:r w:rsidRPr="009D6CC7">
              <w:rPr>
                <w:noProof/>
                <w:webHidden/>
                <w:sz w:val="28"/>
              </w:rPr>
              <w:instrText xml:space="preserve"> PAGEREF _Toc4351334 \h </w:instrText>
            </w:r>
            <w:r w:rsidRPr="009D6CC7">
              <w:rPr>
                <w:noProof/>
                <w:webHidden/>
                <w:sz w:val="28"/>
              </w:rPr>
            </w:r>
            <w:r w:rsidRPr="009D6CC7">
              <w:rPr>
                <w:noProof/>
                <w:webHidden/>
                <w:sz w:val="28"/>
              </w:rPr>
              <w:fldChar w:fldCharType="separate"/>
            </w:r>
            <w:r w:rsidRPr="009D6CC7">
              <w:rPr>
                <w:noProof/>
                <w:webHidden/>
                <w:sz w:val="28"/>
              </w:rPr>
              <w:t>26</w:t>
            </w:r>
            <w:r w:rsidRPr="009D6CC7">
              <w:rPr>
                <w:noProof/>
                <w:webHidden/>
                <w:sz w:val="28"/>
              </w:rPr>
              <w:fldChar w:fldCharType="end"/>
            </w:r>
          </w:hyperlink>
        </w:p>
        <w:p w14:paraId="45859784" w14:textId="2C984F85"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35" w:history="1">
            <w:r w:rsidRPr="009D6CC7">
              <w:rPr>
                <w:rStyle w:val="Hipervnculo"/>
                <w:noProof/>
                <w:sz w:val="21"/>
              </w:rPr>
              <w:t>1.4.1 Lenguajes de Programación</w:t>
            </w:r>
            <w:r w:rsidRPr="009D6CC7">
              <w:rPr>
                <w:noProof/>
                <w:webHidden/>
                <w:sz w:val="21"/>
              </w:rPr>
              <w:tab/>
            </w:r>
            <w:r w:rsidRPr="009D6CC7">
              <w:rPr>
                <w:noProof/>
                <w:webHidden/>
                <w:sz w:val="21"/>
              </w:rPr>
              <w:fldChar w:fldCharType="begin"/>
            </w:r>
            <w:r w:rsidRPr="009D6CC7">
              <w:rPr>
                <w:noProof/>
                <w:webHidden/>
                <w:sz w:val="21"/>
              </w:rPr>
              <w:instrText xml:space="preserve"> PAGEREF _Toc4351335 \h </w:instrText>
            </w:r>
            <w:r w:rsidRPr="009D6CC7">
              <w:rPr>
                <w:noProof/>
                <w:webHidden/>
                <w:sz w:val="21"/>
              </w:rPr>
            </w:r>
            <w:r w:rsidRPr="009D6CC7">
              <w:rPr>
                <w:noProof/>
                <w:webHidden/>
                <w:sz w:val="21"/>
              </w:rPr>
              <w:fldChar w:fldCharType="separate"/>
            </w:r>
            <w:r w:rsidRPr="009D6CC7">
              <w:rPr>
                <w:noProof/>
                <w:webHidden/>
                <w:sz w:val="21"/>
              </w:rPr>
              <w:t>26</w:t>
            </w:r>
            <w:r w:rsidRPr="009D6CC7">
              <w:rPr>
                <w:noProof/>
                <w:webHidden/>
                <w:sz w:val="21"/>
              </w:rPr>
              <w:fldChar w:fldCharType="end"/>
            </w:r>
          </w:hyperlink>
        </w:p>
        <w:p w14:paraId="3112747A" w14:textId="6D6A3E64"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36" w:history="1">
            <w:r w:rsidRPr="009D6CC7">
              <w:rPr>
                <w:rStyle w:val="Hipervnculo"/>
                <w:noProof/>
                <w:sz w:val="21"/>
              </w:rPr>
              <w:t>1.4.1.1 HTML</w:t>
            </w:r>
            <w:r w:rsidRPr="009D6CC7">
              <w:rPr>
                <w:noProof/>
                <w:webHidden/>
                <w:sz w:val="21"/>
              </w:rPr>
              <w:tab/>
            </w:r>
            <w:r w:rsidRPr="009D6CC7">
              <w:rPr>
                <w:noProof/>
                <w:webHidden/>
                <w:sz w:val="21"/>
              </w:rPr>
              <w:fldChar w:fldCharType="begin"/>
            </w:r>
            <w:r w:rsidRPr="009D6CC7">
              <w:rPr>
                <w:noProof/>
                <w:webHidden/>
                <w:sz w:val="21"/>
              </w:rPr>
              <w:instrText xml:space="preserve"> PAGEREF _Toc4351336 \h </w:instrText>
            </w:r>
            <w:r w:rsidRPr="009D6CC7">
              <w:rPr>
                <w:noProof/>
                <w:webHidden/>
                <w:sz w:val="21"/>
              </w:rPr>
            </w:r>
            <w:r w:rsidRPr="009D6CC7">
              <w:rPr>
                <w:noProof/>
                <w:webHidden/>
                <w:sz w:val="21"/>
              </w:rPr>
              <w:fldChar w:fldCharType="separate"/>
            </w:r>
            <w:r w:rsidRPr="009D6CC7">
              <w:rPr>
                <w:noProof/>
                <w:webHidden/>
                <w:sz w:val="21"/>
              </w:rPr>
              <w:t>26</w:t>
            </w:r>
            <w:r w:rsidRPr="009D6CC7">
              <w:rPr>
                <w:noProof/>
                <w:webHidden/>
                <w:sz w:val="21"/>
              </w:rPr>
              <w:fldChar w:fldCharType="end"/>
            </w:r>
          </w:hyperlink>
        </w:p>
        <w:p w14:paraId="2C0B37C6" w14:textId="0B49318A"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37" w:history="1">
            <w:r w:rsidRPr="009D6CC7">
              <w:rPr>
                <w:rStyle w:val="Hipervnculo"/>
                <w:noProof/>
                <w:sz w:val="21"/>
              </w:rPr>
              <w:t>1.4.1.2 CSS</w:t>
            </w:r>
            <w:r w:rsidRPr="009D6CC7">
              <w:rPr>
                <w:noProof/>
                <w:webHidden/>
                <w:sz w:val="21"/>
              </w:rPr>
              <w:tab/>
            </w:r>
            <w:r w:rsidRPr="009D6CC7">
              <w:rPr>
                <w:noProof/>
                <w:webHidden/>
                <w:sz w:val="21"/>
              </w:rPr>
              <w:fldChar w:fldCharType="begin"/>
            </w:r>
            <w:r w:rsidRPr="009D6CC7">
              <w:rPr>
                <w:noProof/>
                <w:webHidden/>
                <w:sz w:val="21"/>
              </w:rPr>
              <w:instrText xml:space="preserve"> PAGEREF _Toc4351337 \h </w:instrText>
            </w:r>
            <w:r w:rsidRPr="009D6CC7">
              <w:rPr>
                <w:noProof/>
                <w:webHidden/>
                <w:sz w:val="21"/>
              </w:rPr>
            </w:r>
            <w:r w:rsidRPr="009D6CC7">
              <w:rPr>
                <w:noProof/>
                <w:webHidden/>
                <w:sz w:val="21"/>
              </w:rPr>
              <w:fldChar w:fldCharType="separate"/>
            </w:r>
            <w:r w:rsidRPr="009D6CC7">
              <w:rPr>
                <w:noProof/>
                <w:webHidden/>
                <w:sz w:val="21"/>
              </w:rPr>
              <w:t>27</w:t>
            </w:r>
            <w:r w:rsidRPr="009D6CC7">
              <w:rPr>
                <w:noProof/>
                <w:webHidden/>
                <w:sz w:val="21"/>
              </w:rPr>
              <w:fldChar w:fldCharType="end"/>
            </w:r>
          </w:hyperlink>
        </w:p>
        <w:p w14:paraId="45677D66" w14:textId="63EA0364"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38" w:history="1">
            <w:r w:rsidRPr="009D6CC7">
              <w:rPr>
                <w:rStyle w:val="Hipervnculo"/>
                <w:noProof/>
                <w:sz w:val="21"/>
              </w:rPr>
              <w:t>1.4.1.3 JavaScript</w:t>
            </w:r>
            <w:r w:rsidRPr="009D6CC7">
              <w:rPr>
                <w:noProof/>
                <w:webHidden/>
                <w:sz w:val="21"/>
              </w:rPr>
              <w:tab/>
            </w:r>
            <w:r w:rsidRPr="009D6CC7">
              <w:rPr>
                <w:noProof/>
                <w:webHidden/>
                <w:sz w:val="21"/>
              </w:rPr>
              <w:fldChar w:fldCharType="begin"/>
            </w:r>
            <w:r w:rsidRPr="009D6CC7">
              <w:rPr>
                <w:noProof/>
                <w:webHidden/>
                <w:sz w:val="21"/>
              </w:rPr>
              <w:instrText xml:space="preserve"> PAGEREF _Toc4351338 \h </w:instrText>
            </w:r>
            <w:r w:rsidRPr="009D6CC7">
              <w:rPr>
                <w:noProof/>
                <w:webHidden/>
                <w:sz w:val="21"/>
              </w:rPr>
            </w:r>
            <w:r w:rsidRPr="009D6CC7">
              <w:rPr>
                <w:noProof/>
                <w:webHidden/>
                <w:sz w:val="21"/>
              </w:rPr>
              <w:fldChar w:fldCharType="separate"/>
            </w:r>
            <w:r w:rsidRPr="009D6CC7">
              <w:rPr>
                <w:noProof/>
                <w:webHidden/>
                <w:sz w:val="21"/>
              </w:rPr>
              <w:t>27</w:t>
            </w:r>
            <w:r w:rsidRPr="009D6CC7">
              <w:rPr>
                <w:noProof/>
                <w:webHidden/>
                <w:sz w:val="21"/>
              </w:rPr>
              <w:fldChar w:fldCharType="end"/>
            </w:r>
          </w:hyperlink>
        </w:p>
        <w:p w14:paraId="2E427D0F" w14:textId="3C86FC3A"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39" w:history="1">
            <w:r w:rsidRPr="009D6CC7">
              <w:rPr>
                <w:rStyle w:val="Hipervnculo"/>
                <w:noProof/>
                <w:sz w:val="21"/>
              </w:rPr>
              <w:t>1.4.1.4 Java</w:t>
            </w:r>
            <w:r w:rsidRPr="009D6CC7">
              <w:rPr>
                <w:noProof/>
                <w:webHidden/>
                <w:sz w:val="21"/>
              </w:rPr>
              <w:tab/>
            </w:r>
            <w:r w:rsidRPr="009D6CC7">
              <w:rPr>
                <w:noProof/>
                <w:webHidden/>
                <w:sz w:val="21"/>
              </w:rPr>
              <w:fldChar w:fldCharType="begin"/>
            </w:r>
            <w:r w:rsidRPr="009D6CC7">
              <w:rPr>
                <w:noProof/>
                <w:webHidden/>
                <w:sz w:val="21"/>
              </w:rPr>
              <w:instrText xml:space="preserve"> PAGEREF _Toc4351339 \h </w:instrText>
            </w:r>
            <w:r w:rsidRPr="009D6CC7">
              <w:rPr>
                <w:noProof/>
                <w:webHidden/>
                <w:sz w:val="21"/>
              </w:rPr>
            </w:r>
            <w:r w:rsidRPr="009D6CC7">
              <w:rPr>
                <w:noProof/>
                <w:webHidden/>
                <w:sz w:val="21"/>
              </w:rPr>
              <w:fldChar w:fldCharType="separate"/>
            </w:r>
            <w:r w:rsidRPr="009D6CC7">
              <w:rPr>
                <w:noProof/>
                <w:webHidden/>
                <w:sz w:val="21"/>
              </w:rPr>
              <w:t>28</w:t>
            </w:r>
            <w:r w:rsidRPr="009D6CC7">
              <w:rPr>
                <w:noProof/>
                <w:webHidden/>
                <w:sz w:val="21"/>
              </w:rPr>
              <w:fldChar w:fldCharType="end"/>
            </w:r>
          </w:hyperlink>
        </w:p>
        <w:p w14:paraId="47C47B78" w14:textId="32287BE3"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40" w:history="1">
            <w:r w:rsidRPr="009D6CC7">
              <w:rPr>
                <w:rStyle w:val="Hipervnculo"/>
                <w:noProof/>
                <w:sz w:val="21"/>
              </w:rPr>
              <w:t>1.4.1.5 XML</w:t>
            </w:r>
            <w:r w:rsidRPr="009D6CC7">
              <w:rPr>
                <w:noProof/>
                <w:webHidden/>
                <w:sz w:val="21"/>
              </w:rPr>
              <w:tab/>
            </w:r>
            <w:r w:rsidRPr="009D6CC7">
              <w:rPr>
                <w:noProof/>
                <w:webHidden/>
                <w:sz w:val="21"/>
              </w:rPr>
              <w:fldChar w:fldCharType="begin"/>
            </w:r>
            <w:r w:rsidRPr="009D6CC7">
              <w:rPr>
                <w:noProof/>
                <w:webHidden/>
                <w:sz w:val="21"/>
              </w:rPr>
              <w:instrText xml:space="preserve"> PAGEREF _Toc4351340 \h </w:instrText>
            </w:r>
            <w:r w:rsidRPr="009D6CC7">
              <w:rPr>
                <w:noProof/>
                <w:webHidden/>
                <w:sz w:val="21"/>
              </w:rPr>
            </w:r>
            <w:r w:rsidRPr="009D6CC7">
              <w:rPr>
                <w:noProof/>
                <w:webHidden/>
                <w:sz w:val="21"/>
              </w:rPr>
              <w:fldChar w:fldCharType="separate"/>
            </w:r>
            <w:r w:rsidRPr="009D6CC7">
              <w:rPr>
                <w:noProof/>
                <w:webHidden/>
                <w:sz w:val="21"/>
              </w:rPr>
              <w:t>29</w:t>
            </w:r>
            <w:r w:rsidRPr="009D6CC7">
              <w:rPr>
                <w:noProof/>
                <w:webHidden/>
                <w:sz w:val="21"/>
              </w:rPr>
              <w:fldChar w:fldCharType="end"/>
            </w:r>
          </w:hyperlink>
        </w:p>
        <w:p w14:paraId="57C18E52" w14:textId="20F2F873"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41" w:history="1">
            <w:r w:rsidRPr="009D6CC7">
              <w:rPr>
                <w:rStyle w:val="Hipervnculo"/>
                <w:noProof/>
                <w:sz w:val="21"/>
              </w:rPr>
              <w:t>1.4.2 Entorno de Desarrollo Integrado</w:t>
            </w:r>
            <w:r w:rsidRPr="009D6CC7">
              <w:rPr>
                <w:noProof/>
                <w:webHidden/>
                <w:sz w:val="21"/>
              </w:rPr>
              <w:tab/>
            </w:r>
            <w:r w:rsidRPr="009D6CC7">
              <w:rPr>
                <w:noProof/>
                <w:webHidden/>
                <w:sz w:val="21"/>
              </w:rPr>
              <w:fldChar w:fldCharType="begin"/>
            </w:r>
            <w:r w:rsidRPr="009D6CC7">
              <w:rPr>
                <w:noProof/>
                <w:webHidden/>
                <w:sz w:val="21"/>
              </w:rPr>
              <w:instrText xml:space="preserve"> PAGEREF _Toc4351341 \h </w:instrText>
            </w:r>
            <w:r w:rsidRPr="009D6CC7">
              <w:rPr>
                <w:noProof/>
                <w:webHidden/>
                <w:sz w:val="21"/>
              </w:rPr>
            </w:r>
            <w:r w:rsidRPr="009D6CC7">
              <w:rPr>
                <w:noProof/>
                <w:webHidden/>
                <w:sz w:val="21"/>
              </w:rPr>
              <w:fldChar w:fldCharType="separate"/>
            </w:r>
            <w:r w:rsidRPr="009D6CC7">
              <w:rPr>
                <w:noProof/>
                <w:webHidden/>
                <w:sz w:val="21"/>
              </w:rPr>
              <w:t>30</w:t>
            </w:r>
            <w:r w:rsidRPr="009D6CC7">
              <w:rPr>
                <w:noProof/>
                <w:webHidden/>
                <w:sz w:val="21"/>
              </w:rPr>
              <w:fldChar w:fldCharType="end"/>
            </w:r>
          </w:hyperlink>
        </w:p>
        <w:p w14:paraId="377DD6ED" w14:textId="04A9EBDD"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42" w:history="1">
            <w:r w:rsidRPr="009D6CC7">
              <w:rPr>
                <w:rStyle w:val="Hipervnculo"/>
                <w:noProof/>
                <w:sz w:val="21"/>
              </w:rPr>
              <w:t>1.4.2.1 Visual Studio Code</w:t>
            </w:r>
            <w:r w:rsidRPr="009D6CC7">
              <w:rPr>
                <w:noProof/>
                <w:webHidden/>
                <w:sz w:val="21"/>
              </w:rPr>
              <w:tab/>
            </w:r>
            <w:r w:rsidRPr="009D6CC7">
              <w:rPr>
                <w:noProof/>
                <w:webHidden/>
                <w:sz w:val="21"/>
              </w:rPr>
              <w:fldChar w:fldCharType="begin"/>
            </w:r>
            <w:r w:rsidRPr="009D6CC7">
              <w:rPr>
                <w:noProof/>
                <w:webHidden/>
                <w:sz w:val="21"/>
              </w:rPr>
              <w:instrText xml:space="preserve"> PAGEREF _Toc4351342 \h </w:instrText>
            </w:r>
            <w:r w:rsidRPr="009D6CC7">
              <w:rPr>
                <w:noProof/>
                <w:webHidden/>
                <w:sz w:val="21"/>
              </w:rPr>
            </w:r>
            <w:r w:rsidRPr="009D6CC7">
              <w:rPr>
                <w:noProof/>
                <w:webHidden/>
                <w:sz w:val="21"/>
              </w:rPr>
              <w:fldChar w:fldCharType="separate"/>
            </w:r>
            <w:r w:rsidRPr="009D6CC7">
              <w:rPr>
                <w:noProof/>
                <w:webHidden/>
                <w:sz w:val="21"/>
              </w:rPr>
              <w:t>30</w:t>
            </w:r>
            <w:r w:rsidRPr="009D6CC7">
              <w:rPr>
                <w:noProof/>
                <w:webHidden/>
                <w:sz w:val="21"/>
              </w:rPr>
              <w:fldChar w:fldCharType="end"/>
            </w:r>
          </w:hyperlink>
        </w:p>
        <w:p w14:paraId="71AB1497" w14:textId="1149872E"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43" w:history="1">
            <w:r w:rsidRPr="009D6CC7">
              <w:rPr>
                <w:rStyle w:val="Hipervnculo"/>
                <w:noProof/>
                <w:sz w:val="21"/>
              </w:rPr>
              <w:t>1.4.2.2 Node.js</w:t>
            </w:r>
            <w:r w:rsidRPr="009D6CC7">
              <w:rPr>
                <w:noProof/>
                <w:webHidden/>
                <w:sz w:val="21"/>
              </w:rPr>
              <w:tab/>
            </w:r>
            <w:r w:rsidRPr="009D6CC7">
              <w:rPr>
                <w:noProof/>
                <w:webHidden/>
                <w:sz w:val="21"/>
              </w:rPr>
              <w:fldChar w:fldCharType="begin"/>
            </w:r>
            <w:r w:rsidRPr="009D6CC7">
              <w:rPr>
                <w:noProof/>
                <w:webHidden/>
                <w:sz w:val="21"/>
              </w:rPr>
              <w:instrText xml:space="preserve"> PAGEREF _Toc4351343 \h </w:instrText>
            </w:r>
            <w:r w:rsidRPr="009D6CC7">
              <w:rPr>
                <w:noProof/>
                <w:webHidden/>
                <w:sz w:val="21"/>
              </w:rPr>
            </w:r>
            <w:r w:rsidRPr="009D6CC7">
              <w:rPr>
                <w:noProof/>
                <w:webHidden/>
                <w:sz w:val="21"/>
              </w:rPr>
              <w:fldChar w:fldCharType="separate"/>
            </w:r>
            <w:r w:rsidRPr="009D6CC7">
              <w:rPr>
                <w:noProof/>
                <w:webHidden/>
                <w:sz w:val="21"/>
              </w:rPr>
              <w:t>31</w:t>
            </w:r>
            <w:r w:rsidRPr="009D6CC7">
              <w:rPr>
                <w:noProof/>
                <w:webHidden/>
                <w:sz w:val="21"/>
              </w:rPr>
              <w:fldChar w:fldCharType="end"/>
            </w:r>
          </w:hyperlink>
        </w:p>
        <w:p w14:paraId="4B41E488" w14:textId="7374C4F0"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44" w:history="1">
            <w:r w:rsidRPr="009D6CC7">
              <w:rPr>
                <w:rStyle w:val="Hipervnculo"/>
                <w:noProof/>
                <w:sz w:val="21"/>
              </w:rPr>
              <w:t>1.4.2.3 Express.js</w:t>
            </w:r>
            <w:r w:rsidRPr="009D6CC7">
              <w:rPr>
                <w:noProof/>
                <w:webHidden/>
                <w:sz w:val="21"/>
              </w:rPr>
              <w:tab/>
            </w:r>
            <w:r w:rsidRPr="009D6CC7">
              <w:rPr>
                <w:noProof/>
                <w:webHidden/>
                <w:sz w:val="21"/>
              </w:rPr>
              <w:fldChar w:fldCharType="begin"/>
            </w:r>
            <w:r w:rsidRPr="009D6CC7">
              <w:rPr>
                <w:noProof/>
                <w:webHidden/>
                <w:sz w:val="21"/>
              </w:rPr>
              <w:instrText xml:space="preserve"> PAGEREF _Toc4351344 \h </w:instrText>
            </w:r>
            <w:r w:rsidRPr="009D6CC7">
              <w:rPr>
                <w:noProof/>
                <w:webHidden/>
                <w:sz w:val="21"/>
              </w:rPr>
            </w:r>
            <w:r w:rsidRPr="009D6CC7">
              <w:rPr>
                <w:noProof/>
                <w:webHidden/>
                <w:sz w:val="21"/>
              </w:rPr>
              <w:fldChar w:fldCharType="separate"/>
            </w:r>
            <w:r w:rsidRPr="009D6CC7">
              <w:rPr>
                <w:noProof/>
                <w:webHidden/>
                <w:sz w:val="21"/>
              </w:rPr>
              <w:t>32</w:t>
            </w:r>
            <w:r w:rsidRPr="009D6CC7">
              <w:rPr>
                <w:noProof/>
                <w:webHidden/>
                <w:sz w:val="21"/>
              </w:rPr>
              <w:fldChar w:fldCharType="end"/>
            </w:r>
          </w:hyperlink>
        </w:p>
        <w:p w14:paraId="39E92307" w14:textId="4346B47B"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45" w:history="1">
            <w:r w:rsidRPr="009D6CC7">
              <w:rPr>
                <w:rStyle w:val="Hipervnculo"/>
                <w:noProof/>
                <w:sz w:val="21"/>
              </w:rPr>
              <w:t>1.4.2.4 jQuery</w:t>
            </w:r>
            <w:r w:rsidRPr="009D6CC7">
              <w:rPr>
                <w:noProof/>
                <w:webHidden/>
                <w:sz w:val="21"/>
              </w:rPr>
              <w:tab/>
            </w:r>
            <w:r w:rsidRPr="009D6CC7">
              <w:rPr>
                <w:noProof/>
                <w:webHidden/>
                <w:sz w:val="21"/>
              </w:rPr>
              <w:fldChar w:fldCharType="begin"/>
            </w:r>
            <w:r w:rsidRPr="009D6CC7">
              <w:rPr>
                <w:noProof/>
                <w:webHidden/>
                <w:sz w:val="21"/>
              </w:rPr>
              <w:instrText xml:space="preserve"> PAGEREF _Toc4351345 \h </w:instrText>
            </w:r>
            <w:r w:rsidRPr="009D6CC7">
              <w:rPr>
                <w:noProof/>
                <w:webHidden/>
                <w:sz w:val="21"/>
              </w:rPr>
            </w:r>
            <w:r w:rsidRPr="009D6CC7">
              <w:rPr>
                <w:noProof/>
                <w:webHidden/>
                <w:sz w:val="21"/>
              </w:rPr>
              <w:fldChar w:fldCharType="separate"/>
            </w:r>
            <w:r w:rsidRPr="009D6CC7">
              <w:rPr>
                <w:noProof/>
                <w:webHidden/>
                <w:sz w:val="21"/>
              </w:rPr>
              <w:t>33</w:t>
            </w:r>
            <w:r w:rsidRPr="009D6CC7">
              <w:rPr>
                <w:noProof/>
                <w:webHidden/>
                <w:sz w:val="21"/>
              </w:rPr>
              <w:fldChar w:fldCharType="end"/>
            </w:r>
          </w:hyperlink>
        </w:p>
        <w:p w14:paraId="3FF1936B" w14:textId="6586840A"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46" w:history="1">
            <w:r w:rsidRPr="009D6CC7">
              <w:rPr>
                <w:rStyle w:val="Hipervnculo"/>
                <w:noProof/>
                <w:sz w:val="21"/>
              </w:rPr>
              <w:t>1.4.2.5 Bootstrap 4</w:t>
            </w:r>
            <w:r w:rsidRPr="009D6CC7">
              <w:rPr>
                <w:noProof/>
                <w:webHidden/>
                <w:sz w:val="21"/>
              </w:rPr>
              <w:tab/>
            </w:r>
            <w:r w:rsidRPr="009D6CC7">
              <w:rPr>
                <w:noProof/>
                <w:webHidden/>
                <w:sz w:val="21"/>
              </w:rPr>
              <w:fldChar w:fldCharType="begin"/>
            </w:r>
            <w:r w:rsidRPr="009D6CC7">
              <w:rPr>
                <w:noProof/>
                <w:webHidden/>
                <w:sz w:val="21"/>
              </w:rPr>
              <w:instrText xml:space="preserve"> PAGEREF _Toc4351346 \h </w:instrText>
            </w:r>
            <w:r w:rsidRPr="009D6CC7">
              <w:rPr>
                <w:noProof/>
                <w:webHidden/>
                <w:sz w:val="21"/>
              </w:rPr>
            </w:r>
            <w:r w:rsidRPr="009D6CC7">
              <w:rPr>
                <w:noProof/>
                <w:webHidden/>
                <w:sz w:val="21"/>
              </w:rPr>
              <w:fldChar w:fldCharType="separate"/>
            </w:r>
            <w:r w:rsidRPr="009D6CC7">
              <w:rPr>
                <w:noProof/>
                <w:webHidden/>
                <w:sz w:val="21"/>
              </w:rPr>
              <w:t>34</w:t>
            </w:r>
            <w:r w:rsidRPr="009D6CC7">
              <w:rPr>
                <w:noProof/>
                <w:webHidden/>
                <w:sz w:val="21"/>
              </w:rPr>
              <w:fldChar w:fldCharType="end"/>
            </w:r>
          </w:hyperlink>
        </w:p>
        <w:p w14:paraId="31B13B7A" w14:textId="5749C096"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47" w:history="1">
            <w:r w:rsidRPr="009D6CC7">
              <w:rPr>
                <w:rStyle w:val="Hipervnculo"/>
                <w:noProof/>
                <w:sz w:val="21"/>
              </w:rPr>
              <w:t>1.4.2.6 Mongo DB</w:t>
            </w:r>
            <w:r w:rsidRPr="009D6CC7">
              <w:rPr>
                <w:noProof/>
                <w:webHidden/>
                <w:sz w:val="21"/>
              </w:rPr>
              <w:tab/>
            </w:r>
            <w:r w:rsidRPr="009D6CC7">
              <w:rPr>
                <w:noProof/>
                <w:webHidden/>
                <w:sz w:val="21"/>
              </w:rPr>
              <w:fldChar w:fldCharType="begin"/>
            </w:r>
            <w:r w:rsidRPr="009D6CC7">
              <w:rPr>
                <w:noProof/>
                <w:webHidden/>
                <w:sz w:val="21"/>
              </w:rPr>
              <w:instrText xml:space="preserve"> PAGEREF _Toc4351347 \h </w:instrText>
            </w:r>
            <w:r w:rsidRPr="009D6CC7">
              <w:rPr>
                <w:noProof/>
                <w:webHidden/>
                <w:sz w:val="21"/>
              </w:rPr>
            </w:r>
            <w:r w:rsidRPr="009D6CC7">
              <w:rPr>
                <w:noProof/>
                <w:webHidden/>
                <w:sz w:val="21"/>
              </w:rPr>
              <w:fldChar w:fldCharType="separate"/>
            </w:r>
            <w:r w:rsidRPr="009D6CC7">
              <w:rPr>
                <w:noProof/>
                <w:webHidden/>
                <w:sz w:val="21"/>
              </w:rPr>
              <w:t>35</w:t>
            </w:r>
            <w:r w:rsidRPr="009D6CC7">
              <w:rPr>
                <w:noProof/>
                <w:webHidden/>
                <w:sz w:val="21"/>
              </w:rPr>
              <w:fldChar w:fldCharType="end"/>
            </w:r>
          </w:hyperlink>
        </w:p>
        <w:p w14:paraId="7743755C" w14:textId="61F19AC3"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48" w:history="1">
            <w:r w:rsidRPr="009D6CC7">
              <w:rPr>
                <w:rStyle w:val="Hipervnculo"/>
                <w:noProof/>
                <w:sz w:val="21"/>
              </w:rPr>
              <w:t>1.4.2.7 Git</w:t>
            </w:r>
            <w:r w:rsidRPr="009D6CC7">
              <w:rPr>
                <w:noProof/>
                <w:webHidden/>
                <w:sz w:val="21"/>
              </w:rPr>
              <w:tab/>
            </w:r>
            <w:r w:rsidRPr="009D6CC7">
              <w:rPr>
                <w:noProof/>
                <w:webHidden/>
                <w:sz w:val="21"/>
              </w:rPr>
              <w:fldChar w:fldCharType="begin"/>
            </w:r>
            <w:r w:rsidRPr="009D6CC7">
              <w:rPr>
                <w:noProof/>
                <w:webHidden/>
                <w:sz w:val="21"/>
              </w:rPr>
              <w:instrText xml:space="preserve"> PAGEREF _Toc4351348 \h </w:instrText>
            </w:r>
            <w:r w:rsidRPr="009D6CC7">
              <w:rPr>
                <w:noProof/>
                <w:webHidden/>
                <w:sz w:val="21"/>
              </w:rPr>
            </w:r>
            <w:r w:rsidRPr="009D6CC7">
              <w:rPr>
                <w:noProof/>
                <w:webHidden/>
                <w:sz w:val="21"/>
              </w:rPr>
              <w:fldChar w:fldCharType="separate"/>
            </w:r>
            <w:r w:rsidRPr="009D6CC7">
              <w:rPr>
                <w:noProof/>
                <w:webHidden/>
                <w:sz w:val="21"/>
              </w:rPr>
              <w:t>36</w:t>
            </w:r>
            <w:r w:rsidRPr="009D6CC7">
              <w:rPr>
                <w:noProof/>
                <w:webHidden/>
                <w:sz w:val="21"/>
              </w:rPr>
              <w:fldChar w:fldCharType="end"/>
            </w:r>
          </w:hyperlink>
        </w:p>
        <w:p w14:paraId="71FA338B" w14:textId="34A8DFFF"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49" w:history="1">
            <w:r w:rsidRPr="009D6CC7">
              <w:rPr>
                <w:rStyle w:val="Hipervnculo"/>
                <w:noProof/>
                <w:sz w:val="21"/>
              </w:rPr>
              <w:t>1.4.3 Metodologías de desarrollo de Software</w:t>
            </w:r>
            <w:r w:rsidRPr="009D6CC7">
              <w:rPr>
                <w:noProof/>
                <w:webHidden/>
                <w:sz w:val="21"/>
              </w:rPr>
              <w:tab/>
            </w:r>
            <w:r w:rsidRPr="009D6CC7">
              <w:rPr>
                <w:noProof/>
                <w:webHidden/>
                <w:sz w:val="21"/>
              </w:rPr>
              <w:fldChar w:fldCharType="begin"/>
            </w:r>
            <w:r w:rsidRPr="009D6CC7">
              <w:rPr>
                <w:noProof/>
                <w:webHidden/>
                <w:sz w:val="21"/>
              </w:rPr>
              <w:instrText xml:space="preserve"> PAGEREF _Toc4351349 \h </w:instrText>
            </w:r>
            <w:r w:rsidRPr="009D6CC7">
              <w:rPr>
                <w:noProof/>
                <w:webHidden/>
                <w:sz w:val="21"/>
              </w:rPr>
            </w:r>
            <w:r w:rsidRPr="009D6CC7">
              <w:rPr>
                <w:noProof/>
                <w:webHidden/>
                <w:sz w:val="21"/>
              </w:rPr>
              <w:fldChar w:fldCharType="separate"/>
            </w:r>
            <w:r w:rsidRPr="009D6CC7">
              <w:rPr>
                <w:noProof/>
                <w:webHidden/>
                <w:sz w:val="21"/>
              </w:rPr>
              <w:t>37</w:t>
            </w:r>
            <w:r w:rsidRPr="009D6CC7">
              <w:rPr>
                <w:noProof/>
                <w:webHidden/>
                <w:sz w:val="21"/>
              </w:rPr>
              <w:fldChar w:fldCharType="end"/>
            </w:r>
          </w:hyperlink>
        </w:p>
        <w:p w14:paraId="269855B5" w14:textId="4B1D09CF" w:rsidR="009D6CC7" w:rsidRPr="009D6CC7" w:rsidRDefault="009D6CC7">
          <w:pPr>
            <w:pStyle w:val="TDC4"/>
            <w:tabs>
              <w:tab w:val="right" w:leader="dot" w:pos="9111"/>
            </w:tabs>
            <w:rPr>
              <w:rFonts w:asciiTheme="minorHAnsi" w:eastAsiaTheme="minorEastAsia" w:hAnsiTheme="minorHAnsi" w:cstheme="minorBidi"/>
              <w:noProof/>
              <w:sz w:val="28"/>
              <w:szCs w:val="24"/>
              <w:lang w:eastAsia="es-ES_tradnl"/>
            </w:rPr>
          </w:pPr>
          <w:hyperlink w:anchor="_Toc4351350" w:history="1">
            <w:r w:rsidRPr="009D6CC7">
              <w:rPr>
                <w:rStyle w:val="Hipervnculo"/>
                <w:noProof/>
                <w:sz w:val="21"/>
              </w:rPr>
              <w:t>1.4.3.1 La metodología de desarrollo XP</w:t>
            </w:r>
            <w:r w:rsidRPr="009D6CC7">
              <w:rPr>
                <w:noProof/>
                <w:webHidden/>
                <w:sz w:val="21"/>
              </w:rPr>
              <w:tab/>
            </w:r>
            <w:r w:rsidRPr="009D6CC7">
              <w:rPr>
                <w:noProof/>
                <w:webHidden/>
                <w:sz w:val="21"/>
              </w:rPr>
              <w:fldChar w:fldCharType="begin"/>
            </w:r>
            <w:r w:rsidRPr="009D6CC7">
              <w:rPr>
                <w:noProof/>
                <w:webHidden/>
                <w:sz w:val="21"/>
              </w:rPr>
              <w:instrText xml:space="preserve"> PAGEREF _Toc4351350 \h </w:instrText>
            </w:r>
            <w:r w:rsidRPr="009D6CC7">
              <w:rPr>
                <w:noProof/>
                <w:webHidden/>
                <w:sz w:val="21"/>
              </w:rPr>
            </w:r>
            <w:r w:rsidRPr="009D6CC7">
              <w:rPr>
                <w:noProof/>
                <w:webHidden/>
                <w:sz w:val="21"/>
              </w:rPr>
              <w:fldChar w:fldCharType="separate"/>
            </w:r>
            <w:r w:rsidRPr="009D6CC7">
              <w:rPr>
                <w:noProof/>
                <w:webHidden/>
                <w:sz w:val="21"/>
              </w:rPr>
              <w:t>38</w:t>
            </w:r>
            <w:r w:rsidRPr="009D6CC7">
              <w:rPr>
                <w:noProof/>
                <w:webHidden/>
                <w:sz w:val="21"/>
              </w:rPr>
              <w:fldChar w:fldCharType="end"/>
            </w:r>
          </w:hyperlink>
        </w:p>
        <w:p w14:paraId="3D1CBE1F" w14:textId="26392DF4" w:rsidR="009D6CC7" w:rsidRPr="009D6CC7" w:rsidRDefault="009D6CC7">
          <w:pPr>
            <w:pStyle w:val="TDC2"/>
            <w:tabs>
              <w:tab w:val="right" w:leader="dot" w:pos="9111"/>
            </w:tabs>
            <w:rPr>
              <w:rFonts w:asciiTheme="minorHAnsi" w:eastAsiaTheme="minorEastAsia" w:hAnsiTheme="minorHAnsi" w:cstheme="minorBidi"/>
              <w:bCs w:val="0"/>
              <w:noProof/>
              <w:sz w:val="28"/>
              <w:szCs w:val="24"/>
              <w:lang w:eastAsia="es-ES_tradnl"/>
            </w:rPr>
          </w:pPr>
          <w:hyperlink w:anchor="_Toc4351351" w:history="1">
            <w:r w:rsidRPr="009D6CC7">
              <w:rPr>
                <w:rStyle w:val="Hipervnculo"/>
                <w:noProof/>
                <w:sz w:val="28"/>
              </w:rPr>
              <w:t>1.5 Conclusiones parciales</w:t>
            </w:r>
            <w:r w:rsidRPr="009D6CC7">
              <w:rPr>
                <w:noProof/>
                <w:webHidden/>
                <w:sz w:val="28"/>
              </w:rPr>
              <w:tab/>
            </w:r>
            <w:r w:rsidRPr="009D6CC7">
              <w:rPr>
                <w:noProof/>
                <w:webHidden/>
                <w:sz w:val="28"/>
              </w:rPr>
              <w:fldChar w:fldCharType="begin"/>
            </w:r>
            <w:r w:rsidRPr="009D6CC7">
              <w:rPr>
                <w:noProof/>
                <w:webHidden/>
                <w:sz w:val="28"/>
              </w:rPr>
              <w:instrText xml:space="preserve"> PAGEREF _Toc4351351 \h </w:instrText>
            </w:r>
            <w:r w:rsidRPr="009D6CC7">
              <w:rPr>
                <w:noProof/>
                <w:webHidden/>
                <w:sz w:val="28"/>
              </w:rPr>
            </w:r>
            <w:r w:rsidRPr="009D6CC7">
              <w:rPr>
                <w:noProof/>
                <w:webHidden/>
                <w:sz w:val="28"/>
              </w:rPr>
              <w:fldChar w:fldCharType="separate"/>
            </w:r>
            <w:r w:rsidRPr="009D6CC7">
              <w:rPr>
                <w:noProof/>
                <w:webHidden/>
                <w:sz w:val="28"/>
              </w:rPr>
              <w:t>39</w:t>
            </w:r>
            <w:r w:rsidRPr="009D6CC7">
              <w:rPr>
                <w:noProof/>
                <w:webHidden/>
                <w:sz w:val="28"/>
              </w:rPr>
              <w:fldChar w:fldCharType="end"/>
            </w:r>
          </w:hyperlink>
        </w:p>
        <w:p w14:paraId="12B67C0A" w14:textId="0F6CA722" w:rsidR="009D6CC7" w:rsidRPr="009D6CC7" w:rsidRDefault="009D6CC7">
          <w:pPr>
            <w:pStyle w:val="TDC1"/>
            <w:tabs>
              <w:tab w:val="right" w:leader="dot" w:pos="9111"/>
            </w:tabs>
            <w:rPr>
              <w:rFonts w:asciiTheme="minorHAnsi" w:eastAsiaTheme="minorEastAsia" w:hAnsiTheme="minorHAnsi" w:cstheme="minorBidi"/>
              <w:b w:val="0"/>
              <w:bCs w:val="0"/>
              <w:iCs w:val="0"/>
              <w:noProof/>
              <w:lang w:eastAsia="es-ES_tradnl"/>
            </w:rPr>
          </w:pPr>
          <w:hyperlink w:anchor="_Toc4351352" w:history="1">
            <w:r w:rsidRPr="009D6CC7">
              <w:rPr>
                <w:rStyle w:val="Hipervnculo"/>
                <w:noProof/>
                <w:sz w:val="32"/>
              </w:rPr>
              <w:t>Capitulo 2: Diseño e implementación de la aplicación web propuesta.</w:t>
            </w:r>
            <w:r w:rsidRPr="009D6CC7">
              <w:rPr>
                <w:noProof/>
                <w:webHidden/>
                <w:sz w:val="32"/>
              </w:rPr>
              <w:tab/>
            </w:r>
            <w:r w:rsidRPr="009D6CC7">
              <w:rPr>
                <w:noProof/>
                <w:webHidden/>
                <w:sz w:val="32"/>
              </w:rPr>
              <w:fldChar w:fldCharType="begin"/>
            </w:r>
            <w:r w:rsidRPr="009D6CC7">
              <w:rPr>
                <w:noProof/>
                <w:webHidden/>
                <w:sz w:val="32"/>
              </w:rPr>
              <w:instrText xml:space="preserve"> PAGEREF _Toc4351352 \h </w:instrText>
            </w:r>
            <w:r w:rsidRPr="009D6CC7">
              <w:rPr>
                <w:noProof/>
                <w:webHidden/>
                <w:sz w:val="32"/>
              </w:rPr>
            </w:r>
            <w:r w:rsidRPr="009D6CC7">
              <w:rPr>
                <w:noProof/>
                <w:webHidden/>
                <w:sz w:val="32"/>
              </w:rPr>
              <w:fldChar w:fldCharType="separate"/>
            </w:r>
            <w:r w:rsidRPr="009D6CC7">
              <w:rPr>
                <w:noProof/>
                <w:webHidden/>
                <w:sz w:val="32"/>
              </w:rPr>
              <w:t>40</w:t>
            </w:r>
            <w:r w:rsidRPr="009D6CC7">
              <w:rPr>
                <w:noProof/>
                <w:webHidden/>
                <w:sz w:val="32"/>
              </w:rPr>
              <w:fldChar w:fldCharType="end"/>
            </w:r>
          </w:hyperlink>
        </w:p>
        <w:p w14:paraId="7DC137C3" w14:textId="70528258" w:rsidR="009D6CC7" w:rsidRPr="009D6CC7" w:rsidRDefault="009D6CC7">
          <w:pPr>
            <w:pStyle w:val="TDC2"/>
            <w:tabs>
              <w:tab w:val="right" w:leader="dot" w:pos="9111"/>
            </w:tabs>
            <w:rPr>
              <w:rFonts w:asciiTheme="minorHAnsi" w:eastAsiaTheme="minorEastAsia" w:hAnsiTheme="minorHAnsi" w:cstheme="minorBidi"/>
              <w:bCs w:val="0"/>
              <w:noProof/>
              <w:sz w:val="28"/>
              <w:szCs w:val="24"/>
              <w:lang w:eastAsia="es-ES_tradnl"/>
            </w:rPr>
          </w:pPr>
          <w:hyperlink w:anchor="_Toc4351353" w:history="1">
            <w:r w:rsidRPr="009D6CC7">
              <w:rPr>
                <w:rStyle w:val="Hipervnculo"/>
                <w:noProof/>
                <w:sz w:val="28"/>
              </w:rPr>
              <w:t>2.1 Definición de requerimientos</w:t>
            </w:r>
            <w:r w:rsidRPr="009D6CC7">
              <w:rPr>
                <w:noProof/>
                <w:webHidden/>
                <w:sz w:val="28"/>
              </w:rPr>
              <w:tab/>
            </w:r>
            <w:r w:rsidRPr="009D6CC7">
              <w:rPr>
                <w:noProof/>
                <w:webHidden/>
                <w:sz w:val="28"/>
              </w:rPr>
              <w:fldChar w:fldCharType="begin"/>
            </w:r>
            <w:r w:rsidRPr="009D6CC7">
              <w:rPr>
                <w:noProof/>
                <w:webHidden/>
                <w:sz w:val="28"/>
              </w:rPr>
              <w:instrText xml:space="preserve"> PAGEREF _Toc4351353 \h </w:instrText>
            </w:r>
            <w:r w:rsidRPr="009D6CC7">
              <w:rPr>
                <w:noProof/>
                <w:webHidden/>
                <w:sz w:val="28"/>
              </w:rPr>
            </w:r>
            <w:r w:rsidRPr="009D6CC7">
              <w:rPr>
                <w:noProof/>
                <w:webHidden/>
                <w:sz w:val="28"/>
              </w:rPr>
              <w:fldChar w:fldCharType="separate"/>
            </w:r>
            <w:r w:rsidRPr="009D6CC7">
              <w:rPr>
                <w:noProof/>
                <w:webHidden/>
                <w:sz w:val="28"/>
              </w:rPr>
              <w:t>40</w:t>
            </w:r>
            <w:r w:rsidRPr="009D6CC7">
              <w:rPr>
                <w:noProof/>
                <w:webHidden/>
                <w:sz w:val="28"/>
              </w:rPr>
              <w:fldChar w:fldCharType="end"/>
            </w:r>
          </w:hyperlink>
        </w:p>
        <w:p w14:paraId="78853384" w14:textId="34B26987"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54" w:history="1">
            <w:r w:rsidRPr="009D6CC7">
              <w:rPr>
                <w:rStyle w:val="Hipervnculo"/>
                <w:noProof/>
                <w:sz w:val="21"/>
              </w:rPr>
              <w:t>2.1.1 Requerimientos funcionales</w:t>
            </w:r>
            <w:r w:rsidRPr="009D6CC7">
              <w:rPr>
                <w:noProof/>
                <w:webHidden/>
                <w:sz w:val="21"/>
              </w:rPr>
              <w:tab/>
            </w:r>
            <w:r w:rsidRPr="009D6CC7">
              <w:rPr>
                <w:noProof/>
                <w:webHidden/>
                <w:sz w:val="21"/>
              </w:rPr>
              <w:fldChar w:fldCharType="begin"/>
            </w:r>
            <w:r w:rsidRPr="009D6CC7">
              <w:rPr>
                <w:noProof/>
                <w:webHidden/>
                <w:sz w:val="21"/>
              </w:rPr>
              <w:instrText xml:space="preserve"> PAGEREF _Toc4351354 \h </w:instrText>
            </w:r>
            <w:r w:rsidRPr="009D6CC7">
              <w:rPr>
                <w:noProof/>
                <w:webHidden/>
                <w:sz w:val="21"/>
              </w:rPr>
            </w:r>
            <w:r w:rsidRPr="009D6CC7">
              <w:rPr>
                <w:noProof/>
                <w:webHidden/>
                <w:sz w:val="21"/>
              </w:rPr>
              <w:fldChar w:fldCharType="separate"/>
            </w:r>
            <w:r w:rsidRPr="009D6CC7">
              <w:rPr>
                <w:noProof/>
                <w:webHidden/>
                <w:sz w:val="21"/>
              </w:rPr>
              <w:t>40</w:t>
            </w:r>
            <w:r w:rsidRPr="009D6CC7">
              <w:rPr>
                <w:noProof/>
                <w:webHidden/>
                <w:sz w:val="21"/>
              </w:rPr>
              <w:fldChar w:fldCharType="end"/>
            </w:r>
          </w:hyperlink>
        </w:p>
        <w:p w14:paraId="29163C93" w14:textId="3B38E6E9"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55" w:history="1">
            <w:r w:rsidRPr="009D6CC7">
              <w:rPr>
                <w:rStyle w:val="Hipervnculo"/>
                <w:noProof/>
                <w:sz w:val="21"/>
              </w:rPr>
              <w:t>2.1.2 Requerimientos no funcionales</w:t>
            </w:r>
            <w:r w:rsidRPr="009D6CC7">
              <w:rPr>
                <w:noProof/>
                <w:webHidden/>
                <w:sz w:val="21"/>
              </w:rPr>
              <w:tab/>
            </w:r>
            <w:r w:rsidRPr="009D6CC7">
              <w:rPr>
                <w:noProof/>
                <w:webHidden/>
                <w:sz w:val="21"/>
              </w:rPr>
              <w:fldChar w:fldCharType="begin"/>
            </w:r>
            <w:r w:rsidRPr="009D6CC7">
              <w:rPr>
                <w:noProof/>
                <w:webHidden/>
                <w:sz w:val="21"/>
              </w:rPr>
              <w:instrText xml:space="preserve"> PAGEREF _Toc4351355 \h </w:instrText>
            </w:r>
            <w:r w:rsidRPr="009D6CC7">
              <w:rPr>
                <w:noProof/>
                <w:webHidden/>
                <w:sz w:val="21"/>
              </w:rPr>
            </w:r>
            <w:r w:rsidRPr="009D6CC7">
              <w:rPr>
                <w:noProof/>
                <w:webHidden/>
                <w:sz w:val="21"/>
              </w:rPr>
              <w:fldChar w:fldCharType="separate"/>
            </w:r>
            <w:r w:rsidRPr="009D6CC7">
              <w:rPr>
                <w:noProof/>
                <w:webHidden/>
                <w:sz w:val="21"/>
              </w:rPr>
              <w:t>41</w:t>
            </w:r>
            <w:r w:rsidRPr="009D6CC7">
              <w:rPr>
                <w:noProof/>
                <w:webHidden/>
                <w:sz w:val="21"/>
              </w:rPr>
              <w:fldChar w:fldCharType="end"/>
            </w:r>
          </w:hyperlink>
        </w:p>
        <w:p w14:paraId="551EA35A" w14:textId="5BF27CFA"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56" w:history="1">
            <w:r w:rsidRPr="009D6CC7">
              <w:rPr>
                <w:rStyle w:val="Hipervnculo"/>
                <w:noProof/>
                <w:sz w:val="21"/>
                <w:lang w:val="es-419"/>
              </w:rPr>
              <w:t>2.1.3 Personas relacionadas con la utilizacion de la aplicación web</w:t>
            </w:r>
            <w:r w:rsidRPr="009D6CC7">
              <w:rPr>
                <w:noProof/>
                <w:webHidden/>
                <w:sz w:val="21"/>
              </w:rPr>
              <w:tab/>
            </w:r>
            <w:r w:rsidRPr="009D6CC7">
              <w:rPr>
                <w:noProof/>
                <w:webHidden/>
                <w:sz w:val="21"/>
              </w:rPr>
              <w:fldChar w:fldCharType="begin"/>
            </w:r>
            <w:r w:rsidRPr="009D6CC7">
              <w:rPr>
                <w:noProof/>
                <w:webHidden/>
                <w:sz w:val="21"/>
              </w:rPr>
              <w:instrText xml:space="preserve"> PAGEREF _Toc4351356 \h </w:instrText>
            </w:r>
            <w:r w:rsidRPr="009D6CC7">
              <w:rPr>
                <w:noProof/>
                <w:webHidden/>
                <w:sz w:val="21"/>
              </w:rPr>
            </w:r>
            <w:r w:rsidRPr="009D6CC7">
              <w:rPr>
                <w:noProof/>
                <w:webHidden/>
                <w:sz w:val="21"/>
              </w:rPr>
              <w:fldChar w:fldCharType="separate"/>
            </w:r>
            <w:r w:rsidRPr="009D6CC7">
              <w:rPr>
                <w:noProof/>
                <w:webHidden/>
                <w:sz w:val="21"/>
              </w:rPr>
              <w:t>42</w:t>
            </w:r>
            <w:r w:rsidRPr="009D6CC7">
              <w:rPr>
                <w:noProof/>
                <w:webHidden/>
                <w:sz w:val="21"/>
              </w:rPr>
              <w:fldChar w:fldCharType="end"/>
            </w:r>
          </w:hyperlink>
        </w:p>
        <w:p w14:paraId="136D8645" w14:textId="4963B6B4"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57" w:history="1">
            <w:r w:rsidRPr="009D6CC7">
              <w:rPr>
                <w:rStyle w:val="Hipervnculo"/>
                <w:noProof/>
                <w:sz w:val="21"/>
                <w:lang w:val="es-419"/>
              </w:rPr>
              <w:t>2.1.4 Historias de Usuario</w:t>
            </w:r>
            <w:r w:rsidRPr="009D6CC7">
              <w:rPr>
                <w:noProof/>
                <w:webHidden/>
                <w:sz w:val="21"/>
              </w:rPr>
              <w:tab/>
            </w:r>
            <w:r w:rsidRPr="009D6CC7">
              <w:rPr>
                <w:noProof/>
                <w:webHidden/>
                <w:sz w:val="21"/>
              </w:rPr>
              <w:fldChar w:fldCharType="begin"/>
            </w:r>
            <w:r w:rsidRPr="009D6CC7">
              <w:rPr>
                <w:noProof/>
                <w:webHidden/>
                <w:sz w:val="21"/>
              </w:rPr>
              <w:instrText xml:space="preserve"> PAGEREF _Toc4351357 \h </w:instrText>
            </w:r>
            <w:r w:rsidRPr="009D6CC7">
              <w:rPr>
                <w:noProof/>
                <w:webHidden/>
                <w:sz w:val="21"/>
              </w:rPr>
            </w:r>
            <w:r w:rsidRPr="009D6CC7">
              <w:rPr>
                <w:noProof/>
                <w:webHidden/>
                <w:sz w:val="21"/>
              </w:rPr>
              <w:fldChar w:fldCharType="separate"/>
            </w:r>
            <w:r w:rsidRPr="009D6CC7">
              <w:rPr>
                <w:noProof/>
                <w:webHidden/>
                <w:sz w:val="21"/>
              </w:rPr>
              <w:t>42</w:t>
            </w:r>
            <w:r w:rsidRPr="009D6CC7">
              <w:rPr>
                <w:noProof/>
                <w:webHidden/>
                <w:sz w:val="21"/>
              </w:rPr>
              <w:fldChar w:fldCharType="end"/>
            </w:r>
          </w:hyperlink>
        </w:p>
        <w:p w14:paraId="6BC4BEFC" w14:textId="44BD9FA3" w:rsidR="009D6CC7" w:rsidRPr="009D6CC7" w:rsidRDefault="009D6CC7">
          <w:pPr>
            <w:pStyle w:val="TDC2"/>
            <w:tabs>
              <w:tab w:val="right" w:leader="dot" w:pos="9111"/>
            </w:tabs>
            <w:rPr>
              <w:rFonts w:asciiTheme="minorHAnsi" w:eastAsiaTheme="minorEastAsia" w:hAnsiTheme="minorHAnsi" w:cstheme="minorBidi"/>
              <w:bCs w:val="0"/>
              <w:noProof/>
              <w:sz w:val="28"/>
              <w:szCs w:val="24"/>
              <w:lang w:eastAsia="es-ES_tradnl"/>
            </w:rPr>
          </w:pPr>
          <w:hyperlink w:anchor="_Toc4351358" w:history="1">
            <w:r w:rsidRPr="009D6CC7">
              <w:rPr>
                <w:rStyle w:val="Hipervnculo"/>
                <w:noProof/>
                <w:sz w:val="28"/>
                <w:lang w:val="es-419"/>
              </w:rPr>
              <w:t>2.2 Planificación</w:t>
            </w:r>
            <w:r w:rsidRPr="009D6CC7">
              <w:rPr>
                <w:noProof/>
                <w:webHidden/>
                <w:sz w:val="28"/>
              </w:rPr>
              <w:tab/>
            </w:r>
            <w:r w:rsidRPr="009D6CC7">
              <w:rPr>
                <w:noProof/>
                <w:webHidden/>
                <w:sz w:val="28"/>
              </w:rPr>
              <w:fldChar w:fldCharType="begin"/>
            </w:r>
            <w:r w:rsidRPr="009D6CC7">
              <w:rPr>
                <w:noProof/>
                <w:webHidden/>
                <w:sz w:val="28"/>
              </w:rPr>
              <w:instrText xml:space="preserve"> PAGEREF _Toc4351358 \h </w:instrText>
            </w:r>
            <w:r w:rsidRPr="009D6CC7">
              <w:rPr>
                <w:noProof/>
                <w:webHidden/>
                <w:sz w:val="28"/>
              </w:rPr>
            </w:r>
            <w:r w:rsidRPr="009D6CC7">
              <w:rPr>
                <w:noProof/>
                <w:webHidden/>
                <w:sz w:val="28"/>
              </w:rPr>
              <w:fldChar w:fldCharType="separate"/>
            </w:r>
            <w:r w:rsidRPr="009D6CC7">
              <w:rPr>
                <w:noProof/>
                <w:webHidden/>
                <w:sz w:val="28"/>
              </w:rPr>
              <w:t>47</w:t>
            </w:r>
            <w:r w:rsidRPr="009D6CC7">
              <w:rPr>
                <w:noProof/>
                <w:webHidden/>
                <w:sz w:val="28"/>
              </w:rPr>
              <w:fldChar w:fldCharType="end"/>
            </w:r>
          </w:hyperlink>
        </w:p>
        <w:p w14:paraId="75DFB30B" w14:textId="4C144689"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59" w:history="1">
            <w:r w:rsidRPr="009D6CC7">
              <w:rPr>
                <w:rStyle w:val="Hipervnculo"/>
                <w:noProof/>
                <w:sz w:val="21"/>
                <w:lang w:val="es-419"/>
              </w:rPr>
              <w:t>2.2.1 Plan de iteraciones</w:t>
            </w:r>
            <w:r w:rsidRPr="009D6CC7">
              <w:rPr>
                <w:noProof/>
                <w:webHidden/>
                <w:sz w:val="21"/>
              </w:rPr>
              <w:tab/>
            </w:r>
            <w:r w:rsidRPr="009D6CC7">
              <w:rPr>
                <w:noProof/>
                <w:webHidden/>
                <w:sz w:val="21"/>
              </w:rPr>
              <w:fldChar w:fldCharType="begin"/>
            </w:r>
            <w:r w:rsidRPr="009D6CC7">
              <w:rPr>
                <w:noProof/>
                <w:webHidden/>
                <w:sz w:val="21"/>
              </w:rPr>
              <w:instrText xml:space="preserve"> PAGEREF _Toc4351359 \h </w:instrText>
            </w:r>
            <w:r w:rsidRPr="009D6CC7">
              <w:rPr>
                <w:noProof/>
                <w:webHidden/>
                <w:sz w:val="21"/>
              </w:rPr>
            </w:r>
            <w:r w:rsidRPr="009D6CC7">
              <w:rPr>
                <w:noProof/>
                <w:webHidden/>
                <w:sz w:val="21"/>
              </w:rPr>
              <w:fldChar w:fldCharType="separate"/>
            </w:r>
            <w:r w:rsidRPr="009D6CC7">
              <w:rPr>
                <w:noProof/>
                <w:webHidden/>
                <w:sz w:val="21"/>
              </w:rPr>
              <w:t>47</w:t>
            </w:r>
            <w:r w:rsidRPr="009D6CC7">
              <w:rPr>
                <w:noProof/>
                <w:webHidden/>
                <w:sz w:val="21"/>
              </w:rPr>
              <w:fldChar w:fldCharType="end"/>
            </w:r>
          </w:hyperlink>
        </w:p>
        <w:p w14:paraId="21E4A39C" w14:textId="7AFCC926"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60" w:history="1">
            <w:r w:rsidRPr="009D6CC7">
              <w:rPr>
                <w:rStyle w:val="Hipervnculo"/>
                <w:noProof/>
                <w:sz w:val="21"/>
              </w:rPr>
              <w:t>2.2.2 Plan de entregas</w:t>
            </w:r>
            <w:r w:rsidRPr="009D6CC7">
              <w:rPr>
                <w:noProof/>
                <w:webHidden/>
                <w:sz w:val="21"/>
              </w:rPr>
              <w:tab/>
            </w:r>
            <w:r w:rsidRPr="009D6CC7">
              <w:rPr>
                <w:noProof/>
                <w:webHidden/>
                <w:sz w:val="21"/>
              </w:rPr>
              <w:fldChar w:fldCharType="begin"/>
            </w:r>
            <w:r w:rsidRPr="009D6CC7">
              <w:rPr>
                <w:noProof/>
                <w:webHidden/>
                <w:sz w:val="21"/>
              </w:rPr>
              <w:instrText xml:space="preserve"> PAGEREF _Toc4351360 \h </w:instrText>
            </w:r>
            <w:r w:rsidRPr="009D6CC7">
              <w:rPr>
                <w:noProof/>
                <w:webHidden/>
                <w:sz w:val="21"/>
              </w:rPr>
            </w:r>
            <w:r w:rsidRPr="009D6CC7">
              <w:rPr>
                <w:noProof/>
                <w:webHidden/>
                <w:sz w:val="21"/>
              </w:rPr>
              <w:fldChar w:fldCharType="separate"/>
            </w:r>
            <w:r w:rsidRPr="009D6CC7">
              <w:rPr>
                <w:noProof/>
                <w:webHidden/>
                <w:sz w:val="21"/>
              </w:rPr>
              <w:t>48</w:t>
            </w:r>
            <w:r w:rsidRPr="009D6CC7">
              <w:rPr>
                <w:noProof/>
                <w:webHidden/>
                <w:sz w:val="21"/>
              </w:rPr>
              <w:fldChar w:fldCharType="end"/>
            </w:r>
          </w:hyperlink>
        </w:p>
        <w:p w14:paraId="5B655FD4" w14:textId="78D77F9D" w:rsidR="009D6CC7" w:rsidRPr="009D6CC7" w:rsidRDefault="009D6CC7">
          <w:pPr>
            <w:pStyle w:val="TDC2"/>
            <w:tabs>
              <w:tab w:val="right" w:leader="dot" w:pos="9111"/>
            </w:tabs>
            <w:rPr>
              <w:rFonts w:asciiTheme="minorHAnsi" w:eastAsiaTheme="minorEastAsia" w:hAnsiTheme="minorHAnsi" w:cstheme="minorBidi"/>
              <w:bCs w:val="0"/>
              <w:noProof/>
              <w:sz w:val="28"/>
              <w:szCs w:val="24"/>
              <w:lang w:eastAsia="es-ES_tradnl"/>
            </w:rPr>
          </w:pPr>
          <w:hyperlink w:anchor="_Toc4351361" w:history="1">
            <w:r w:rsidRPr="009D6CC7">
              <w:rPr>
                <w:rStyle w:val="Hipervnculo"/>
                <w:noProof/>
                <w:sz w:val="28"/>
              </w:rPr>
              <w:t>2.3 Arquitectura del sistema</w:t>
            </w:r>
            <w:r w:rsidRPr="009D6CC7">
              <w:rPr>
                <w:noProof/>
                <w:webHidden/>
                <w:sz w:val="28"/>
              </w:rPr>
              <w:tab/>
            </w:r>
            <w:r w:rsidRPr="009D6CC7">
              <w:rPr>
                <w:noProof/>
                <w:webHidden/>
                <w:sz w:val="28"/>
              </w:rPr>
              <w:fldChar w:fldCharType="begin"/>
            </w:r>
            <w:r w:rsidRPr="009D6CC7">
              <w:rPr>
                <w:noProof/>
                <w:webHidden/>
                <w:sz w:val="28"/>
              </w:rPr>
              <w:instrText xml:space="preserve"> PAGEREF _Toc4351361 \h </w:instrText>
            </w:r>
            <w:r w:rsidRPr="009D6CC7">
              <w:rPr>
                <w:noProof/>
                <w:webHidden/>
                <w:sz w:val="28"/>
              </w:rPr>
            </w:r>
            <w:r w:rsidRPr="009D6CC7">
              <w:rPr>
                <w:noProof/>
                <w:webHidden/>
                <w:sz w:val="28"/>
              </w:rPr>
              <w:fldChar w:fldCharType="separate"/>
            </w:r>
            <w:r w:rsidRPr="009D6CC7">
              <w:rPr>
                <w:noProof/>
                <w:webHidden/>
                <w:sz w:val="28"/>
              </w:rPr>
              <w:t>49</w:t>
            </w:r>
            <w:r w:rsidRPr="009D6CC7">
              <w:rPr>
                <w:noProof/>
                <w:webHidden/>
                <w:sz w:val="28"/>
              </w:rPr>
              <w:fldChar w:fldCharType="end"/>
            </w:r>
          </w:hyperlink>
        </w:p>
        <w:p w14:paraId="5B1A1EC8" w14:textId="1CCB4361" w:rsidR="009D6CC7" w:rsidRPr="009D6CC7" w:rsidRDefault="009D6CC7">
          <w:pPr>
            <w:pStyle w:val="TDC2"/>
            <w:tabs>
              <w:tab w:val="right" w:leader="dot" w:pos="9111"/>
            </w:tabs>
            <w:rPr>
              <w:rFonts w:asciiTheme="minorHAnsi" w:eastAsiaTheme="minorEastAsia" w:hAnsiTheme="minorHAnsi" w:cstheme="minorBidi"/>
              <w:bCs w:val="0"/>
              <w:noProof/>
              <w:sz w:val="28"/>
              <w:szCs w:val="24"/>
              <w:lang w:eastAsia="es-ES_tradnl"/>
            </w:rPr>
          </w:pPr>
          <w:hyperlink w:anchor="_Toc4351362" w:history="1">
            <w:r w:rsidRPr="009D6CC7">
              <w:rPr>
                <w:rStyle w:val="Hipervnculo"/>
                <w:noProof/>
                <w:sz w:val="28"/>
              </w:rPr>
              <w:t>2.4 Implementación</w:t>
            </w:r>
            <w:r w:rsidRPr="009D6CC7">
              <w:rPr>
                <w:noProof/>
                <w:webHidden/>
                <w:sz w:val="28"/>
              </w:rPr>
              <w:tab/>
            </w:r>
            <w:r w:rsidRPr="009D6CC7">
              <w:rPr>
                <w:noProof/>
                <w:webHidden/>
                <w:sz w:val="28"/>
              </w:rPr>
              <w:fldChar w:fldCharType="begin"/>
            </w:r>
            <w:r w:rsidRPr="009D6CC7">
              <w:rPr>
                <w:noProof/>
                <w:webHidden/>
                <w:sz w:val="28"/>
              </w:rPr>
              <w:instrText xml:space="preserve"> PAGEREF _Toc4351362 \h </w:instrText>
            </w:r>
            <w:r w:rsidRPr="009D6CC7">
              <w:rPr>
                <w:noProof/>
                <w:webHidden/>
                <w:sz w:val="28"/>
              </w:rPr>
            </w:r>
            <w:r w:rsidRPr="009D6CC7">
              <w:rPr>
                <w:noProof/>
                <w:webHidden/>
                <w:sz w:val="28"/>
              </w:rPr>
              <w:fldChar w:fldCharType="separate"/>
            </w:r>
            <w:r w:rsidRPr="009D6CC7">
              <w:rPr>
                <w:noProof/>
                <w:webHidden/>
                <w:sz w:val="28"/>
              </w:rPr>
              <w:t>50</w:t>
            </w:r>
            <w:r w:rsidRPr="009D6CC7">
              <w:rPr>
                <w:noProof/>
                <w:webHidden/>
                <w:sz w:val="28"/>
              </w:rPr>
              <w:fldChar w:fldCharType="end"/>
            </w:r>
          </w:hyperlink>
        </w:p>
        <w:p w14:paraId="141BC589" w14:textId="194F2C6E"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63" w:history="1">
            <w:r w:rsidRPr="009D6CC7">
              <w:rPr>
                <w:rStyle w:val="Hipervnculo"/>
                <w:noProof/>
                <w:sz w:val="21"/>
              </w:rPr>
              <w:t>2.4.1 Iteración 1</w:t>
            </w:r>
            <w:r w:rsidRPr="009D6CC7">
              <w:rPr>
                <w:noProof/>
                <w:webHidden/>
                <w:sz w:val="21"/>
              </w:rPr>
              <w:tab/>
            </w:r>
            <w:r w:rsidRPr="009D6CC7">
              <w:rPr>
                <w:noProof/>
                <w:webHidden/>
                <w:sz w:val="21"/>
              </w:rPr>
              <w:fldChar w:fldCharType="begin"/>
            </w:r>
            <w:r w:rsidRPr="009D6CC7">
              <w:rPr>
                <w:noProof/>
                <w:webHidden/>
                <w:sz w:val="21"/>
              </w:rPr>
              <w:instrText xml:space="preserve"> PAGEREF _Toc4351363 \h </w:instrText>
            </w:r>
            <w:r w:rsidRPr="009D6CC7">
              <w:rPr>
                <w:noProof/>
                <w:webHidden/>
                <w:sz w:val="21"/>
              </w:rPr>
            </w:r>
            <w:r w:rsidRPr="009D6CC7">
              <w:rPr>
                <w:noProof/>
                <w:webHidden/>
                <w:sz w:val="21"/>
              </w:rPr>
              <w:fldChar w:fldCharType="separate"/>
            </w:r>
            <w:r w:rsidRPr="009D6CC7">
              <w:rPr>
                <w:noProof/>
                <w:webHidden/>
                <w:sz w:val="21"/>
              </w:rPr>
              <w:t>50</w:t>
            </w:r>
            <w:r w:rsidRPr="009D6CC7">
              <w:rPr>
                <w:noProof/>
                <w:webHidden/>
                <w:sz w:val="21"/>
              </w:rPr>
              <w:fldChar w:fldCharType="end"/>
            </w:r>
          </w:hyperlink>
        </w:p>
        <w:p w14:paraId="0875DB4F" w14:textId="012C2B70"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64" w:history="1">
            <w:r w:rsidRPr="009D6CC7">
              <w:rPr>
                <w:rStyle w:val="Hipervnculo"/>
                <w:noProof/>
                <w:sz w:val="21"/>
              </w:rPr>
              <w:t>2.4.2 Iteración 2</w:t>
            </w:r>
            <w:r w:rsidRPr="009D6CC7">
              <w:rPr>
                <w:noProof/>
                <w:webHidden/>
                <w:sz w:val="21"/>
              </w:rPr>
              <w:tab/>
            </w:r>
            <w:r w:rsidRPr="009D6CC7">
              <w:rPr>
                <w:noProof/>
                <w:webHidden/>
                <w:sz w:val="21"/>
              </w:rPr>
              <w:fldChar w:fldCharType="begin"/>
            </w:r>
            <w:r w:rsidRPr="009D6CC7">
              <w:rPr>
                <w:noProof/>
                <w:webHidden/>
                <w:sz w:val="21"/>
              </w:rPr>
              <w:instrText xml:space="preserve"> PAGEREF _Toc4351364 \h </w:instrText>
            </w:r>
            <w:r w:rsidRPr="009D6CC7">
              <w:rPr>
                <w:noProof/>
                <w:webHidden/>
                <w:sz w:val="21"/>
              </w:rPr>
            </w:r>
            <w:r w:rsidRPr="009D6CC7">
              <w:rPr>
                <w:noProof/>
                <w:webHidden/>
                <w:sz w:val="21"/>
              </w:rPr>
              <w:fldChar w:fldCharType="separate"/>
            </w:r>
            <w:r w:rsidRPr="009D6CC7">
              <w:rPr>
                <w:noProof/>
                <w:webHidden/>
                <w:sz w:val="21"/>
              </w:rPr>
              <w:t>52</w:t>
            </w:r>
            <w:r w:rsidRPr="009D6CC7">
              <w:rPr>
                <w:noProof/>
                <w:webHidden/>
                <w:sz w:val="21"/>
              </w:rPr>
              <w:fldChar w:fldCharType="end"/>
            </w:r>
          </w:hyperlink>
        </w:p>
        <w:p w14:paraId="2C6B2491" w14:textId="777DADE4"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65" w:history="1">
            <w:r w:rsidRPr="009D6CC7">
              <w:rPr>
                <w:rStyle w:val="Hipervnculo"/>
                <w:noProof/>
                <w:sz w:val="21"/>
              </w:rPr>
              <w:t>2.4.3 Iteración 3</w:t>
            </w:r>
            <w:r w:rsidRPr="009D6CC7">
              <w:rPr>
                <w:noProof/>
                <w:webHidden/>
                <w:sz w:val="21"/>
              </w:rPr>
              <w:tab/>
            </w:r>
            <w:r w:rsidRPr="009D6CC7">
              <w:rPr>
                <w:noProof/>
                <w:webHidden/>
                <w:sz w:val="21"/>
              </w:rPr>
              <w:fldChar w:fldCharType="begin"/>
            </w:r>
            <w:r w:rsidRPr="009D6CC7">
              <w:rPr>
                <w:noProof/>
                <w:webHidden/>
                <w:sz w:val="21"/>
              </w:rPr>
              <w:instrText xml:space="preserve"> PAGEREF _Toc4351365 \h </w:instrText>
            </w:r>
            <w:r w:rsidRPr="009D6CC7">
              <w:rPr>
                <w:noProof/>
                <w:webHidden/>
                <w:sz w:val="21"/>
              </w:rPr>
            </w:r>
            <w:r w:rsidRPr="009D6CC7">
              <w:rPr>
                <w:noProof/>
                <w:webHidden/>
                <w:sz w:val="21"/>
              </w:rPr>
              <w:fldChar w:fldCharType="separate"/>
            </w:r>
            <w:r w:rsidRPr="009D6CC7">
              <w:rPr>
                <w:noProof/>
                <w:webHidden/>
                <w:sz w:val="21"/>
              </w:rPr>
              <w:t>54</w:t>
            </w:r>
            <w:r w:rsidRPr="009D6CC7">
              <w:rPr>
                <w:noProof/>
                <w:webHidden/>
                <w:sz w:val="21"/>
              </w:rPr>
              <w:fldChar w:fldCharType="end"/>
            </w:r>
          </w:hyperlink>
        </w:p>
        <w:p w14:paraId="2566915D" w14:textId="156795EF"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66" w:history="1">
            <w:r w:rsidRPr="009D6CC7">
              <w:rPr>
                <w:rStyle w:val="Hipervnculo"/>
                <w:noProof/>
                <w:sz w:val="21"/>
              </w:rPr>
              <w:t>2.4.4 Iteración 4</w:t>
            </w:r>
            <w:r w:rsidRPr="009D6CC7">
              <w:rPr>
                <w:noProof/>
                <w:webHidden/>
                <w:sz w:val="21"/>
              </w:rPr>
              <w:tab/>
            </w:r>
            <w:r w:rsidRPr="009D6CC7">
              <w:rPr>
                <w:noProof/>
                <w:webHidden/>
                <w:sz w:val="21"/>
              </w:rPr>
              <w:fldChar w:fldCharType="begin"/>
            </w:r>
            <w:r w:rsidRPr="009D6CC7">
              <w:rPr>
                <w:noProof/>
                <w:webHidden/>
                <w:sz w:val="21"/>
              </w:rPr>
              <w:instrText xml:space="preserve"> PAGEREF _Toc4351366 \h </w:instrText>
            </w:r>
            <w:r w:rsidRPr="009D6CC7">
              <w:rPr>
                <w:noProof/>
                <w:webHidden/>
                <w:sz w:val="21"/>
              </w:rPr>
            </w:r>
            <w:r w:rsidRPr="009D6CC7">
              <w:rPr>
                <w:noProof/>
                <w:webHidden/>
                <w:sz w:val="21"/>
              </w:rPr>
              <w:fldChar w:fldCharType="separate"/>
            </w:r>
            <w:r w:rsidRPr="009D6CC7">
              <w:rPr>
                <w:noProof/>
                <w:webHidden/>
                <w:sz w:val="21"/>
              </w:rPr>
              <w:t>55</w:t>
            </w:r>
            <w:r w:rsidRPr="009D6CC7">
              <w:rPr>
                <w:noProof/>
                <w:webHidden/>
                <w:sz w:val="21"/>
              </w:rPr>
              <w:fldChar w:fldCharType="end"/>
            </w:r>
          </w:hyperlink>
        </w:p>
        <w:p w14:paraId="6AE36996" w14:textId="0EC21131"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67" w:history="1">
            <w:r w:rsidRPr="009D6CC7">
              <w:rPr>
                <w:rStyle w:val="Hipervnculo"/>
                <w:noProof/>
                <w:sz w:val="21"/>
              </w:rPr>
              <w:t>2.4.5 Iteración 5</w:t>
            </w:r>
            <w:r w:rsidRPr="009D6CC7">
              <w:rPr>
                <w:noProof/>
                <w:webHidden/>
                <w:sz w:val="21"/>
              </w:rPr>
              <w:tab/>
            </w:r>
            <w:r w:rsidRPr="009D6CC7">
              <w:rPr>
                <w:noProof/>
                <w:webHidden/>
                <w:sz w:val="21"/>
              </w:rPr>
              <w:fldChar w:fldCharType="begin"/>
            </w:r>
            <w:r w:rsidRPr="009D6CC7">
              <w:rPr>
                <w:noProof/>
                <w:webHidden/>
                <w:sz w:val="21"/>
              </w:rPr>
              <w:instrText xml:space="preserve"> PAGEREF _Toc4351367 \h </w:instrText>
            </w:r>
            <w:r w:rsidRPr="009D6CC7">
              <w:rPr>
                <w:noProof/>
                <w:webHidden/>
                <w:sz w:val="21"/>
              </w:rPr>
            </w:r>
            <w:r w:rsidRPr="009D6CC7">
              <w:rPr>
                <w:noProof/>
                <w:webHidden/>
                <w:sz w:val="21"/>
              </w:rPr>
              <w:fldChar w:fldCharType="separate"/>
            </w:r>
            <w:r w:rsidRPr="009D6CC7">
              <w:rPr>
                <w:noProof/>
                <w:webHidden/>
                <w:sz w:val="21"/>
              </w:rPr>
              <w:t>56</w:t>
            </w:r>
            <w:r w:rsidRPr="009D6CC7">
              <w:rPr>
                <w:noProof/>
                <w:webHidden/>
                <w:sz w:val="21"/>
              </w:rPr>
              <w:fldChar w:fldCharType="end"/>
            </w:r>
          </w:hyperlink>
        </w:p>
        <w:p w14:paraId="3156804D" w14:textId="039CEE9B"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68" w:history="1">
            <w:r w:rsidRPr="009D6CC7">
              <w:rPr>
                <w:rStyle w:val="Hipervnculo"/>
                <w:noProof/>
                <w:sz w:val="21"/>
              </w:rPr>
              <w:t>2.4.6 Iteración 6</w:t>
            </w:r>
            <w:r w:rsidRPr="009D6CC7">
              <w:rPr>
                <w:noProof/>
                <w:webHidden/>
                <w:sz w:val="21"/>
              </w:rPr>
              <w:tab/>
            </w:r>
            <w:r w:rsidRPr="009D6CC7">
              <w:rPr>
                <w:noProof/>
                <w:webHidden/>
                <w:sz w:val="21"/>
              </w:rPr>
              <w:fldChar w:fldCharType="begin"/>
            </w:r>
            <w:r w:rsidRPr="009D6CC7">
              <w:rPr>
                <w:noProof/>
                <w:webHidden/>
                <w:sz w:val="21"/>
              </w:rPr>
              <w:instrText xml:space="preserve"> PAGEREF _Toc4351368 \h </w:instrText>
            </w:r>
            <w:r w:rsidRPr="009D6CC7">
              <w:rPr>
                <w:noProof/>
                <w:webHidden/>
                <w:sz w:val="21"/>
              </w:rPr>
            </w:r>
            <w:r w:rsidRPr="009D6CC7">
              <w:rPr>
                <w:noProof/>
                <w:webHidden/>
                <w:sz w:val="21"/>
              </w:rPr>
              <w:fldChar w:fldCharType="separate"/>
            </w:r>
            <w:r w:rsidRPr="009D6CC7">
              <w:rPr>
                <w:noProof/>
                <w:webHidden/>
                <w:sz w:val="21"/>
              </w:rPr>
              <w:t>59</w:t>
            </w:r>
            <w:r w:rsidRPr="009D6CC7">
              <w:rPr>
                <w:noProof/>
                <w:webHidden/>
                <w:sz w:val="21"/>
              </w:rPr>
              <w:fldChar w:fldCharType="end"/>
            </w:r>
          </w:hyperlink>
        </w:p>
        <w:p w14:paraId="5E84D786" w14:textId="1879ADC3" w:rsidR="009D6CC7" w:rsidRPr="009D6CC7" w:rsidRDefault="009D6CC7">
          <w:pPr>
            <w:pStyle w:val="TDC2"/>
            <w:tabs>
              <w:tab w:val="right" w:leader="dot" w:pos="9111"/>
            </w:tabs>
            <w:rPr>
              <w:rFonts w:asciiTheme="minorHAnsi" w:eastAsiaTheme="minorEastAsia" w:hAnsiTheme="minorHAnsi" w:cstheme="minorBidi"/>
              <w:bCs w:val="0"/>
              <w:noProof/>
              <w:sz w:val="28"/>
              <w:szCs w:val="24"/>
              <w:lang w:eastAsia="es-ES_tradnl"/>
            </w:rPr>
          </w:pPr>
          <w:hyperlink w:anchor="_Toc4351369" w:history="1">
            <w:r w:rsidRPr="009D6CC7">
              <w:rPr>
                <w:rStyle w:val="Hipervnculo"/>
                <w:noProof/>
                <w:sz w:val="28"/>
              </w:rPr>
              <w:t>2.5 Prueba</w:t>
            </w:r>
            <w:r w:rsidRPr="009D6CC7">
              <w:rPr>
                <w:noProof/>
                <w:webHidden/>
                <w:sz w:val="28"/>
              </w:rPr>
              <w:tab/>
            </w:r>
            <w:r w:rsidRPr="009D6CC7">
              <w:rPr>
                <w:noProof/>
                <w:webHidden/>
                <w:sz w:val="28"/>
              </w:rPr>
              <w:fldChar w:fldCharType="begin"/>
            </w:r>
            <w:r w:rsidRPr="009D6CC7">
              <w:rPr>
                <w:noProof/>
                <w:webHidden/>
                <w:sz w:val="28"/>
              </w:rPr>
              <w:instrText xml:space="preserve"> PAGEREF _Toc4351369 \h </w:instrText>
            </w:r>
            <w:r w:rsidRPr="009D6CC7">
              <w:rPr>
                <w:noProof/>
                <w:webHidden/>
                <w:sz w:val="28"/>
              </w:rPr>
            </w:r>
            <w:r w:rsidRPr="009D6CC7">
              <w:rPr>
                <w:noProof/>
                <w:webHidden/>
                <w:sz w:val="28"/>
              </w:rPr>
              <w:fldChar w:fldCharType="separate"/>
            </w:r>
            <w:r w:rsidRPr="009D6CC7">
              <w:rPr>
                <w:noProof/>
                <w:webHidden/>
                <w:sz w:val="28"/>
              </w:rPr>
              <w:t>60</w:t>
            </w:r>
            <w:r w:rsidRPr="009D6CC7">
              <w:rPr>
                <w:noProof/>
                <w:webHidden/>
                <w:sz w:val="28"/>
              </w:rPr>
              <w:fldChar w:fldCharType="end"/>
            </w:r>
          </w:hyperlink>
        </w:p>
        <w:p w14:paraId="294D0972" w14:textId="54E12AED" w:rsidR="009D6CC7" w:rsidRPr="009D6CC7" w:rsidRDefault="009D6CC7">
          <w:pPr>
            <w:pStyle w:val="TDC3"/>
            <w:tabs>
              <w:tab w:val="right" w:leader="dot" w:pos="9111"/>
            </w:tabs>
            <w:rPr>
              <w:rFonts w:asciiTheme="minorHAnsi" w:eastAsiaTheme="minorEastAsia" w:hAnsiTheme="minorHAnsi" w:cstheme="minorBidi"/>
              <w:noProof/>
              <w:sz w:val="28"/>
              <w:szCs w:val="24"/>
              <w:lang w:eastAsia="es-ES_tradnl"/>
            </w:rPr>
          </w:pPr>
          <w:hyperlink w:anchor="_Toc4351370" w:history="1">
            <w:r w:rsidRPr="009D6CC7">
              <w:rPr>
                <w:rStyle w:val="Hipervnculo"/>
                <w:noProof/>
                <w:sz w:val="21"/>
              </w:rPr>
              <w:t>2.5.1 Pruebas de Aceptación</w:t>
            </w:r>
            <w:r w:rsidRPr="009D6CC7">
              <w:rPr>
                <w:noProof/>
                <w:webHidden/>
                <w:sz w:val="21"/>
              </w:rPr>
              <w:tab/>
            </w:r>
            <w:r w:rsidRPr="009D6CC7">
              <w:rPr>
                <w:noProof/>
                <w:webHidden/>
                <w:sz w:val="21"/>
              </w:rPr>
              <w:fldChar w:fldCharType="begin"/>
            </w:r>
            <w:r w:rsidRPr="009D6CC7">
              <w:rPr>
                <w:noProof/>
                <w:webHidden/>
                <w:sz w:val="21"/>
              </w:rPr>
              <w:instrText xml:space="preserve"> PAGEREF _Toc4351370 \h </w:instrText>
            </w:r>
            <w:r w:rsidRPr="009D6CC7">
              <w:rPr>
                <w:noProof/>
                <w:webHidden/>
                <w:sz w:val="21"/>
              </w:rPr>
            </w:r>
            <w:r w:rsidRPr="009D6CC7">
              <w:rPr>
                <w:noProof/>
                <w:webHidden/>
                <w:sz w:val="21"/>
              </w:rPr>
              <w:fldChar w:fldCharType="separate"/>
            </w:r>
            <w:r w:rsidRPr="009D6CC7">
              <w:rPr>
                <w:noProof/>
                <w:webHidden/>
                <w:sz w:val="21"/>
              </w:rPr>
              <w:t>61</w:t>
            </w:r>
            <w:r w:rsidRPr="009D6CC7">
              <w:rPr>
                <w:noProof/>
                <w:webHidden/>
                <w:sz w:val="21"/>
              </w:rPr>
              <w:fldChar w:fldCharType="end"/>
            </w:r>
          </w:hyperlink>
        </w:p>
        <w:p w14:paraId="0B70251F" w14:textId="29A0B76D" w:rsidR="009D6CC7" w:rsidRPr="009D6CC7" w:rsidRDefault="009D6CC7">
          <w:pPr>
            <w:pStyle w:val="TDC2"/>
            <w:tabs>
              <w:tab w:val="right" w:leader="dot" w:pos="9111"/>
            </w:tabs>
            <w:rPr>
              <w:rFonts w:asciiTheme="minorHAnsi" w:eastAsiaTheme="minorEastAsia" w:hAnsiTheme="minorHAnsi" w:cstheme="minorBidi"/>
              <w:bCs w:val="0"/>
              <w:noProof/>
              <w:sz w:val="28"/>
              <w:szCs w:val="24"/>
              <w:lang w:eastAsia="es-ES_tradnl"/>
            </w:rPr>
          </w:pPr>
          <w:hyperlink w:anchor="_Toc4351371" w:history="1">
            <w:r w:rsidRPr="009D6CC7">
              <w:rPr>
                <w:rStyle w:val="Hipervnculo"/>
                <w:noProof/>
                <w:sz w:val="28"/>
              </w:rPr>
              <w:t>2.6 Conclusiones Parciales</w:t>
            </w:r>
            <w:r w:rsidRPr="009D6CC7">
              <w:rPr>
                <w:noProof/>
                <w:webHidden/>
                <w:sz w:val="28"/>
              </w:rPr>
              <w:tab/>
            </w:r>
            <w:r w:rsidRPr="009D6CC7">
              <w:rPr>
                <w:noProof/>
                <w:webHidden/>
                <w:sz w:val="28"/>
              </w:rPr>
              <w:fldChar w:fldCharType="begin"/>
            </w:r>
            <w:r w:rsidRPr="009D6CC7">
              <w:rPr>
                <w:noProof/>
                <w:webHidden/>
                <w:sz w:val="28"/>
              </w:rPr>
              <w:instrText xml:space="preserve"> PAGEREF _Toc4351371 \h </w:instrText>
            </w:r>
            <w:r w:rsidRPr="009D6CC7">
              <w:rPr>
                <w:noProof/>
                <w:webHidden/>
                <w:sz w:val="28"/>
              </w:rPr>
            </w:r>
            <w:r w:rsidRPr="009D6CC7">
              <w:rPr>
                <w:noProof/>
                <w:webHidden/>
                <w:sz w:val="28"/>
              </w:rPr>
              <w:fldChar w:fldCharType="separate"/>
            </w:r>
            <w:r w:rsidRPr="009D6CC7">
              <w:rPr>
                <w:noProof/>
                <w:webHidden/>
                <w:sz w:val="28"/>
              </w:rPr>
              <w:t>65</w:t>
            </w:r>
            <w:r w:rsidRPr="009D6CC7">
              <w:rPr>
                <w:noProof/>
                <w:webHidden/>
                <w:sz w:val="28"/>
              </w:rPr>
              <w:fldChar w:fldCharType="end"/>
            </w:r>
          </w:hyperlink>
        </w:p>
        <w:p w14:paraId="684CCD68" w14:textId="6F727EE9" w:rsidR="009D6CC7" w:rsidRPr="009D6CC7" w:rsidRDefault="009D6CC7">
          <w:pPr>
            <w:pStyle w:val="TDC1"/>
            <w:tabs>
              <w:tab w:val="right" w:leader="dot" w:pos="9111"/>
            </w:tabs>
            <w:rPr>
              <w:rFonts w:asciiTheme="minorHAnsi" w:eastAsiaTheme="minorEastAsia" w:hAnsiTheme="minorHAnsi" w:cstheme="minorBidi"/>
              <w:b w:val="0"/>
              <w:bCs w:val="0"/>
              <w:iCs w:val="0"/>
              <w:noProof/>
              <w:lang w:eastAsia="es-ES_tradnl"/>
            </w:rPr>
          </w:pPr>
          <w:hyperlink w:anchor="_Toc4351372" w:history="1">
            <w:r w:rsidRPr="009D6CC7">
              <w:rPr>
                <w:rStyle w:val="Hipervnculo"/>
                <w:noProof/>
                <w:sz w:val="32"/>
              </w:rPr>
              <w:t>Conclusiones</w:t>
            </w:r>
            <w:r w:rsidRPr="009D6CC7">
              <w:rPr>
                <w:noProof/>
                <w:webHidden/>
                <w:sz w:val="32"/>
              </w:rPr>
              <w:tab/>
            </w:r>
            <w:r w:rsidRPr="009D6CC7">
              <w:rPr>
                <w:noProof/>
                <w:webHidden/>
                <w:sz w:val="32"/>
              </w:rPr>
              <w:fldChar w:fldCharType="begin"/>
            </w:r>
            <w:r w:rsidRPr="009D6CC7">
              <w:rPr>
                <w:noProof/>
                <w:webHidden/>
                <w:sz w:val="32"/>
              </w:rPr>
              <w:instrText xml:space="preserve"> PAGEREF _Toc4351372 \h </w:instrText>
            </w:r>
            <w:r w:rsidRPr="009D6CC7">
              <w:rPr>
                <w:noProof/>
                <w:webHidden/>
                <w:sz w:val="32"/>
              </w:rPr>
            </w:r>
            <w:r w:rsidRPr="009D6CC7">
              <w:rPr>
                <w:noProof/>
                <w:webHidden/>
                <w:sz w:val="32"/>
              </w:rPr>
              <w:fldChar w:fldCharType="separate"/>
            </w:r>
            <w:r w:rsidRPr="009D6CC7">
              <w:rPr>
                <w:noProof/>
                <w:webHidden/>
                <w:sz w:val="32"/>
              </w:rPr>
              <w:t>66</w:t>
            </w:r>
            <w:r w:rsidRPr="009D6CC7">
              <w:rPr>
                <w:noProof/>
                <w:webHidden/>
                <w:sz w:val="32"/>
              </w:rPr>
              <w:fldChar w:fldCharType="end"/>
            </w:r>
          </w:hyperlink>
        </w:p>
        <w:p w14:paraId="657102FE" w14:textId="266D410D" w:rsidR="009D6CC7" w:rsidRPr="009D6CC7" w:rsidRDefault="009D6CC7">
          <w:pPr>
            <w:pStyle w:val="TDC1"/>
            <w:tabs>
              <w:tab w:val="right" w:leader="dot" w:pos="9111"/>
            </w:tabs>
            <w:rPr>
              <w:rFonts w:asciiTheme="minorHAnsi" w:eastAsiaTheme="minorEastAsia" w:hAnsiTheme="minorHAnsi" w:cstheme="minorBidi"/>
              <w:b w:val="0"/>
              <w:bCs w:val="0"/>
              <w:iCs w:val="0"/>
              <w:noProof/>
              <w:lang w:eastAsia="es-ES_tradnl"/>
            </w:rPr>
          </w:pPr>
          <w:hyperlink w:anchor="_Toc4351373" w:history="1">
            <w:r w:rsidRPr="009D6CC7">
              <w:rPr>
                <w:rStyle w:val="Hipervnculo"/>
                <w:noProof/>
                <w:sz w:val="32"/>
              </w:rPr>
              <w:t>Recomendaciones</w:t>
            </w:r>
            <w:r w:rsidRPr="009D6CC7">
              <w:rPr>
                <w:noProof/>
                <w:webHidden/>
                <w:sz w:val="32"/>
              </w:rPr>
              <w:tab/>
            </w:r>
            <w:r w:rsidRPr="009D6CC7">
              <w:rPr>
                <w:noProof/>
                <w:webHidden/>
                <w:sz w:val="32"/>
              </w:rPr>
              <w:fldChar w:fldCharType="begin"/>
            </w:r>
            <w:r w:rsidRPr="009D6CC7">
              <w:rPr>
                <w:noProof/>
                <w:webHidden/>
                <w:sz w:val="32"/>
              </w:rPr>
              <w:instrText xml:space="preserve"> PAGEREF _Toc4351373 \h </w:instrText>
            </w:r>
            <w:r w:rsidRPr="009D6CC7">
              <w:rPr>
                <w:noProof/>
                <w:webHidden/>
                <w:sz w:val="32"/>
              </w:rPr>
            </w:r>
            <w:r w:rsidRPr="009D6CC7">
              <w:rPr>
                <w:noProof/>
                <w:webHidden/>
                <w:sz w:val="32"/>
              </w:rPr>
              <w:fldChar w:fldCharType="separate"/>
            </w:r>
            <w:r w:rsidRPr="009D6CC7">
              <w:rPr>
                <w:noProof/>
                <w:webHidden/>
                <w:sz w:val="32"/>
              </w:rPr>
              <w:t>67</w:t>
            </w:r>
            <w:r w:rsidRPr="009D6CC7">
              <w:rPr>
                <w:noProof/>
                <w:webHidden/>
                <w:sz w:val="32"/>
              </w:rPr>
              <w:fldChar w:fldCharType="end"/>
            </w:r>
          </w:hyperlink>
        </w:p>
        <w:p w14:paraId="3B8CBFE9" w14:textId="4E9F0A58" w:rsidR="009D6CC7" w:rsidRPr="009D6CC7" w:rsidRDefault="009D6CC7">
          <w:pPr>
            <w:pStyle w:val="TDC1"/>
            <w:tabs>
              <w:tab w:val="right" w:leader="dot" w:pos="9111"/>
            </w:tabs>
            <w:rPr>
              <w:rFonts w:asciiTheme="minorHAnsi" w:eastAsiaTheme="minorEastAsia" w:hAnsiTheme="minorHAnsi" w:cstheme="minorBidi"/>
              <w:b w:val="0"/>
              <w:bCs w:val="0"/>
              <w:iCs w:val="0"/>
              <w:noProof/>
              <w:lang w:eastAsia="es-ES_tradnl"/>
            </w:rPr>
          </w:pPr>
          <w:hyperlink w:anchor="_Toc4351374" w:history="1">
            <w:r w:rsidRPr="009D6CC7">
              <w:rPr>
                <w:rStyle w:val="Hipervnculo"/>
                <w:noProof/>
                <w:sz w:val="32"/>
              </w:rPr>
              <w:t>Referencias bibliográficas</w:t>
            </w:r>
            <w:r w:rsidRPr="009D6CC7">
              <w:rPr>
                <w:noProof/>
                <w:webHidden/>
                <w:sz w:val="32"/>
              </w:rPr>
              <w:tab/>
            </w:r>
            <w:r w:rsidRPr="009D6CC7">
              <w:rPr>
                <w:noProof/>
                <w:webHidden/>
                <w:sz w:val="32"/>
              </w:rPr>
              <w:fldChar w:fldCharType="begin"/>
            </w:r>
            <w:r w:rsidRPr="009D6CC7">
              <w:rPr>
                <w:noProof/>
                <w:webHidden/>
                <w:sz w:val="32"/>
              </w:rPr>
              <w:instrText xml:space="preserve"> PAGEREF _Toc4351374 \h </w:instrText>
            </w:r>
            <w:r w:rsidRPr="009D6CC7">
              <w:rPr>
                <w:noProof/>
                <w:webHidden/>
                <w:sz w:val="32"/>
              </w:rPr>
            </w:r>
            <w:r w:rsidRPr="009D6CC7">
              <w:rPr>
                <w:noProof/>
                <w:webHidden/>
                <w:sz w:val="32"/>
              </w:rPr>
              <w:fldChar w:fldCharType="separate"/>
            </w:r>
            <w:r w:rsidRPr="009D6CC7">
              <w:rPr>
                <w:noProof/>
                <w:webHidden/>
                <w:sz w:val="32"/>
              </w:rPr>
              <w:t>68</w:t>
            </w:r>
            <w:r w:rsidRPr="009D6CC7">
              <w:rPr>
                <w:noProof/>
                <w:webHidden/>
                <w:sz w:val="32"/>
              </w:rPr>
              <w:fldChar w:fldCharType="end"/>
            </w:r>
          </w:hyperlink>
        </w:p>
        <w:p w14:paraId="4D4AC28F" w14:textId="6061E3DB" w:rsidR="009B250F" w:rsidRPr="009D6CC7" w:rsidRDefault="009D6CC7">
          <w:pPr>
            <w:rPr>
              <w:sz w:val="36"/>
            </w:rPr>
          </w:pPr>
          <w:r w:rsidRPr="009D6CC7">
            <w:rPr>
              <w:rFonts w:asciiTheme="minorHAnsi" w:hAnsiTheme="minorHAnsi" w:cstheme="minorHAnsi"/>
              <w:b/>
              <w:bCs/>
              <w:i/>
              <w:sz w:val="40"/>
              <w:szCs w:val="24"/>
            </w:rPr>
            <w:fldChar w:fldCharType="end"/>
          </w:r>
        </w:p>
      </w:sdtContent>
    </w:sdt>
    <w:p w14:paraId="4816C35D" w14:textId="77777777" w:rsidR="00DD30A0" w:rsidRPr="002073E0" w:rsidRDefault="00DD30A0" w:rsidP="00A875F9">
      <w:pPr>
        <w:pStyle w:val="cita"/>
      </w:pPr>
    </w:p>
    <w:p w14:paraId="334DA275" w14:textId="77777777" w:rsidR="00252FE5" w:rsidRDefault="00252FE5">
      <w:pPr>
        <w:spacing w:after="0" w:line="240" w:lineRule="auto"/>
        <w:jc w:val="left"/>
        <w:rPr>
          <w:rFonts w:ascii="Museo Sans 300" w:eastAsiaTheme="majorEastAsia" w:hAnsi="Museo Sans 300" w:cstheme="majorBidi"/>
          <w:bCs/>
          <w:color w:val="1F3864" w:themeColor="accent1" w:themeShade="80"/>
          <w:sz w:val="32"/>
          <w:szCs w:val="28"/>
          <w:lang w:eastAsia="es-ES_tradnl"/>
        </w:rPr>
      </w:pPr>
      <w:r>
        <w:rPr>
          <w:rFonts w:ascii="Museo Sans 300" w:hAnsi="Museo Sans 300"/>
          <w:color w:val="1F3864" w:themeColor="accent1" w:themeShade="80"/>
          <w:sz w:val="32"/>
        </w:rPr>
        <w:br w:type="page"/>
      </w:r>
      <w:bookmarkStart w:id="20" w:name="_GoBack"/>
      <w:bookmarkEnd w:id="20"/>
    </w:p>
    <w:p w14:paraId="7CC568CD" w14:textId="2BB7553C" w:rsidR="009B250F" w:rsidRPr="00466DEE" w:rsidRDefault="00EE0BBF" w:rsidP="00EE0BBF">
      <w:pPr>
        <w:pStyle w:val="TtuloTDC"/>
        <w:rPr>
          <w:rFonts w:ascii="Museo Sans 300" w:hAnsi="Museo Sans 300"/>
          <w:color w:val="1F3864" w:themeColor="accent1" w:themeShade="80"/>
          <w:sz w:val="32"/>
        </w:rPr>
      </w:pPr>
      <w:r w:rsidRPr="00466DEE">
        <w:rPr>
          <w:rFonts w:ascii="Museo Sans 300" w:hAnsi="Museo Sans 300"/>
          <w:color w:val="1F3864" w:themeColor="accent1" w:themeShade="80"/>
          <w:sz w:val="32"/>
        </w:rPr>
        <w:lastRenderedPageBreak/>
        <w:t>Índice de Figuras</w:t>
      </w:r>
    </w:p>
    <w:p w14:paraId="316801F1" w14:textId="4468AB5D" w:rsidR="00B23F1F" w:rsidRDefault="00C327F7">
      <w:pPr>
        <w:pStyle w:val="Tabladeilustraciones"/>
        <w:tabs>
          <w:tab w:val="right" w:leader="dot" w:pos="9111"/>
        </w:tabs>
        <w:rPr>
          <w:rFonts w:asciiTheme="minorHAnsi" w:eastAsiaTheme="minorEastAsia" w:hAnsiTheme="minorHAnsi" w:cstheme="minorBidi"/>
          <w:noProof/>
          <w:sz w:val="24"/>
          <w:szCs w:val="24"/>
          <w:lang w:eastAsia="es-ES_tradnl"/>
        </w:rPr>
      </w:pPr>
      <w:r>
        <w:fldChar w:fldCharType="begin"/>
      </w:r>
      <w:r>
        <w:instrText xml:space="preserve"> TOC \h \z \c "</w:instrText>
      </w:r>
      <w:r w:rsidR="008B3D8B">
        <w:instrText>Figura</w:instrText>
      </w:r>
      <w:r>
        <w:instrText xml:space="preserve">" </w:instrText>
      </w:r>
      <w:r>
        <w:fldChar w:fldCharType="separate"/>
      </w:r>
      <w:hyperlink r:id="rId11" w:anchor="_Toc4237262" w:history="1">
        <w:r w:rsidR="00B23F1F" w:rsidRPr="00D80FE7">
          <w:rPr>
            <w:rStyle w:val="Hipervnculo"/>
            <w:noProof/>
          </w:rPr>
          <w:t>Figura 1: SL tradicional mono-etiqueta</w:t>
        </w:r>
        <w:r w:rsidR="00B23F1F">
          <w:rPr>
            <w:noProof/>
            <w:webHidden/>
          </w:rPr>
          <w:tab/>
        </w:r>
        <w:r w:rsidR="00B23F1F">
          <w:rPr>
            <w:noProof/>
            <w:webHidden/>
          </w:rPr>
          <w:fldChar w:fldCharType="begin"/>
        </w:r>
        <w:r w:rsidR="00B23F1F">
          <w:rPr>
            <w:noProof/>
            <w:webHidden/>
          </w:rPr>
          <w:instrText xml:space="preserve"> PAGEREF _Toc4237262 \h </w:instrText>
        </w:r>
        <w:r w:rsidR="00B23F1F">
          <w:rPr>
            <w:noProof/>
            <w:webHidden/>
          </w:rPr>
        </w:r>
        <w:r w:rsidR="00B23F1F">
          <w:rPr>
            <w:noProof/>
            <w:webHidden/>
          </w:rPr>
          <w:fldChar w:fldCharType="separate"/>
        </w:r>
        <w:r w:rsidR="00B23F1F">
          <w:rPr>
            <w:noProof/>
            <w:webHidden/>
          </w:rPr>
          <w:t>14</w:t>
        </w:r>
        <w:r w:rsidR="00B23F1F">
          <w:rPr>
            <w:noProof/>
            <w:webHidden/>
          </w:rPr>
          <w:fldChar w:fldCharType="end"/>
        </w:r>
      </w:hyperlink>
    </w:p>
    <w:p w14:paraId="7E1F585C" w14:textId="3CD847A0" w:rsidR="00B23F1F" w:rsidRDefault="00B23F1F">
      <w:pPr>
        <w:pStyle w:val="Tabladeilustraciones"/>
        <w:tabs>
          <w:tab w:val="right" w:leader="dot" w:pos="9111"/>
        </w:tabs>
        <w:rPr>
          <w:rFonts w:asciiTheme="minorHAnsi" w:eastAsiaTheme="minorEastAsia" w:hAnsiTheme="minorHAnsi" w:cstheme="minorBidi"/>
          <w:noProof/>
          <w:sz w:val="24"/>
          <w:szCs w:val="24"/>
          <w:lang w:eastAsia="es-ES_tradnl"/>
        </w:rPr>
      </w:pPr>
      <w:hyperlink r:id="rId12" w:anchor="_Toc4237263" w:history="1">
        <w:r w:rsidRPr="00D80FE7">
          <w:rPr>
            <w:rStyle w:val="Hipervnculo"/>
            <w:noProof/>
          </w:rPr>
          <w:t>Figura 2: Aprendizaje por multi-etiqueta</w:t>
        </w:r>
        <w:r>
          <w:rPr>
            <w:noProof/>
            <w:webHidden/>
          </w:rPr>
          <w:tab/>
        </w:r>
        <w:r>
          <w:rPr>
            <w:noProof/>
            <w:webHidden/>
          </w:rPr>
          <w:fldChar w:fldCharType="begin"/>
        </w:r>
        <w:r>
          <w:rPr>
            <w:noProof/>
            <w:webHidden/>
          </w:rPr>
          <w:instrText xml:space="preserve"> PAGEREF _Toc4237263 \h </w:instrText>
        </w:r>
        <w:r>
          <w:rPr>
            <w:noProof/>
            <w:webHidden/>
          </w:rPr>
        </w:r>
        <w:r>
          <w:rPr>
            <w:noProof/>
            <w:webHidden/>
          </w:rPr>
          <w:fldChar w:fldCharType="separate"/>
        </w:r>
        <w:r>
          <w:rPr>
            <w:noProof/>
            <w:webHidden/>
          </w:rPr>
          <w:t>14</w:t>
        </w:r>
        <w:r>
          <w:rPr>
            <w:noProof/>
            <w:webHidden/>
          </w:rPr>
          <w:fldChar w:fldCharType="end"/>
        </w:r>
      </w:hyperlink>
    </w:p>
    <w:p w14:paraId="138DAB26" w14:textId="7D727220" w:rsidR="00B23F1F" w:rsidRDefault="00B23F1F">
      <w:pPr>
        <w:pStyle w:val="Tabladeilustraciones"/>
        <w:tabs>
          <w:tab w:val="right" w:leader="dot" w:pos="9111"/>
        </w:tabs>
        <w:rPr>
          <w:rFonts w:asciiTheme="minorHAnsi" w:eastAsiaTheme="minorEastAsia" w:hAnsiTheme="minorHAnsi" w:cstheme="minorBidi"/>
          <w:noProof/>
          <w:sz w:val="24"/>
          <w:szCs w:val="24"/>
          <w:lang w:eastAsia="es-ES_tradnl"/>
        </w:rPr>
      </w:pPr>
      <w:hyperlink r:id="rId13" w:anchor="_Toc4237264" w:history="1">
        <w:r w:rsidRPr="00D80FE7">
          <w:rPr>
            <w:rStyle w:val="Hipervnculo"/>
            <w:noProof/>
          </w:rPr>
          <w:t>Figura 3: Aprendizaje por multi-instancia multi-etiqueta</w:t>
        </w:r>
        <w:r>
          <w:rPr>
            <w:noProof/>
            <w:webHidden/>
          </w:rPr>
          <w:tab/>
        </w:r>
        <w:r>
          <w:rPr>
            <w:noProof/>
            <w:webHidden/>
          </w:rPr>
          <w:fldChar w:fldCharType="begin"/>
        </w:r>
        <w:r>
          <w:rPr>
            <w:noProof/>
            <w:webHidden/>
          </w:rPr>
          <w:instrText xml:space="preserve"> PAGEREF _Toc4237264 \h </w:instrText>
        </w:r>
        <w:r>
          <w:rPr>
            <w:noProof/>
            <w:webHidden/>
          </w:rPr>
        </w:r>
        <w:r>
          <w:rPr>
            <w:noProof/>
            <w:webHidden/>
          </w:rPr>
          <w:fldChar w:fldCharType="separate"/>
        </w:r>
        <w:r>
          <w:rPr>
            <w:noProof/>
            <w:webHidden/>
          </w:rPr>
          <w:t>15</w:t>
        </w:r>
        <w:r>
          <w:rPr>
            <w:noProof/>
            <w:webHidden/>
          </w:rPr>
          <w:fldChar w:fldCharType="end"/>
        </w:r>
      </w:hyperlink>
    </w:p>
    <w:p w14:paraId="3CEB8FAC" w14:textId="595FCEF7" w:rsidR="00B23F1F" w:rsidRDefault="00B23F1F">
      <w:pPr>
        <w:pStyle w:val="Tabladeilustraciones"/>
        <w:tabs>
          <w:tab w:val="right" w:leader="dot" w:pos="9111"/>
        </w:tabs>
        <w:rPr>
          <w:rFonts w:asciiTheme="minorHAnsi" w:eastAsiaTheme="minorEastAsia" w:hAnsiTheme="minorHAnsi" w:cstheme="minorBidi"/>
          <w:noProof/>
          <w:sz w:val="24"/>
          <w:szCs w:val="24"/>
          <w:lang w:eastAsia="es-ES_tradnl"/>
        </w:rPr>
      </w:pPr>
      <w:hyperlink r:id="rId14" w:anchor="_Toc4237265" w:history="1">
        <w:r w:rsidRPr="00D80FE7">
          <w:rPr>
            <w:rStyle w:val="Hipervnculo"/>
            <w:noProof/>
          </w:rPr>
          <w:t>Figura 4: Aprendizaje por multi-instancia</w:t>
        </w:r>
        <w:r>
          <w:rPr>
            <w:noProof/>
            <w:webHidden/>
          </w:rPr>
          <w:tab/>
        </w:r>
        <w:r>
          <w:rPr>
            <w:noProof/>
            <w:webHidden/>
          </w:rPr>
          <w:fldChar w:fldCharType="begin"/>
        </w:r>
        <w:r>
          <w:rPr>
            <w:noProof/>
            <w:webHidden/>
          </w:rPr>
          <w:instrText xml:space="preserve"> PAGEREF _Toc4237265 \h </w:instrText>
        </w:r>
        <w:r>
          <w:rPr>
            <w:noProof/>
            <w:webHidden/>
          </w:rPr>
        </w:r>
        <w:r>
          <w:rPr>
            <w:noProof/>
            <w:webHidden/>
          </w:rPr>
          <w:fldChar w:fldCharType="separate"/>
        </w:r>
        <w:r>
          <w:rPr>
            <w:noProof/>
            <w:webHidden/>
          </w:rPr>
          <w:t>15</w:t>
        </w:r>
        <w:r>
          <w:rPr>
            <w:noProof/>
            <w:webHidden/>
          </w:rPr>
          <w:fldChar w:fldCharType="end"/>
        </w:r>
      </w:hyperlink>
    </w:p>
    <w:p w14:paraId="33F37C2C" w14:textId="3A1F00E7" w:rsidR="00B23F1F" w:rsidRDefault="00B23F1F">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237266" w:history="1">
        <w:r w:rsidRPr="00D80FE7">
          <w:rPr>
            <w:rStyle w:val="Hipervnculo"/>
            <w:noProof/>
          </w:rPr>
          <w:t>Figura 5 VisualJCLAL. Vista de configuración de un experimento</w:t>
        </w:r>
        <w:r>
          <w:rPr>
            <w:noProof/>
            <w:webHidden/>
          </w:rPr>
          <w:tab/>
        </w:r>
        <w:r>
          <w:rPr>
            <w:noProof/>
            <w:webHidden/>
          </w:rPr>
          <w:fldChar w:fldCharType="begin"/>
        </w:r>
        <w:r>
          <w:rPr>
            <w:noProof/>
            <w:webHidden/>
          </w:rPr>
          <w:instrText xml:space="preserve"> PAGEREF _Toc4237266 \h </w:instrText>
        </w:r>
        <w:r>
          <w:rPr>
            <w:noProof/>
            <w:webHidden/>
          </w:rPr>
        </w:r>
        <w:r>
          <w:rPr>
            <w:noProof/>
            <w:webHidden/>
          </w:rPr>
          <w:fldChar w:fldCharType="separate"/>
        </w:r>
        <w:r>
          <w:rPr>
            <w:noProof/>
            <w:webHidden/>
          </w:rPr>
          <w:t>20</w:t>
        </w:r>
        <w:r>
          <w:rPr>
            <w:noProof/>
            <w:webHidden/>
          </w:rPr>
          <w:fldChar w:fldCharType="end"/>
        </w:r>
      </w:hyperlink>
    </w:p>
    <w:p w14:paraId="1EEF70CA" w14:textId="113A5FA6" w:rsidR="00B23F1F" w:rsidRDefault="00B23F1F">
      <w:pPr>
        <w:pStyle w:val="Tabladeilustraciones"/>
        <w:tabs>
          <w:tab w:val="right" w:leader="dot" w:pos="9111"/>
        </w:tabs>
        <w:rPr>
          <w:rFonts w:asciiTheme="minorHAnsi" w:eastAsiaTheme="minorEastAsia" w:hAnsiTheme="minorHAnsi" w:cstheme="minorBidi"/>
          <w:noProof/>
          <w:sz w:val="24"/>
          <w:szCs w:val="24"/>
          <w:lang w:eastAsia="es-ES_tradnl"/>
        </w:rPr>
      </w:pPr>
      <w:hyperlink r:id="rId15" w:anchor="_Toc4237267" w:history="1">
        <w:r w:rsidRPr="00D80FE7">
          <w:rPr>
            <w:rStyle w:val="Hipervnculo"/>
            <w:noProof/>
          </w:rPr>
          <w:t>Figura 6: Arquitectura de la aplicación web</w:t>
        </w:r>
        <w:r>
          <w:rPr>
            <w:noProof/>
            <w:webHidden/>
          </w:rPr>
          <w:tab/>
        </w:r>
        <w:r>
          <w:rPr>
            <w:noProof/>
            <w:webHidden/>
          </w:rPr>
          <w:fldChar w:fldCharType="begin"/>
        </w:r>
        <w:r>
          <w:rPr>
            <w:noProof/>
            <w:webHidden/>
          </w:rPr>
          <w:instrText xml:space="preserve"> PAGEREF _Toc4237267 \h </w:instrText>
        </w:r>
        <w:r>
          <w:rPr>
            <w:noProof/>
            <w:webHidden/>
          </w:rPr>
        </w:r>
        <w:r>
          <w:rPr>
            <w:noProof/>
            <w:webHidden/>
          </w:rPr>
          <w:fldChar w:fldCharType="separate"/>
        </w:r>
        <w:r>
          <w:rPr>
            <w:noProof/>
            <w:webHidden/>
          </w:rPr>
          <w:t>40</w:t>
        </w:r>
        <w:r>
          <w:rPr>
            <w:noProof/>
            <w:webHidden/>
          </w:rPr>
          <w:fldChar w:fldCharType="end"/>
        </w:r>
      </w:hyperlink>
    </w:p>
    <w:p w14:paraId="3C52755D" w14:textId="04404A1E" w:rsidR="009B250F" w:rsidRDefault="00C327F7" w:rsidP="00A875F9">
      <w:pPr>
        <w:pStyle w:val="texto"/>
      </w:pPr>
      <w:r>
        <w:fldChar w:fldCharType="end"/>
      </w:r>
    </w:p>
    <w:p w14:paraId="6E5D6C37" w14:textId="77777777" w:rsidR="00252FE5" w:rsidRDefault="00252FE5">
      <w:pPr>
        <w:spacing w:after="0" w:line="240" w:lineRule="auto"/>
        <w:jc w:val="left"/>
        <w:rPr>
          <w:rFonts w:ascii="Museo Sans 300" w:hAnsi="Museo Sans 300" w:cs="Museo Sans 100"/>
          <w:color w:val="1F3864" w:themeColor="accent1" w:themeShade="80"/>
          <w:sz w:val="32"/>
          <w:lang w:val="es-ES_tradnl" w:eastAsia="es-ES_tradnl"/>
        </w:rPr>
      </w:pPr>
      <w:r>
        <w:rPr>
          <w:rFonts w:ascii="Museo Sans 300" w:hAnsi="Museo Sans 300"/>
          <w:color w:val="1F3864" w:themeColor="accent1" w:themeShade="80"/>
          <w:sz w:val="32"/>
        </w:rPr>
        <w:br w:type="page"/>
      </w:r>
    </w:p>
    <w:p w14:paraId="7C8E020E" w14:textId="445E3D2B" w:rsidR="00EE0BBF" w:rsidRPr="00466DEE" w:rsidRDefault="00EE0BBF" w:rsidP="00A875F9">
      <w:pPr>
        <w:pStyle w:val="texto"/>
        <w:rPr>
          <w:rFonts w:ascii="Museo Sans 300" w:hAnsi="Museo Sans 300"/>
          <w:color w:val="1F3864" w:themeColor="accent1" w:themeShade="80"/>
          <w:sz w:val="32"/>
        </w:rPr>
      </w:pPr>
      <w:r w:rsidRPr="00466DEE">
        <w:rPr>
          <w:rFonts w:ascii="Museo Sans 300" w:hAnsi="Museo Sans 300"/>
          <w:color w:val="1F3864" w:themeColor="accent1" w:themeShade="80"/>
          <w:sz w:val="32"/>
        </w:rPr>
        <w:lastRenderedPageBreak/>
        <w:t>Índice de Tablas</w:t>
      </w:r>
    </w:p>
    <w:p w14:paraId="27B8ABC8" w14:textId="0DF802D3" w:rsidR="00D770E4" w:rsidRDefault="00EE0BBF">
      <w:pPr>
        <w:pStyle w:val="Tabladeilustraciones"/>
        <w:tabs>
          <w:tab w:val="right" w:leader="dot" w:pos="9111"/>
        </w:tabs>
        <w:rPr>
          <w:rFonts w:asciiTheme="minorHAnsi" w:eastAsiaTheme="minorEastAsia" w:hAnsiTheme="minorHAnsi" w:cstheme="minorBidi"/>
          <w:noProof/>
          <w:sz w:val="24"/>
          <w:szCs w:val="24"/>
          <w:lang w:eastAsia="es-ES_tradnl"/>
        </w:rPr>
      </w:pPr>
      <w:r>
        <w:fldChar w:fldCharType="begin"/>
      </w:r>
      <w:r>
        <w:instrText xml:space="preserve"> TOC \h \z \c "Tabla" </w:instrText>
      </w:r>
      <w:r>
        <w:fldChar w:fldCharType="separate"/>
      </w:r>
      <w:hyperlink w:anchor="_Toc4342694" w:history="1">
        <w:r w:rsidR="00D770E4" w:rsidRPr="004004C1">
          <w:rPr>
            <w:rStyle w:val="Hipervnculo"/>
            <w:noProof/>
          </w:rPr>
          <w:t>Tabla 1: Historia de Usuario No. 1 - Crear estructura de la aplicación web</w:t>
        </w:r>
        <w:r w:rsidR="00D770E4">
          <w:rPr>
            <w:noProof/>
            <w:webHidden/>
          </w:rPr>
          <w:tab/>
        </w:r>
        <w:r w:rsidR="00D770E4">
          <w:rPr>
            <w:noProof/>
            <w:webHidden/>
          </w:rPr>
          <w:fldChar w:fldCharType="begin"/>
        </w:r>
        <w:r w:rsidR="00D770E4">
          <w:rPr>
            <w:noProof/>
            <w:webHidden/>
          </w:rPr>
          <w:instrText xml:space="preserve"> PAGEREF _Toc4342694 \h </w:instrText>
        </w:r>
        <w:r w:rsidR="00D770E4">
          <w:rPr>
            <w:noProof/>
            <w:webHidden/>
          </w:rPr>
        </w:r>
        <w:r w:rsidR="00D770E4">
          <w:rPr>
            <w:noProof/>
            <w:webHidden/>
          </w:rPr>
          <w:fldChar w:fldCharType="separate"/>
        </w:r>
        <w:r w:rsidR="00D770E4">
          <w:rPr>
            <w:noProof/>
            <w:webHidden/>
          </w:rPr>
          <w:t>42</w:t>
        </w:r>
        <w:r w:rsidR="00D770E4">
          <w:rPr>
            <w:noProof/>
            <w:webHidden/>
          </w:rPr>
          <w:fldChar w:fldCharType="end"/>
        </w:r>
      </w:hyperlink>
    </w:p>
    <w:p w14:paraId="72A2EBCC" w14:textId="3546B562"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695" w:history="1">
        <w:r w:rsidRPr="004004C1">
          <w:rPr>
            <w:rStyle w:val="Hipervnculo"/>
            <w:noProof/>
          </w:rPr>
          <w:t>Tabla 2: Historia de Usuario No. 2 - Configurar nuevo experimento</w:t>
        </w:r>
        <w:r>
          <w:rPr>
            <w:noProof/>
            <w:webHidden/>
          </w:rPr>
          <w:tab/>
        </w:r>
        <w:r>
          <w:rPr>
            <w:noProof/>
            <w:webHidden/>
          </w:rPr>
          <w:fldChar w:fldCharType="begin"/>
        </w:r>
        <w:r>
          <w:rPr>
            <w:noProof/>
            <w:webHidden/>
          </w:rPr>
          <w:instrText xml:space="preserve"> PAGEREF _Toc4342695 \h </w:instrText>
        </w:r>
        <w:r>
          <w:rPr>
            <w:noProof/>
            <w:webHidden/>
          </w:rPr>
        </w:r>
        <w:r>
          <w:rPr>
            <w:noProof/>
            <w:webHidden/>
          </w:rPr>
          <w:fldChar w:fldCharType="separate"/>
        </w:r>
        <w:r>
          <w:rPr>
            <w:noProof/>
            <w:webHidden/>
          </w:rPr>
          <w:t>42</w:t>
        </w:r>
        <w:r>
          <w:rPr>
            <w:noProof/>
            <w:webHidden/>
          </w:rPr>
          <w:fldChar w:fldCharType="end"/>
        </w:r>
      </w:hyperlink>
    </w:p>
    <w:p w14:paraId="6F3CF0A3" w14:textId="2C55D09D"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696" w:history="1">
        <w:r w:rsidRPr="004004C1">
          <w:rPr>
            <w:rStyle w:val="Hipervnculo"/>
            <w:noProof/>
          </w:rPr>
          <w:t>Tabla 3: Historia de Usuario No.3 - Crear una configuración dinámica de los experimentos.</w:t>
        </w:r>
        <w:r>
          <w:rPr>
            <w:noProof/>
            <w:webHidden/>
          </w:rPr>
          <w:tab/>
        </w:r>
        <w:r>
          <w:rPr>
            <w:noProof/>
            <w:webHidden/>
          </w:rPr>
          <w:fldChar w:fldCharType="begin"/>
        </w:r>
        <w:r>
          <w:rPr>
            <w:noProof/>
            <w:webHidden/>
          </w:rPr>
          <w:instrText xml:space="preserve"> PAGEREF _Toc4342696 \h </w:instrText>
        </w:r>
        <w:r>
          <w:rPr>
            <w:noProof/>
            <w:webHidden/>
          </w:rPr>
        </w:r>
        <w:r>
          <w:rPr>
            <w:noProof/>
            <w:webHidden/>
          </w:rPr>
          <w:fldChar w:fldCharType="separate"/>
        </w:r>
        <w:r>
          <w:rPr>
            <w:noProof/>
            <w:webHidden/>
          </w:rPr>
          <w:t>43</w:t>
        </w:r>
        <w:r>
          <w:rPr>
            <w:noProof/>
            <w:webHidden/>
          </w:rPr>
          <w:fldChar w:fldCharType="end"/>
        </w:r>
      </w:hyperlink>
    </w:p>
    <w:p w14:paraId="0FE87D0D" w14:textId="24FE0C12"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697" w:history="1">
        <w:r w:rsidRPr="004004C1">
          <w:rPr>
            <w:rStyle w:val="Hipervnculo"/>
            <w:noProof/>
          </w:rPr>
          <w:t>Tabla 4: Historia de Usuario No.4 - Gestionar usuarios.</w:t>
        </w:r>
        <w:r>
          <w:rPr>
            <w:noProof/>
            <w:webHidden/>
          </w:rPr>
          <w:tab/>
        </w:r>
        <w:r>
          <w:rPr>
            <w:noProof/>
            <w:webHidden/>
          </w:rPr>
          <w:fldChar w:fldCharType="begin"/>
        </w:r>
        <w:r>
          <w:rPr>
            <w:noProof/>
            <w:webHidden/>
          </w:rPr>
          <w:instrText xml:space="preserve"> PAGEREF _Toc4342697 \h </w:instrText>
        </w:r>
        <w:r>
          <w:rPr>
            <w:noProof/>
            <w:webHidden/>
          </w:rPr>
        </w:r>
        <w:r>
          <w:rPr>
            <w:noProof/>
            <w:webHidden/>
          </w:rPr>
          <w:fldChar w:fldCharType="separate"/>
        </w:r>
        <w:r>
          <w:rPr>
            <w:noProof/>
            <w:webHidden/>
          </w:rPr>
          <w:t>43</w:t>
        </w:r>
        <w:r>
          <w:rPr>
            <w:noProof/>
            <w:webHidden/>
          </w:rPr>
          <w:fldChar w:fldCharType="end"/>
        </w:r>
      </w:hyperlink>
    </w:p>
    <w:p w14:paraId="65121B7C" w14:textId="4F1FBEA1"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698" w:history="1">
        <w:r w:rsidRPr="004004C1">
          <w:rPr>
            <w:rStyle w:val="Hipervnculo"/>
            <w:noProof/>
          </w:rPr>
          <w:t>Tabla 5: Historia de Usuario No.5 - Guardar la configuración de un experimento.</w:t>
        </w:r>
        <w:r>
          <w:rPr>
            <w:noProof/>
            <w:webHidden/>
          </w:rPr>
          <w:tab/>
        </w:r>
        <w:r>
          <w:rPr>
            <w:noProof/>
            <w:webHidden/>
          </w:rPr>
          <w:fldChar w:fldCharType="begin"/>
        </w:r>
        <w:r>
          <w:rPr>
            <w:noProof/>
            <w:webHidden/>
          </w:rPr>
          <w:instrText xml:space="preserve"> PAGEREF _Toc4342698 \h </w:instrText>
        </w:r>
        <w:r>
          <w:rPr>
            <w:noProof/>
            <w:webHidden/>
          </w:rPr>
        </w:r>
        <w:r>
          <w:rPr>
            <w:noProof/>
            <w:webHidden/>
          </w:rPr>
          <w:fldChar w:fldCharType="separate"/>
        </w:r>
        <w:r>
          <w:rPr>
            <w:noProof/>
            <w:webHidden/>
          </w:rPr>
          <w:t>44</w:t>
        </w:r>
        <w:r>
          <w:rPr>
            <w:noProof/>
            <w:webHidden/>
          </w:rPr>
          <w:fldChar w:fldCharType="end"/>
        </w:r>
      </w:hyperlink>
    </w:p>
    <w:p w14:paraId="02B553FE" w14:textId="4D9B8828"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699" w:history="1">
        <w:r w:rsidRPr="004004C1">
          <w:rPr>
            <w:rStyle w:val="Hipervnculo"/>
            <w:noProof/>
          </w:rPr>
          <w:t>Tabla 6: Historia de Usuario No.6 - Cargar la configuración de un experimento.</w:t>
        </w:r>
        <w:r>
          <w:rPr>
            <w:noProof/>
            <w:webHidden/>
          </w:rPr>
          <w:tab/>
        </w:r>
        <w:r>
          <w:rPr>
            <w:noProof/>
            <w:webHidden/>
          </w:rPr>
          <w:fldChar w:fldCharType="begin"/>
        </w:r>
        <w:r>
          <w:rPr>
            <w:noProof/>
            <w:webHidden/>
          </w:rPr>
          <w:instrText xml:space="preserve"> PAGEREF _Toc4342699 \h </w:instrText>
        </w:r>
        <w:r>
          <w:rPr>
            <w:noProof/>
            <w:webHidden/>
          </w:rPr>
        </w:r>
        <w:r>
          <w:rPr>
            <w:noProof/>
            <w:webHidden/>
          </w:rPr>
          <w:fldChar w:fldCharType="separate"/>
        </w:r>
        <w:r>
          <w:rPr>
            <w:noProof/>
            <w:webHidden/>
          </w:rPr>
          <w:t>44</w:t>
        </w:r>
        <w:r>
          <w:rPr>
            <w:noProof/>
            <w:webHidden/>
          </w:rPr>
          <w:fldChar w:fldCharType="end"/>
        </w:r>
      </w:hyperlink>
    </w:p>
    <w:p w14:paraId="0163F8FD" w14:textId="1FEA0952"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0" w:history="1">
        <w:r w:rsidRPr="004004C1">
          <w:rPr>
            <w:rStyle w:val="Hipervnculo"/>
            <w:noProof/>
          </w:rPr>
          <w:t>Tabla 7: Historia de Usuario No.7 - Ejecutar un experimento.</w:t>
        </w:r>
        <w:r>
          <w:rPr>
            <w:noProof/>
            <w:webHidden/>
          </w:rPr>
          <w:tab/>
        </w:r>
        <w:r>
          <w:rPr>
            <w:noProof/>
            <w:webHidden/>
          </w:rPr>
          <w:fldChar w:fldCharType="begin"/>
        </w:r>
        <w:r>
          <w:rPr>
            <w:noProof/>
            <w:webHidden/>
          </w:rPr>
          <w:instrText xml:space="preserve"> PAGEREF _Toc4342700 \h </w:instrText>
        </w:r>
        <w:r>
          <w:rPr>
            <w:noProof/>
            <w:webHidden/>
          </w:rPr>
        </w:r>
        <w:r>
          <w:rPr>
            <w:noProof/>
            <w:webHidden/>
          </w:rPr>
          <w:fldChar w:fldCharType="separate"/>
        </w:r>
        <w:r>
          <w:rPr>
            <w:noProof/>
            <w:webHidden/>
          </w:rPr>
          <w:t>45</w:t>
        </w:r>
        <w:r>
          <w:rPr>
            <w:noProof/>
            <w:webHidden/>
          </w:rPr>
          <w:fldChar w:fldCharType="end"/>
        </w:r>
      </w:hyperlink>
    </w:p>
    <w:p w14:paraId="7353C0D9" w14:textId="642A2FC9"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1" w:history="1">
        <w:r w:rsidRPr="004004C1">
          <w:rPr>
            <w:rStyle w:val="Hipervnculo"/>
            <w:noProof/>
          </w:rPr>
          <w:t>Tabla 8: Historia de Usuario No.8 - Visualizar resultados de un experimento.</w:t>
        </w:r>
        <w:r>
          <w:rPr>
            <w:noProof/>
            <w:webHidden/>
          </w:rPr>
          <w:tab/>
        </w:r>
        <w:r>
          <w:rPr>
            <w:noProof/>
            <w:webHidden/>
          </w:rPr>
          <w:fldChar w:fldCharType="begin"/>
        </w:r>
        <w:r>
          <w:rPr>
            <w:noProof/>
            <w:webHidden/>
          </w:rPr>
          <w:instrText xml:space="preserve"> PAGEREF _Toc4342701 \h </w:instrText>
        </w:r>
        <w:r>
          <w:rPr>
            <w:noProof/>
            <w:webHidden/>
          </w:rPr>
        </w:r>
        <w:r>
          <w:rPr>
            <w:noProof/>
            <w:webHidden/>
          </w:rPr>
          <w:fldChar w:fldCharType="separate"/>
        </w:r>
        <w:r>
          <w:rPr>
            <w:noProof/>
            <w:webHidden/>
          </w:rPr>
          <w:t>45</w:t>
        </w:r>
        <w:r>
          <w:rPr>
            <w:noProof/>
            <w:webHidden/>
          </w:rPr>
          <w:fldChar w:fldCharType="end"/>
        </w:r>
      </w:hyperlink>
    </w:p>
    <w:p w14:paraId="6F1A4BD8" w14:textId="703C58C0"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2" w:history="1">
        <w:r w:rsidRPr="004004C1">
          <w:rPr>
            <w:rStyle w:val="Hipervnculo"/>
            <w:noProof/>
          </w:rPr>
          <w:t>Tabla 9: Historia de Usuario No.9 - Guardar historial de experimentación.</w:t>
        </w:r>
        <w:r>
          <w:rPr>
            <w:noProof/>
            <w:webHidden/>
          </w:rPr>
          <w:tab/>
        </w:r>
        <w:r>
          <w:rPr>
            <w:noProof/>
            <w:webHidden/>
          </w:rPr>
          <w:fldChar w:fldCharType="begin"/>
        </w:r>
        <w:r>
          <w:rPr>
            <w:noProof/>
            <w:webHidden/>
          </w:rPr>
          <w:instrText xml:space="preserve"> PAGEREF _Toc4342702 \h </w:instrText>
        </w:r>
        <w:r>
          <w:rPr>
            <w:noProof/>
            <w:webHidden/>
          </w:rPr>
        </w:r>
        <w:r>
          <w:rPr>
            <w:noProof/>
            <w:webHidden/>
          </w:rPr>
          <w:fldChar w:fldCharType="separate"/>
        </w:r>
        <w:r>
          <w:rPr>
            <w:noProof/>
            <w:webHidden/>
          </w:rPr>
          <w:t>46</w:t>
        </w:r>
        <w:r>
          <w:rPr>
            <w:noProof/>
            <w:webHidden/>
          </w:rPr>
          <w:fldChar w:fldCharType="end"/>
        </w:r>
      </w:hyperlink>
    </w:p>
    <w:p w14:paraId="5EDC96C7" w14:textId="35BEB527"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3" w:history="1">
        <w:r w:rsidRPr="004004C1">
          <w:rPr>
            <w:rStyle w:val="Hipervnculo"/>
            <w:noProof/>
          </w:rPr>
          <w:t>Tabla 10: Distribución de las historias de usuario por iteración.</w:t>
        </w:r>
        <w:r>
          <w:rPr>
            <w:noProof/>
            <w:webHidden/>
          </w:rPr>
          <w:tab/>
        </w:r>
        <w:r>
          <w:rPr>
            <w:noProof/>
            <w:webHidden/>
          </w:rPr>
          <w:fldChar w:fldCharType="begin"/>
        </w:r>
        <w:r>
          <w:rPr>
            <w:noProof/>
            <w:webHidden/>
          </w:rPr>
          <w:instrText xml:space="preserve"> PAGEREF _Toc4342703 \h </w:instrText>
        </w:r>
        <w:r>
          <w:rPr>
            <w:noProof/>
            <w:webHidden/>
          </w:rPr>
        </w:r>
        <w:r>
          <w:rPr>
            <w:noProof/>
            <w:webHidden/>
          </w:rPr>
          <w:fldChar w:fldCharType="separate"/>
        </w:r>
        <w:r>
          <w:rPr>
            <w:noProof/>
            <w:webHidden/>
          </w:rPr>
          <w:t>47</w:t>
        </w:r>
        <w:r>
          <w:rPr>
            <w:noProof/>
            <w:webHidden/>
          </w:rPr>
          <w:fldChar w:fldCharType="end"/>
        </w:r>
      </w:hyperlink>
    </w:p>
    <w:p w14:paraId="4F912D21" w14:textId="595B2E5A"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4" w:history="1">
        <w:r w:rsidRPr="004004C1">
          <w:rPr>
            <w:rStyle w:val="Hipervnculo"/>
            <w:noProof/>
          </w:rPr>
          <w:t>Tabla 11: Tarea 1: Crear prototipo no funcional de la aplicación web</w:t>
        </w:r>
        <w:r>
          <w:rPr>
            <w:noProof/>
            <w:webHidden/>
          </w:rPr>
          <w:tab/>
        </w:r>
        <w:r>
          <w:rPr>
            <w:noProof/>
            <w:webHidden/>
          </w:rPr>
          <w:fldChar w:fldCharType="begin"/>
        </w:r>
        <w:r>
          <w:rPr>
            <w:noProof/>
            <w:webHidden/>
          </w:rPr>
          <w:instrText xml:space="preserve"> PAGEREF _Toc4342704 \h </w:instrText>
        </w:r>
        <w:r>
          <w:rPr>
            <w:noProof/>
            <w:webHidden/>
          </w:rPr>
        </w:r>
        <w:r>
          <w:rPr>
            <w:noProof/>
            <w:webHidden/>
          </w:rPr>
          <w:fldChar w:fldCharType="separate"/>
        </w:r>
        <w:r>
          <w:rPr>
            <w:noProof/>
            <w:webHidden/>
          </w:rPr>
          <w:t>49</w:t>
        </w:r>
        <w:r>
          <w:rPr>
            <w:noProof/>
            <w:webHidden/>
          </w:rPr>
          <w:fldChar w:fldCharType="end"/>
        </w:r>
      </w:hyperlink>
    </w:p>
    <w:p w14:paraId="0F7D26DB" w14:textId="24F5EADA"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5" w:history="1">
        <w:r w:rsidRPr="004004C1">
          <w:rPr>
            <w:rStyle w:val="Hipervnculo"/>
            <w:noProof/>
          </w:rPr>
          <w:t>Tabla 12: Tarea 2: Crear vista principal</w:t>
        </w:r>
        <w:r>
          <w:rPr>
            <w:noProof/>
            <w:webHidden/>
          </w:rPr>
          <w:tab/>
        </w:r>
        <w:r>
          <w:rPr>
            <w:noProof/>
            <w:webHidden/>
          </w:rPr>
          <w:fldChar w:fldCharType="begin"/>
        </w:r>
        <w:r>
          <w:rPr>
            <w:noProof/>
            <w:webHidden/>
          </w:rPr>
          <w:instrText xml:space="preserve"> PAGEREF _Toc4342705 \h </w:instrText>
        </w:r>
        <w:r>
          <w:rPr>
            <w:noProof/>
            <w:webHidden/>
          </w:rPr>
        </w:r>
        <w:r>
          <w:rPr>
            <w:noProof/>
            <w:webHidden/>
          </w:rPr>
          <w:fldChar w:fldCharType="separate"/>
        </w:r>
        <w:r>
          <w:rPr>
            <w:noProof/>
            <w:webHidden/>
          </w:rPr>
          <w:t>50</w:t>
        </w:r>
        <w:r>
          <w:rPr>
            <w:noProof/>
            <w:webHidden/>
          </w:rPr>
          <w:fldChar w:fldCharType="end"/>
        </w:r>
      </w:hyperlink>
    </w:p>
    <w:p w14:paraId="4F484732" w14:textId="0D97E6C1"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6" w:history="1">
        <w:r w:rsidRPr="004004C1">
          <w:rPr>
            <w:rStyle w:val="Hipervnculo"/>
            <w:noProof/>
          </w:rPr>
          <w:t>Tabla 13: Tarea 3: Crear vista de configuración de experimentos</w:t>
        </w:r>
        <w:r>
          <w:rPr>
            <w:noProof/>
            <w:webHidden/>
          </w:rPr>
          <w:tab/>
        </w:r>
        <w:r>
          <w:rPr>
            <w:noProof/>
            <w:webHidden/>
          </w:rPr>
          <w:fldChar w:fldCharType="begin"/>
        </w:r>
        <w:r>
          <w:rPr>
            <w:noProof/>
            <w:webHidden/>
          </w:rPr>
          <w:instrText xml:space="preserve"> PAGEREF _Toc4342706 \h </w:instrText>
        </w:r>
        <w:r>
          <w:rPr>
            <w:noProof/>
            <w:webHidden/>
          </w:rPr>
        </w:r>
        <w:r>
          <w:rPr>
            <w:noProof/>
            <w:webHidden/>
          </w:rPr>
          <w:fldChar w:fldCharType="separate"/>
        </w:r>
        <w:r>
          <w:rPr>
            <w:noProof/>
            <w:webHidden/>
          </w:rPr>
          <w:t>50</w:t>
        </w:r>
        <w:r>
          <w:rPr>
            <w:noProof/>
            <w:webHidden/>
          </w:rPr>
          <w:fldChar w:fldCharType="end"/>
        </w:r>
      </w:hyperlink>
    </w:p>
    <w:p w14:paraId="22E02661" w14:textId="4B3AADEC"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7" w:history="1">
        <w:r w:rsidRPr="004004C1">
          <w:rPr>
            <w:rStyle w:val="Hipervnculo"/>
            <w:noProof/>
          </w:rPr>
          <w:t>Tabla 14: Tarea 4: Crear vista de edición de código</w:t>
        </w:r>
        <w:r>
          <w:rPr>
            <w:noProof/>
            <w:webHidden/>
          </w:rPr>
          <w:tab/>
        </w:r>
        <w:r>
          <w:rPr>
            <w:noProof/>
            <w:webHidden/>
          </w:rPr>
          <w:fldChar w:fldCharType="begin"/>
        </w:r>
        <w:r>
          <w:rPr>
            <w:noProof/>
            <w:webHidden/>
          </w:rPr>
          <w:instrText xml:space="preserve"> PAGEREF _Toc4342707 \h </w:instrText>
        </w:r>
        <w:r>
          <w:rPr>
            <w:noProof/>
            <w:webHidden/>
          </w:rPr>
        </w:r>
        <w:r>
          <w:rPr>
            <w:noProof/>
            <w:webHidden/>
          </w:rPr>
          <w:fldChar w:fldCharType="separate"/>
        </w:r>
        <w:r>
          <w:rPr>
            <w:noProof/>
            <w:webHidden/>
          </w:rPr>
          <w:t>50</w:t>
        </w:r>
        <w:r>
          <w:rPr>
            <w:noProof/>
            <w:webHidden/>
          </w:rPr>
          <w:fldChar w:fldCharType="end"/>
        </w:r>
      </w:hyperlink>
    </w:p>
    <w:p w14:paraId="0C2D0938" w14:textId="098CBB26"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8" w:history="1">
        <w:r w:rsidRPr="004004C1">
          <w:rPr>
            <w:rStyle w:val="Hipervnculo"/>
            <w:noProof/>
          </w:rPr>
          <w:t>Tabla 15: Tarea 5: Crear vista de login</w:t>
        </w:r>
        <w:r>
          <w:rPr>
            <w:noProof/>
            <w:webHidden/>
          </w:rPr>
          <w:tab/>
        </w:r>
        <w:r>
          <w:rPr>
            <w:noProof/>
            <w:webHidden/>
          </w:rPr>
          <w:fldChar w:fldCharType="begin"/>
        </w:r>
        <w:r>
          <w:rPr>
            <w:noProof/>
            <w:webHidden/>
          </w:rPr>
          <w:instrText xml:space="preserve"> PAGEREF _Toc4342708 \h </w:instrText>
        </w:r>
        <w:r>
          <w:rPr>
            <w:noProof/>
            <w:webHidden/>
          </w:rPr>
        </w:r>
        <w:r>
          <w:rPr>
            <w:noProof/>
            <w:webHidden/>
          </w:rPr>
          <w:fldChar w:fldCharType="separate"/>
        </w:r>
        <w:r>
          <w:rPr>
            <w:noProof/>
            <w:webHidden/>
          </w:rPr>
          <w:t>51</w:t>
        </w:r>
        <w:r>
          <w:rPr>
            <w:noProof/>
            <w:webHidden/>
          </w:rPr>
          <w:fldChar w:fldCharType="end"/>
        </w:r>
      </w:hyperlink>
    </w:p>
    <w:p w14:paraId="36C762BD" w14:textId="433E8F46"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09" w:history="1">
        <w:r w:rsidRPr="004004C1">
          <w:rPr>
            <w:rStyle w:val="Hipervnculo"/>
            <w:noProof/>
          </w:rPr>
          <w:t>Tabla 16: Tarea 6: Crear vista de usuario</w:t>
        </w:r>
        <w:r>
          <w:rPr>
            <w:noProof/>
            <w:webHidden/>
          </w:rPr>
          <w:tab/>
        </w:r>
        <w:r>
          <w:rPr>
            <w:noProof/>
            <w:webHidden/>
          </w:rPr>
          <w:fldChar w:fldCharType="begin"/>
        </w:r>
        <w:r>
          <w:rPr>
            <w:noProof/>
            <w:webHidden/>
          </w:rPr>
          <w:instrText xml:space="preserve"> PAGEREF _Toc4342709 \h </w:instrText>
        </w:r>
        <w:r>
          <w:rPr>
            <w:noProof/>
            <w:webHidden/>
          </w:rPr>
        </w:r>
        <w:r>
          <w:rPr>
            <w:noProof/>
            <w:webHidden/>
          </w:rPr>
          <w:fldChar w:fldCharType="separate"/>
        </w:r>
        <w:r>
          <w:rPr>
            <w:noProof/>
            <w:webHidden/>
          </w:rPr>
          <w:t>51</w:t>
        </w:r>
        <w:r>
          <w:rPr>
            <w:noProof/>
            <w:webHidden/>
          </w:rPr>
          <w:fldChar w:fldCharType="end"/>
        </w:r>
      </w:hyperlink>
    </w:p>
    <w:p w14:paraId="1A23CBBF" w14:textId="04B00A46"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0" w:history="1">
        <w:r w:rsidRPr="004004C1">
          <w:rPr>
            <w:rStyle w:val="Hipervnculo"/>
            <w:noProof/>
          </w:rPr>
          <w:t>Tabla 17: Tarea 7: Implementar la forma en que se genera el XML</w:t>
        </w:r>
        <w:r>
          <w:rPr>
            <w:noProof/>
            <w:webHidden/>
          </w:rPr>
          <w:tab/>
        </w:r>
        <w:r>
          <w:rPr>
            <w:noProof/>
            <w:webHidden/>
          </w:rPr>
          <w:fldChar w:fldCharType="begin"/>
        </w:r>
        <w:r>
          <w:rPr>
            <w:noProof/>
            <w:webHidden/>
          </w:rPr>
          <w:instrText xml:space="preserve"> PAGEREF _Toc4342710 \h </w:instrText>
        </w:r>
        <w:r>
          <w:rPr>
            <w:noProof/>
            <w:webHidden/>
          </w:rPr>
        </w:r>
        <w:r>
          <w:rPr>
            <w:noProof/>
            <w:webHidden/>
          </w:rPr>
          <w:fldChar w:fldCharType="separate"/>
        </w:r>
        <w:r>
          <w:rPr>
            <w:noProof/>
            <w:webHidden/>
          </w:rPr>
          <w:t>52</w:t>
        </w:r>
        <w:r>
          <w:rPr>
            <w:noProof/>
            <w:webHidden/>
          </w:rPr>
          <w:fldChar w:fldCharType="end"/>
        </w:r>
      </w:hyperlink>
    </w:p>
    <w:p w14:paraId="6A4C251E" w14:textId="0EC9F223"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1" w:history="1">
        <w:r w:rsidRPr="004004C1">
          <w:rPr>
            <w:rStyle w:val="Hipervnculo"/>
            <w:noProof/>
          </w:rPr>
          <w:t>Tabla 18: Tarea 18: Implementar configuración predeterminada de un experimento.</w:t>
        </w:r>
        <w:r>
          <w:rPr>
            <w:noProof/>
            <w:webHidden/>
          </w:rPr>
          <w:tab/>
        </w:r>
        <w:r>
          <w:rPr>
            <w:noProof/>
            <w:webHidden/>
          </w:rPr>
          <w:fldChar w:fldCharType="begin"/>
        </w:r>
        <w:r>
          <w:rPr>
            <w:noProof/>
            <w:webHidden/>
          </w:rPr>
          <w:instrText xml:space="preserve"> PAGEREF _Toc4342711 \h </w:instrText>
        </w:r>
        <w:r>
          <w:rPr>
            <w:noProof/>
            <w:webHidden/>
          </w:rPr>
        </w:r>
        <w:r>
          <w:rPr>
            <w:noProof/>
            <w:webHidden/>
          </w:rPr>
          <w:fldChar w:fldCharType="separate"/>
        </w:r>
        <w:r>
          <w:rPr>
            <w:noProof/>
            <w:webHidden/>
          </w:rPr>
          <w:t>52</w:t>
        </w:r>
        <w:r>
          <w:rPr>
            <w:noProof/>
            <w:webHidden/>
          </w:rPr>
          <w:fldChar w:fldCharType="end"/>
        </w:r>
      </w:hyperlink>
    </w:p>
    <w:p w14:paraId="0638DBB9" w14:textId="2C4B2B5E"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2" w:history="1">
        <w:r w:rsidRPr="004004C1">
          <w:rPr>
            <w:rStyle w:val="Hipervnculo"/>
            <w:noProof/>
          </w:rPr>
          <w:t>Tabla 19: Tarea 19: Implementar configuración dinámica de un experimento.</w:t>
        </w:r>
        <w:r>
          <w:rPr>
            <w:noProof/>
            <w:webHidden/>
          </w:rPr>
          <w:tab/>
        </w:r>
        <w:r>
          <w:rPr>
            <w:noProof/>
            <w:webHidden/>
          </w:rPr>
          <w:fldChar w:fldCharType="begin"/>
        </w:r>
        <w:r>
          <w:rPr>
            <w:noProof/>
            <w:webHidden/>
          </w:rPr>
          <w:instrText xml:space="preserve"> PAGEREF _Toc4342712 \h </w:instrText>
        </w:r>
        <w:r>
          <w:rPr>
            <w:noProof/>
            <w:webHidden/>
          </w:rPr>
        </w:r>
        <w:r>
          <w:rPr>
            <w:noProof/>
            <w:webHidden/>
          </w:rPr>
          <w:fldChar w:fldCharType="separate"/>
        </w:r>
        <w:r>
          <w:rPr>
            <w:noProof/>
            <w:webHidden/>
          </w:rPr>
          <w:t>52</w:t>
        </w:r>
        <w:r>
          <w:rPr>
            <w:noProof/>
            <w:webHidden/>
          </w:rPr>
          <w:fldChar w:fldCharType="end"/>
        </w:r>
      </w:hyperlink>
    </w:p>
    <w:p w14:paraId="4E520A4B" w14:textId="3FACA5A4"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3" w:history="1">
        <w:r w:rsidRPr="004004C1">
          <w:rPr>
            <w:rStyle w:val="Hipervnculo"/>
            <w:noProof/>
          </w:rPr>
          <w:t>Tabla 20: Tarea 10: Tarea 10: Implementar formulario de registro de usuario</w:t>
        </w:r>
        <w:r>
          <w:rPr>
            <w:noProof/>
            <w:webHidden/>
          </w:rPr>
          <w:tab/>
        </w:r>
        <w:r>
          <w:rPr>
            <w:noProof/>
            <w:webHidden/>
          </w:rPr>
          <w:fldChar w:fldCharType="begin"/>
        </w:r>
        <w:r>
          <w:rPr>
            <w:noProof/>
            <w:webHidden/>
          </w:rPr>
          <w:instrText xml:space="preserve"> PAGEREF _Toc4342713 \h </w:instrText>
        </w:r>
        <w:r>
          <w:rPr>
            <w:noProof/>
            <w:webHidden/>
          </w:rPr>
        </w:r>
        <w:r>
          <w:rPr>
            <w:noProof/>
            <w:webHidden/>
          </w:rPr>
          <w:fldChar w:fldCharType="separate"/>
        </w:r>
        <w:r>
          <w:rPr>
            <w:noProof/>
            <w:webHidden/>
          </w:rPr>
          <w:t>53</w:t>
        </w:r>
        <w:r>
          <w:rPr>
            <w:noProof/>
            <w:webHidden/>
          </w:rPr>
          <w:fldChar w:fldCharType="end"/>
        </w:r>
      </w:hyperlink>
    </w:p>
    <w:p w14:paraId="3C61C107" w14:textId="0E8484C1"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4" w:history="1">
        <w:r w:rsidRPr="004004C1">
          <w:rPr>
            <w:rStyle w:val="Hipervnculo"/>
            <w:noProof/>
          </w:rPr>
          <w:t>Tabla 21: Tarea 11: Implementar autentificación del login.</w:t>
        </w:r>
        <w:r>
          <w:rPr>
            <w:noProof/>
            <w:webHidden/>
          </w:rPr>
          <w:tab/>
        </w:r>
        <w:r>
          <w:rPr>
            <w:noProof/>
            <w:webHidden/>
          </w:rPr>
          <w:fldChar w:fldCharType="begin"/>
        </w:r>
        <w:r>
          <w:rPr>
            <w:noProof/>
            <w:webHidden/>
          </w:rPr>
          <w:instrText xml:space="preserve"> PAGEREF _Toc4342714 \h </w:instrText>
        </w:r>
        <w:r>
          <w:rPr>
            <w:noProof/>
            <w:webHidden/>
          </w:rPr>
        </w:r>
        <w:r>
          <w:rPr>
            <w:noProof/>
            <w:webHidden/>
          </w:rPr>
          <w:fldChar w:fldCharType="separate"/>
        </w:r>
        <w:r>
          <w:rPr>
            <w:noProof/>
            <w:webHidden/>
          </w:rPr>
          <w:t>53</w:t>
        </w:r>
        <w:r>
          <w:rPr>
            <w:noProof/>
            <w:webHidden/>
          </w:rPr>
          <w:fldChar w:fldCharType="end"/>
        </w:r>
      </w:hyperlink>
    </w:p>
    <w:p w14:paraId="0D3704F5" w14:textId="13FBC3CF"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5" w:history="1">
        <w:r w:rsidRPr="004004C1">
          <w:rPr>
            <w:rStyle w:val="Hipervnculo"/>
            <w:noProof/>
          </w:rPr>
          <w:t>Tabla 22: Tarea 12: Implementar sistema de grupos de usuarios</w:t>
        </w:r>
        <w:r>
          <w:rPr>
            <w:noProof/>
            <w:webHidden/>
          </w:rPr>
          <w:tab/>
        </w:r>
        <w:r>
          <w:rPr>
            <w:noProof/>
            <w:webHidden/>
          </w:rPr>
          <w:fldChar w:fldCharType="begin"/>
        </w:r>
        <w:r>
          <w:rPr>
            <w:noProof/>
            <w:webHidden/>
          </w:rPr>
          <w:instrText xml:space="preserve"> PAGEREF _Toc4342715 \h </w:instrText>
        </w:r>
        <w:r>
          <w:rPr>
            <w:noProof/>
            <w:webHidden/>
          </w:rPr>
        </w:r>
        <w:r>
          <w:rPr>
            <w:noProof/>
            <w:webHidden/>
          </w:rPr>
          <w:fldChar w:fldCharType="separate"/>
        </w:r>
        <w:r>
          <w:rPr>
            <w:noProof/>
            <w:webHidden/>
          </w:rPr>
          <w:t>54</w:t>
        </w:r>
        <w:r>
          <w:rPr>
            <w:noProof/>
            <w:webHidden/>
          </w:rPr>
          <w:fldChar w:fldCharType="end"/>
        </w:r>
      </w:hyperlink>
    </w:p>
    <w:p w14:paraId="12C5F590" w14:textId="713E5396"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6" w:history="1">
        <w:r w:rsidRPr="004004C1">
          <w:rPr>
            <w:rStyle w:val="Hipervnculo"/>
            <w:noProof/>
          </w:rPr>
          <w:t>Tabla 23: Tarea 13: Implementar la forma en la que se guarda una configuración en la base de datos</w:t>
        </w:r>
        <w:r>
          <w:rPr>
            <w:noProof/>
            <w:webHidden/>
          </w:rPr>
          <w:tab/>
        </w:r>
        <w:r>
          <w:rPr>
            <w:noProof/>
            <w:webHidden/>
          </w:rPr>
          <w:fldChar w:fldCharType="begin"/>
        </w:r>
        <w:r>
          <w:rPr>
            <w:noProof/>
            <w:webHidden/>
          </w:rPr>
          <w:instrText xml:space="preserve"> PAGEREF _Toc4342716 \h </w:instrText>
        </w:r>
        <w:r>
          <w:rPr>
            <w:noProof/>
            <w:webHidden/>
          </w:rPr>
        </w:r>
        <w:r>
          <w:rPr>
            <w:noProof/>
            <w:webHidden/>
          </w:rPr>
          <w:fldChar w:fldCharType="separate"/>
        </w:r>
        <w:r>
          <w:rPr>
            <w:noProof/>
            <w:webHidden/>
          </w:rPr>
          <w:t>54</w:t>
        </w:r>
        <w:r>
          <w:rPr>
            <w:noProof/>
            <w:webHidden/>
          </w:rPr>
          <w:fldChar w:fldCharType="end"/>
        </w:r>
      </w:hyperlink>
    </w:p>
    <w:p w14:paraId="4F6A3E86" w14:textId="6BFA40DE"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7" w:history="1">
        <w:r w:rsidRPr="004004C1">
          <w:rPr>
            <w:rStyle w:val="Hipervnculo"/>
            <w:noProof/>
          </w:rPr>
          <w:t>Tabla 24: Tarea 14: Implementar la forma en la que se carga una configuración desde la base de datos</w:t>
        </w:r>
        <w:r>
          <w:rPr>
            <w:noProof/>
            <w:webHidden/>
          </w:rPr>
          <w:tab/>
        </w:r>
        <w:r>
          <w:rPr>
            <w:noProof/>
            <w:webHidden/>
          </w:rPr>
          <w:fldChar w:fldCharType="begin"/>
        </w:r>
        <w:r>
          <w:rPr>
            <w:noProof/>
            <w:webHidden/>
          </w:rPr>
          <w:instrText xml:space="preserve"> PAGEREF _Toc4342717 \h </w:instrText>
        </w:r>
        <w:r>
          <w:rPr>
            <w:noProof/>
            <w:webHidden/>
          </w:rPr>
        </w:r>
        <w:r>
          <w:rPr>
            <w:noProof/>
            <w:webHidden/>
          </w:rPr>
          <w:fldChar w:fldCharType="separate"/>
        </w:r>
        <w:r>
          <w:rPr>
            <w:noProof/>
            <w:webHidden/>
          </w:rPr>
          <w:t>55</w:t>
        </w:r>
        <w:r>
          <w:rPr>
            <w:noProof/>
            <w:webHidden/>
          </w:rPr>
          <w:fldChar w:fldCharType="end"/>
        </w:r>
      </w:hyperlink>
    </w:p>
    <w:p w14:paraId="39ED70C6" w14:textId="7F1F5E74"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8" w:history="1">
        <w:r w:rsidRPr="004004C1">
          <w:rPr>
            <w:rStyle w:val="Hipervnculo"/>
            <w:noProof/>
          </w:rPr>
          <w:t>Tabla 25: Tarea 15: Implementar la manera en la que el sistema interactúa con el framework JCLAL.</w:t>
        </w:r>
        <w:r>
          <w:rPr>
            <w:noProof/>
            <w:webHidden/>
          </w:rPr>
          <w:tab/>
        </w:r>
        <w:r>
          <w:rPr>
            <w:noProof/>
            <w:webHidden/>
          </w:rPr>
          <w:fldChar w:fldCharType="begin"/>
        </w:r>
        <w:r>
          <w:rPr>
            <w:noProof/>
            <w:webHidden/>
          </w:rPr>
          <w:instrText xml:space="preserve"> PAGEREF _Toc4342718 \h </w:instrText>
        </w:r>
        <w:r>
          <w:rPr>
            <w:noProof/>
            <w:webHidden/>
          </w:rPr>
        </w:r>
        <w:r>
          <w:rPr>
            <w:noProof/>
            <w:webHidden/>
          </w:rPr>
          <w:fldChar w:fldCharType="separate"/>
        </w:r>
        <w:r>
          <w:rPr>
            <w:noProof/>
            <w:webHidden/>
          </w:rPr>
          <w:t>56</w:t>
        </w:r>
        <w:r>
          <w:rPr>
            <w:noProof/>
            <w:webHidden/>
          </w:rPr>
          <w:fldChar w:fldCharType="end"/>
        </w:r>
      </w:hyperlink>
    </w:p>
    <w:p w14:paraId="650C2A74" w14:textId="319C5483"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19" w:history="1">
        <w:r w:rsidRPr="004004C1">
          <w:rPr>
            <w:rStyle w:val="Hipervnculo"/>
            <w:noProof/>
          </w:rPr>
          <w:t>Tabla 26: Tarea 16: Implementar la manera de enviar el conjunto de datos al framework JCLAL</w:t>
        </w:r>
        <w:r>
          <w:rPr>
            <w:noProof/>
            <w:webHidden/>
          </w:rPr>
          <w:tab/>
        </w:r>
        <w:r>
          <w:rPr>
            <w:noProof/>
            <w:webHidden/>
          </w:rPr>
          <w:fldChar w:fldCharType="begin"/>
        </w:r>
        <w:r>
          <w:rPr>
            <w:noProof/>
            <w:webHidden/>
          </w:rPr>
          <w:instrText xml:space="preserve"> PAGEREF _Toc4342719 \h </w:instrText>
        </w:r>
        <w:r>
          <w:rPr>
            <w:noProof/>
            <w:webHidden/>
          </w:rPr>
        </w:r>
        <w:r>
          <w:rPr>
            <w:noProof/>
            <w:webHidden/>
          </w:rPr>
          <w:fldChar w:fldCharType="separate"/>
        </w:r>
        <w:r>
          <w:rPr>
            <w:noProof/>
            <w:webHidden/>
          </w:rPr>
          <w:t>56</w:t>
        </w:r>
        <w:r>
          <w:rPr>
            <w:noProof/>
            <w:webHidden/>
          </w:rPr>
          <w:fldChar w:fldCharType="end"/>
        </w:r>
      </w:hyperlink>
    </w:p>
    <w:p w14:paraId="1EC58BC5" w14:textId="30790FCC"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0" w:history="1">
        <w:r w:rsidRPr="004004C1">
          <w:rPr>
            <w:rStyle w:val="Hipervnculo"/>
            <w:noProof/>
          </w:rPr>
          <w:t>Tabla 27: Tarea 17: Ejecutar un experimento usando el framework JCLAL</w:t>
        </w:r>
        <w:r>
          <w:rPr>
            <w:noProof/>
            <w:webHidden/>
          </w:rPr>
          <w:tab/>
        </w:r>
        <w:r>
          <w:rPr>
            <w:noProof/>
            <w:webHidden/>
          </w:rPr>
          <w:fldChar w:fldCharType="begin"/>
        </w:r>
        <w:r>
          <w:rPr>
            <w:noProof/>
            <w:webHidden/>
          </w:rPr>
          <w:instrText xml:space="preserve"> PAGEREF _Toc4342720 \h </w:instrText>
        </w:r>
        <w:r>
          <w:rPr>
            <w:noProof/>
            <w:webHidden/>
          </w:rPr>
        </w:r>
        <w:r>
          <w:rPr>
            <w:noProof/>
            <w:webHidden/>
          </w:rPr>
          <w:fldChar w:fldCharType="separate"/>
        </w:r>
        <w:r>
          <w:rPr>
            <w:noProof/>
            <w:webHidden/>
          </w:rPr>
          <w:t>56</w:t>
        </w:r>
        <w:r>
          <w:rPr>
            <w:noProof/>
            <w:webHidden/>
          </w:rPr>
          <w:fldChar w:fldCharType="end"/>
        </w:r>
      </w:hyperlink>
    </w:p>
    <w:p w14:paraId="1B8FC010" w14:textId="3E5579CC"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1" w:history="1">
        <w:r w:rsidRPr="004004C1">
          <w:rPr>
            <w:rStyle w:val="Hipervnculo"/>
            <w:noProof/>
          </w:rPr>
          <w:t>Tabla 28: Tarea 18: Ejecutar un experimento en paralelo usando el framework JCLAL</w:t>
        </w:r>
        <w:r>
          <w:rPr>
            <w:noProof/>
            <w:webHidden/>
          </w:rPr>
          <w:tab/>
        </w:r>
        <w:r>
          <w:rPr>
            <w:noProof/>
            <w:webHidden/>
          </w:rPr>
          <w:fldChar w:fldCharType="begin"/>
        </w:r>
        <w:r>
          <w:rPr>
            <w:noProof/>
            <w:webHidden/>
          </w:rPr>
          <w:instrText xml:space="preserve"> PAGEREF _Toc4342721 \h </w:instrText>
        </w:r>
        <w:r>
          <w:rPr>
            <w:noProof/>
            <w:webHidden/>
          </w:rPr>
        </w:r>
        <w:r>
          <w:rPr>
            <w:noProof/>
            <w:webHidden/>
          </w:rPr>
          <w:fldChar w:fldCharType="separate"/>
        </w:r>
        <w:r>
          <w:rPr>
            <w:noProof/>
            <w:webHidden/>
          </w:rPr>
          <w:t>57</w:t>
        </w:r>
        <w:r>
          <w:rPr>
            <w:noProof/>
            <w:webHidden/>
          </w:rPr>
          <w:fldChar w:fldCharType="end"/>
        </w:r>
      </w:hyperlink>
    </w:p>
    <w:p w14:paraId="74C7E1D4" w14:textId="3E637B4C"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2" w:history="1">
        <w:r w:rsidRPr="004004C1">
          <w:rPr>
            <w:rStyle w:val="Hipervnculo"/>
            <w:noProof/>
          </w:rPr>
          <w:t>Tabla 29: Tarea 19: Ejecutar un experimento de forma distribuida usando el framework JCLAL</w:t>
        </w:r>
        <w:r>
          <w:rPr>
            <w:noProof/>
            <w:webHidden/>
          </w:rPr>
          <w:tab/>
        </w:r>
        <w:r>
          <w:rPr>
            <w:noProof/>
            <w:webHidden/>
          </w:rPr>
          <w:fldChar w:fldCharType="begin"/>
        </w:r>
        <w:r>
          <w:rPr>
            <w:noProof/>
            <w:webHidden/>
          </w:rPr>
          <w:instrText xml:space="preserve"> PAGEREF _Toc4342722 \h </w:instrText>
        </w:r>
        <w:r>
          <w:rPr>
            <w:noProof/>
            <w:webHidden/>
          </w:rPr>
        </w:r>
        <w:r>
          <w:rPr>
            <w:noProof/>
            <w:webHidden/>
          </w:rPr>
          <w:fldChar w:fldCharType="separate"/>
        </w:r>
        <w:r>
          <w:rPr>
            <w:noProof/>
            <w:webHidden/>
          </w:rPr>
          <w:t>57</w:t>
        </w:r>
        <w:r>
          <w:rPr>
            <w:noProof/>
            <w:webHidden/>
          </w:rPr>
          <w:fldChar w:fldCharType="end"/>
        </w:r>
      </w:hyperlink>
    </w:p>
    <w:p w14:paraId="332F6ED0" w14:textId="7A52CAF1"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3" w:history="1">
        <w:r w:rsidRPr="004004C1">
          <w:rPr>
            <w:rStyle w:val="Hipervnculo"/>
            <w:noProof/>
          </w:rPr>
          <w:t>Tabla 30: Tarea 20: Implementar la manera de procesar los datos de los resultados de un experimento</w:t>
        </w:r>
        <w:r>
          <w:rPr>
            <w:noProof/>
            <w:webHidden/>
          </w:rPr>
          <w:tab/>
        </w:r>
        <w:r>
          <w:rPr>
            <w:noProof/>
            <w:webHidden/>
          </w:rPr>
          <w:fldChar w:fldCharType="begin"/>
        </w:r>
        <w:r>
          <w:rPr>
            <w:noProof/>
            <w:webHidden/>
          </w:rPr>
          <w:instrText xml:space="preserve"> PAGEREF _Toc4342723 \h </w:instrText>
        </w:r>
        <w:r>
          <w:rPr>
            <w:noProof/>
            <w:webHidden/>
          </w:rPr>
        </w:r>
        <w:r>
          <w:rPr>
            <w:noProof/>
            <w:webHidden/>
          </w:rPr>
          <w:fldChar w:fldCharType="separate"/>
        </w:r>
        <w:r>
          <w:rPr>
            <w:noProof/>
            <w:webHidden/>
          </w:rPr>
          <w:t>57</w:t>
        </w:r>
        <w:r>
          <w:rPr>
            <w:noProof/>
            <w:webHidden/>
          </w:rPr>
          <w:fldChar w:fldCharType="end"/>
        </w:r>
      </w:hyperlink>
    </w:p>
    <w:p w14:paraId="3DBAF183" w14:textId="5E965D60"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4" w:history="1">
        <w:r w:rsidRPr="004004C1">
          <w:rPr>
            <w:rStyle w:val="Hipervnculo"/>
            <w:noProof/>
          </w:rPr>
          <w:t>Tabla 31: Tarea 21: Implementar la forma en la que se muestran los resultados de un experimento de forma gráfica</w:t>
        </w:r>
        <w:r>
          <w:rPr>
            <w:noProof/>
            <w:webHidden/>
          </w:rPr>
          <w:tab/>
        </w:r>
        <w:r>
          <w:rPr>
            <w:noProof/>
            <w:webHidden/>
          </w:rPr>
          <w:fldChar w:fldCharType="begin"/>
        </w:r>
        <w:r>
          <w:rPr>
            <w:noProof/>
            <w:webHidden/>
          </w:rPr>
          <w:instrText xml:space="preserve"> PAGEREF _Toc4342724 \h </w:instrText>
        </w:r>
        <w:r>
          <w:rPr>
            <w:noProof/>
            <w:webHidden/>
          </w:rPr>
        </w:r>
        <w:r>
          <w:rPr>
            <w:noProof/>
            <w:webHidden/>
          </w:rPr>
          <w:fldChar w:fldCharType="separate"/>
        </w:r>
        <w:r>
          <w:rPr>
            <w:noProof/>
            <w:webHidden/>
          </w:rPr>
          <w:t>58</w:t>
        </w:r>
        <w:r>
          <w:rPr>
            <w:noProof/>
            <w:webHidden/>
          </w:rPr>
          <w:fldChar w:fldCharType="end"/>
        </w:r>
      </w:hyperlink>
    </w:p>
    <w:p w14:paraId="47D00129" w14:textId="737CE362"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5" w:history="1">
        <w:r w:rsidRPr="004004C1">
          <w:rPr>
            <w:rStyle w:val="Hipervnculo"/>
            <w:noProof/>
          </w:rPr>
          <w:t>Tabla 32: Tarea 22: Implementar la forma de guardar los resultados en la base de datos</w:t>
        </w:r>
        <w:r>
          <w:rPr>
            <w:noProof/>
            <w:webHidden/>
          </w:rPr>
          <w:tab/>
        </w:r>
        <w:r>
          <w:rPr>
            <w:noProof/>
            <w:webHidden/>
          </w:rPr>
          <w:fldChar w:fldCharType="begin"/>
        </w:r>
        <w:r>
          <w:rPr>
            <w:noProof/>
            <w:webHidden/>
          </w:rPr>
          <w:instrText xml:space="preserve"> PAGEREF _Toc4342725 \h </w:instrText>
        </w:r>
        <w:r>
          <w:rPr>
            <w:noProof/>
            <w:webHidden/>
          </w:rPr>
        </w:r>
        <w:r>
          <w:rPr>
            <w:noProof/>
            <w:webHidden/>
          </w:rPr>
          <w:fldChar w:fldCharType="separate"/>
        </w:r>
        <w:r>
          <w:rPr>
            <w:noProof/>
            <w:webHidden/>
          </w:rPr>
          <w:t>58</w:t>
        </w:r>
        <w:r>
          <w:rPr>
            <w:noProof/>
            <w:webHidden/>
          </w:rPr>
          <w:fldChar w:fldCharType="end"/>
        </w:r>
      </w:hyperlink>
    </w:p>
    <w:p w14:paraId="11C9622E" w14:textId="4A09288D"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6" w:history="1">
        <w:r w:rsidRPr="004004C1">
          <w:rPr>
            <w:rStyle w:val="Hipervnculo"/>
            <w:noProof/>
          </w:rPr>
          <w:t>Tabla 33: Tarea 23: Implementar la manera de que el usuario pueda gestionar el historial de experimentación</w:t>
        </w:r>
        <w:r>
          <w:rPr>
            <w:noProof/>
            <w:webHidden/>
          </w:rPr>
          <w:tab/>
        </w:r>
        <w:r>
          <w:rPr>
            <w:noProof/>
            <w:webHidden/>
          </w:rPr>
          <w:fldChar w:fldCharType="begin"/>
        </w:r>
        <w:r>
          <w:rPr>
            <w:noProof/>
            <w:webHidden/>
          </w:rPr>
          <w:instrText xml:space="preserve"> PAGEREF _Toc4342726 \h </w:instrText>
        </w:r>
        <w:r>
          <w:rPr>
            <w:noProof/>
            <w:webHidden/>
          </w:rPr>
        </w:r>
        <w:r>
          <w:rPr>
            <w:noProof/>
            <w:webHidden/>
          </w:rPr>
          <w:fldChar w:fldCharType="separate"/>
        </w:r>
        <w:r>
          <w:rPr>
            <w:noProof/>
            <w:webHidden/>
          </w:rPr>
          <w:t>59</w:t>
        </w:r>
        <w:r>
          <w:rPr>
            <w:noProof/>
            <w:webHidden/>
          </w:rPr>
          <w:fldChar w:fldCharType="end"/>
        </w:r>
      </w:hyperlink>
    </w:p>
    <w:p w14:paraId="75C841D8" w14:textId="02473D24"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7" w:history="1">
        <w:r w:rsidRPr="004004C1">
          <w:rPr>
            <w:rStyle w:val="Hipervnculo"/>
            <w:noProof/>
          </w:rPr>
          <w:t>Tabla 34: Tarea 24: Implementar la manera en que se maneja la privacidad del historial de experimentación de cada usuario</w:t>
        </w:r>
        <w:r>
          <w:rPr>
            <w:noProof/>
            <w:webHidden/>
          </w:rPr>
          <w:tab/>
        </w:r>
        <w:r>
          <w:rPr>
            <w:noProof/>
            <w:webHidden/>
          </w:rPr>
          <w:fldChar w:fldCharType="begin"/>
        </w:r>
        <w:r>
          <w:rPr>
            <w:noProof/>
            <w:webHidden/>
          </w:rPr>
          <w:instrText xml:space="preserve"> PAGEREF _Toc4342727 \h </w:instrText>
        </w:r>
        <w:r>
          <w:rPr>
            <w:noProof/>
            <w:webHidden/>
          </w:rPr>
        </w:r>
        <w:r>
          <w:rPr>
            <w:noProof/>
            <w:webHidden/>
          </w:rPr>
          <w:fldChar w:fldCharType="separate"/>
        </w:r>
        <w:r>
          <w:rPr>
            <w:noProof/>
            <w:webHidden/>
          </w:rPr>
          <w:t>59</w:t>
        </w:r>
        <w:r>
          <w:rPr>
            <w:noProof/>
            <w:webHidden/>
          </w:rPr>
          <w:fldChar w:fldCharType="end"/>
        </w:r>
      </w:hyperlink>
    </w:p>
    <w:p w14:paraId="1E92F215" w14:textId="58087AB6"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8" w:history="1">
        <w:r w:rsidRPr="004004C1">
          <w:rPr>
            <w:rStyle w:val="Hipervnculo"/>
            <w:noProof/>
          </w:rPr>
          <w:t>Tabla 35: Caso de Prueba de Aceptación UH2-P1.</w:t>
        </w:r>
        <w:r>
          <w:rPr>
            <w:noProof/>
            <w:webHidden/>
          </w:rPr>
          <w:tab/>
        </w:r>
        <w:r>
          <w:rPr>
            <w:noProof/>
            <w:webHidden/>
          </w:rPr>
          <w:fldChar w:fldCharType="begin"/>
        </w:r>
        <w:r>
          <w:rPr>
            <w:noProof/>
            <w:webHidden/>
          </w:rPr>
          <w:instrText xml:space="preserve"> PAGEREF _Toc4342728 \h </w:instrText>
        </w:r>
        <w:r>
          <w:rPr>
            <w:noProof/>
            <w:webHidden/>
          </w:rPr>
        </w:r>
        <w:r>
          <w:rPr>
            <w:noProof/>
            <w:webHidden/>
          </w:rPr>
          <w:fldChar w:fldCharType="separate"/>
        </w:r>
        <w:r>
          <w:rPr>
            <w:noProof/>
            <w:webHidden/>
          </w:rPr>
          <w:t>60</w:t>
        </w:r>
        <w:r>
          <w:rPr>
            <w:noProof/>
            <w:webHidden/>
          </w:rPr>
          <w:fldChar w:fldCharType="end"/>
        </w:r>
      </w:hyperlink>
    </w:p>
    <w:p w14:paraId="065DD7CA" w14:textId="24AB0C9B"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29" w:history="1">
        <w:r w:rsidRPr="004004C1">
          <w:rPr>
            <w:rStyle w:val="Hipervnculo"/>
            <w:noProof/>
          </w:rPr>
          <w:t>Tabla 36: Caso de Prueba de Aceptación UH3-P2</w:t>
        </w:r>
        <w:r>
          <w:rPr>
            <w:noProof/>
            <w:webHidden/>
          </w:rPr>
          <w:tab/>
        </w:r>
        <w:r>
          <w:rPr>
            <w:noProof/>
            <w:webHidden/>
          </w:rPr>
          <w:fldChar w:fldCharType="begin"/>
        </w:r>
        <w:r>
          <w:rPr>
            <w:noProof/>
            <w:webHidden/>
          </w:rPr>
          <w:instrText xml:space="preserve"> PAGEREF _Toc4342729 \h </w:instrText>
        </w:r>
        <w:r>
          <w:rPr>
            <w:noProof/>
            <w:webHidden/>
          </w:rPr>
        </w:r>
        <w:r>
          <w:rPr>
            <w:noProof/>
            <w:webHidden/>
          </w:rPr>
          <w:fldChar w:fldCharType="separate"/>
        </w:r>
        <w:r>
          <w:rPr>
            <w:noProof/>
            <w:webHidden/>
          </w:rPr>
          <w:t>61</w:t>
        </w:r>
        <w:r>
          <w:rPr>
            <w:noProof/>
            <w:webHidden/>
          </w:rPr>
          <w:fldChar w:fldCharType="end"/>
        </w:r>
      </w:hyperlink>
    </w:p>
    <w:p w14:paraId="592C10C9" w14:textId="0D7798A7"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30" w:history="1">
        <w:r w:rsidRPr="004004C1">
          <w:rPr>
            <w:rStyle w:val="Hipervnculo"/>
            <w:noProof/>
          </w:rPr>
          <w:t>Tabla 37: Caso de Prueba de Aceptación UH4-P3</w:t>
        </w:r>
        <w:r>
          <w:rPr>
            <w:noProof/>
            <w:webHidden/>
          </w:rPr>
          <w:tab/>
        </w:r>
        <w:r>
          <w:rPr>
            <w:noProof/>
            <w:webHidden/>
          </w:rPr>
          <w:fldChar w:fldCharType="begin"/>
        </w:r>
        <w:r>
          <w:rPr>
            <w:noProof/>
            <w:webHidden/>
          </w:rPr>
          <w:instrText xml:space="preserve"> PAGEREF _Toc4342730 \h </w:instrText>
        </w:r>
        <w:r>
          <w:rPr>
            <w:noProof/>
            <w:webHidden/>
          </w:rPr>
        </w:r>
        <w:r>
          <w:rPr>
            <w:noProof/>
            <w:webHidden/>
          </w:rPr>
          <w:fldChar w:fldCharType="separate"/>
        </w:r>
        <w:r>
          <w:rPr>
            <w:noProof/>
            <w:webHidden/>
          </w:rPr>
          <w:t>61</w:t>
        </w:r>
        <w:r>
          <w:rPr>
            <w:noProof/>
            <w:webHidden/>
          </w:rPr>
          <w:fldChar w:fldCharType="end"/>
        </w:r>
      </w:hyperlink>
    </w:p>
    <w:p w14:paraId="0A8CD5E6" w14:textId="6C105410"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31" w:history="1">
        <w:r w:rsidRPr="004004C1">
          <w:rPr>
            <w:rStyle w:val="Hipervnculo"/>
            <w:noProof/>
          </w:rPr>
          <w:t>Tabla 38: Caso de Prueba de Aceptación UH5-P4</w:t>
        </w:r>
        <w:r>
          <w:rPr>
            <w:noProof/>
            <w:webHidden/>
          </w:rPr>
          <w:tab/>
        </w:r>
        <w:r>
          <w:rPr>
            <w:noProof/>
            <w:webHidden/>
          </w:rPr>
          <w:fldChar w:fldCharType="begin"/>
        </w:r>
        <w:r>
          <w:rPr>
            <w:noProof/>
            <w:webHidden/>
          </w:rPr>
          <w:instrText xml:space="preserve"> PAGEREF _Toc4342731 \h </w:instrText>
        </w:r>
        <w:r>
          <w:rPr>
            <w:noProof/>
            <w:webHidden/>
          </w:rPr>
        </w:r>
        <w:r>
          <w:rPr>
            <w:noProof/>
            <w:webHidden/>
          </w:rPr>
          <w:fldChar w:fldCharType="separate"/>
        </w:r>
        <w:r>
          <w:rPr>
            <w:noProof/>
            <w:webHidden/>
          </w:rPr>
          <w:t>62</w:t>
        </w:r>
        <w:r>
          <w:rPr>
            <w:noProof/>
            <w:webHidden/>
          </w:rPr>
          <w:fldChar w:fldCharType="end"/>
        </w:r>
      </w:hyperlink>
    </w:p>
    <w:p w14:paraId="57F69B17" w14:textId="33E0CF55"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32" w:history="1">
        <w:r w:rsidRPr="004004C1">
          <w:rPr>
            <w:rStyle w:val="Hipervnculo"/>
            <w:noProof/>
          </w:rPr>
          <w:t>Tabla 39: Caso de Prueba de Aceptación UH6-P5</w:t>
        </w:r>
        <w:r>
          <w:rPr>
            <w:noProof/>
            <w:webHidden/>
          </w:rPr>
          <w:tab/>
        </w:r>
        <w:r>
          <w:rPr>
            <w:noProof/>
            <w:webHidden/>
          </w:rPr>
          <w:fldChar w:fldCharType="begin"/>
        </w:r>
        <w:r>
          <w:rPr>
            <w:noProof/>
            <w:webHidden/>
          </w:rPr>
          <w:instrText xml:space="preserve"> PAGEREF _Toc4342732 \h </w:instrText>
        </w:r>
        <w:r>
          <w:rPr>
            <w:noProof/>
            <w:webHidden/>
          </w:rPr>
        </w:r>
        <w:r>
          <w:rPr>
            <w:noProof/>
            <w:webHidden/>
          </w:rPr>
          <w:fldChar w:fldCharType="separate"/>
        </w:r>
        <w:r>
          <w:rPr>
            <w:noProof/>
            <w:webHidden/>
          </w:rPr>
          <w:t>62</w:t>
        </w:r>
        <w:r>
          <w:rPr>
            <w:noProof/>
            <w:webHidden/>
          </w:rPr>
          <w:fldChar w:fldCharType="end"/>
        </w:r>
      </w:hyperlink>
    </w:p>
    <w:p w14:paraId="2AA8A696" w14:textId="28ABC51B"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33" w:history="1">
        <w:r w:rsidRPr="004004C1">
          <w:rPr>
            <w:rStyle w:val="Hipervnculo"/>
            <w:noProof/>
          </w:rPr>
          <w:t>Tabla 40: Caso de Prueba de Aceptación UH7-P6</w:t>
        </w:r>
        <w:r>
          <w:rPr>
            <w:noProof/>
            <w:webHidden/>
          </w:rPr>
          <w:tab/>
        </w:r>
        <w:r>
          <w:rPr>
            <w:noProof/>
            <w:webHidden/>
          </w:rPr>
          <w:fldChar w:fldCharType="begin"/>
        </w:r>
        <w:r>
          <w:rPr>
            <w:noProof/>
            <w:webHidden/>
          </w:rPr>
          <w:instrText xml:space="preserve"> PAGEREF _Toc4342733 \h </w:instrText>
        </w:r>
        <w:r>
          <w:rPr>
            <w:noProof/>
            <w:webHidden/>
          </w:rPr>
        </w:r>
        <w:r>
          <w:rPr>
            <w:noProof/>
            <w:webHidden/>
          </w:rPr>
          <w:fldChar w:fldCharType="separate"/>
        </w:r>
        <w:r>
          <w:rPr>
            <w:noProof/>
            <w:webHidden/>
          </w:rPr>
          <w:t>63</w:t>
        </w:r>
        <w:r>
          <w:rPr>
            <w:noProof/>
            <w:webHidden/>
          </w:rPr>
          <w:fldChar w:fldCharType="end"/>
        </w:r>
      </w:hyperlink>
    </w:p>
    <w:p w14:paraId="230B8B2E" w14:textId="73599C3D"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34" w:history="1">
        <w:r w:rsidRPr="004004C1">
          <w:rPr>
            <w:rStyle w:val="Hipervnculo"/>
            <w:noProof/>
          </w:rPr>
          <w:t>Tabla 41: Caso de Prueba de Aceptación UH8-P7</w:t>
        </w:r>
        <w:r>
          <w:rPr>
            <w:noProof/>
            <w:webHidden/>
          </w:rPr>
          <w:tab/>
        </w:r>
        <w:r>
          <w:rPr>
            <w:noProof/>
            <w:webHidden/>
          </w:rPr>
          <w:fldChar w:fldCharType="begin"/>
        </w:r>
        <w:r>
          <w:rPr>
            <w:noProof/>
            <w:webHidden/>
          </w:rPr>
          <w:instrText xml:space="preserve"> PAGEREF _Toc4342734 \h </w:instrText>
        </w:r>
        <w:r>
          <w:rPr>
            <w:noProof/>
            <w:webHidden/>
          </w:rPr>
        </w:r>
        <w:r>
          <w:rPr>
            <w:noProof/>
            <w:webHidden/>
          </w:rPr>
          <w:fldChar w:fldCharType="separate"/>
        </w:r>
        <w:r>
          <w:rPr>
            <w:noProof/>
            <w:webHidden/>
          </w:rPr>
          <w:t>63</w:t>
        </w:r>
        <w:r>
          <w:rPr>
            <w:noProof/>
            <w:webHidden/>
          </w:rPr>
          <w:fldChar w:fldCharType="end"/>
        </w:r>
      </w:hyperlink>
    </w:p>
    <w:p w14:paraId="0CE73084" w14:textId="552C2119" w:rsidR="00D770E4" w:rsidRDefault="00D770E4">
      <w:pPr>
        <w:pStyle w:val="Tabladeilustraciones"/>
        <w:tabs>
          <w:tab w:val="right" w:leader="dot" w:pos="9111"/>
        </w:tabs>
        <w:rPr>
          <w:rFonts w:asciiTheme="minorHAnsi" w:eastAsiaTheme="minorEastAsia" w:hAnsiTheme="minorHAnsi" w:cstheme="minorBidi"/>
          <w:noProof/>
          <w:sz w:val="24"/>
          <w:szCs w:val="24"/>
          <w:lang w:eastAsia="es-ES_tradnl"/>
        </w:rPr>
      </w:pPr>
      <w:hyperlink w:anchor="_Toc4342735" w:history="1">
        <w:r w:rsidRPr="004004C1">
          <w:rPr>
            <w:rStyle w:val="Hipervnculo"/>
            <w:noProof/>
          </w:rPr>
          <w:t>Tabla 42: Caso de Prueba de Aceptación UH9-P8</w:t>
        </w:r>
        <w:r>
          <w:rPr>
            <w:noProof/>
            <w:webHidden/>
          </w:rPr>
          <w:tab/>
        </w:r>
        <w:r>
          <w:rPr>
            <w:noProof/>
            <w:webHidden/>
          </w:rPr>
          <w:fldChar w:fldCharType="begin"/>
        </w:r>
        <w:r>
          <w:rPr>
            <w:noProof/>
            <w:webHidden/>
          </w:rPr>
          <w:instrText xml:space="preserve"> PAGEREF _Toc4342735 \h </w:instrText>
        </w:r>
        <w:r>
          <w:rPr>
            <w:noProof/>
            <w:webHidden/>
          </w:rPr>
        </w:r>
        <w:r>
          <w:rPr>
            <w:noProof/>
            <w:webHidden/>
          </w:rPr>
          <w:fldChar w:fldCharType="separate"/>
        </w:r>
        <w:r>
          <w:rPr>
            <w:noProof/>
            <w:webHidden/>
          </w:rPr>
          <w:t>64</w:t>
        </w:r>
        <w:r>
          <w:rPr>
            <w:noProof/>
            <w:webHidden/>
          </w:rPr>
          <w:fldChar w:fldCharType="end"/>
        </w:r>
      </w:hyperlink>
    </w:p>
    <w:p w14:paraId="426D320C" w14:textId="24E60774" w:rsidR="009B250F" w:rsidRDefault="00EE0BBF" w:rsidP="00A875F9">
      <w:pPr>
        <w:pStyle w:val="texto"/>
      </w:pPr>
      <w:r>
        <w:fldChar w:fldCharType="end"/>
      </w:r>
    </w:p>
    <w:p w14:paraId="0FF1E1CC" w14:textId="63E3C8DA" w:rsidR="002D3187" w:rsidRDefault="002D3187">
      <w:pPr>
        <w:spacing w:after="0" w:line="240" w:lineRule="auto"/>
        <w:jc w:val="left"/>
        <w:rPr>
          <w:rFonts w:cs="Museo Sans 100"/>
          <w:color w:val="000000"/>
          <w:sz w:val="24"/>
          <w:lang w:val="es-ES_tradnl" w:eastAsia="es-ES_tradnl"/>
        </w:rPr>
      </w:pPr>
      <w:r>
        <w:rPr>
          <w:rFonts w:cs="Museo Sans 100"/>
          <w:b/>
          <w:color w:val="000000"/>
          <w:sz w:val="24"/>
          <w:lang w:val="es-ES_tradnl" w:eastAsia="es-ES_tradnl"/>
        </w:rPr>
        <w:br w:type="page"/>
      </w:r>
    </w:p>
    <w:p w14:paraId="7F52420F" w14:textId="7BBA91A3" w:rsidR="004257CC" w:rsidRDefault="008954BF" w:rsidP="004257CC">
      <w:pPr>
        <w:pStyle w:val="Ttulo1"/>
      </w:pPr>
      <w:bookmarkStart w:id="21" w:name="_Toc4351321"/>
      <w:r>
        <w:lastRenderedPageBreak/>
        <w:t>Introducción</w:t>
      </w:r>
      <w:bookmarkEnd w:id="21"/>
    </w:p>
    <w:p w14:paraId="11BD3BAE" w14:textId="77777777" w:rsidR="00A875F9" w:rsidRPr="00DE507F" w:rsidRDefault="00A875F9" w:rsidP="00BA4D8C">
      <w:r w:rsidRPr="00DE507F">
        <w:t>La Inteligencia Artificial (IA por sus siglas en español) es actualmente una de las tecnologías con más rápido nivel de desarrollo, su implementación está cambiando el mundo en casi todos los sectores. La capacidad de optimizar y automatizar decisiones en tiempo real está permitiendo una mejora radical en todos los ámbitos.</w:t>
      </w:r>
    </w:p>
    <w:p w14:paraId="23A72A00" w14:textId="77777777" w:rsidR="00617EBA" w:rsidRDefault="00EB6817" w:rsidP="00BA4D8C">
      <w:r>
        <w:t xml:space="preserve">Aunque </w:t>
      </w:r>
      <w:r w:rsidR="009514F0">
        <w:t>sus</w:t>
      </w:r>
      <w:r w:rsidR="00A875F9">
        <w:t xml:space="preserve"> conceptos básicos fueron planteados desde </w:t>
      </w:r>
      <w:r w:rsidR="00A875F9" w:rsidRPr="00A875F9">
        <w:t>mediados</w:t>
      </w:r>
      <w:r w:rsidR="00A875F9">
        <w:t xml:space="preserve"> el siglo pasado por Alan Turing</w:t>
      </w:r>
      <w:r w:rsidRPr="004E43F9">
        <w:rPr>
          <w:rStyle w:val="Refdenotaalpie"/>
        </w:rPr>
        <w:footnoteReference w:id="1"/>
      </w:r>
      <w:r w:rsidR="00A875F9">
        <w:t xml:space="preserve"> </w:t>
      </w:r>
      <w:r>
        <w:t xml:space="preserve">no fue hasta finales del mismo que se produjeron avances significativos como </w:t>
      </w:r>
      <w:r w:rsidR="00712634">
        <w:t xml:space="preserve">el que propuso </w:t>
      </w:r>
      <w:r>
        <w:t xml:space="preserve">la empresa IBM con </w:t>
      </w:r>
      <w:r w:rsidR="00712634">
        <w:t xml:space="preserve">un algoritmo que corría en </w:t>
      </w:r>
      <w:r w:rsidR="00BF1DEA">
        <w:t>la supercomputadora</w:t>
      </w:r>
      <w:r w:rsidR="00712634">
        <w:t xml:space="preserve"> </w:t>
      </w:r>
      <w:r>
        <w:t>DeepBlue que fue capaz de batir a Kasparov</w:t>
      </w:r>
      <w:r w:rsidR="00712634" w:rsidRPr="004E43F9">
        <w:rPr>
          <w:rStyle w:val="Refdenotaalpie"/>
        </w:rPr>
        <w:footnoteReference w:id="2"/>
      </w:r>
      <w:r>
        <w:t xml:space="preserve"> en una partida de ajedrez</w:t>
      </w:r>
      <w:r w:rsidR="00712634">
        <w:t xml:space="preserve">. En el presente siglo otras importantes compañías como Apple, Google y Microsoft se han volcado de lleno en la investigación y desarrollo de sistemas que integren tecnologías de </w:t>
      </w:r>
      <w:r w:rsidR="00B5416A">
        <w:t xml:space="preserve">IA. A partir del 2011 se ha producido un avance vertiginoso </w:t>
      </w:r>
      <w:r w:rsidR="00BF1DEA">
        <w:t>en este campo</w:t>
      </w:r>
      <w:r w:rsidR="00323B38">
        <w:t>;</w:t>
      </w:r>
      <w:r w:rsidR="00B5416A">
        <w:t xml:space="preserve"> surgiendo una inmensa variedad de herramientas y</w:t>
      </w:r>
      <w:r w:rsidR="00B1052C">
        <w:t xml:space="preserve"> aplica</w:t>
      </w:r>
      <w:r w:rsidR="005807D9">
        <w:t>ciones.</w:t>
      </w:r>
    </w:p>
    <w:p w14:paraId="5F0306C8" w14:textId="1B267268" w:rsidR="005807D9" w:rsidRDefault="005807D9" w:rsidP="00BA4D8C">
      <w:r>
        <w:t xml:space="preserve">EL estudio de la IA se divide en varias ramas dentro de las que se encuentra el </w:t>
      </w:r>
      <w:r w:rsidRPr="00583D2C">
        <w:rPr>
          <w:b/>
        </w:rPr>
        <w:t>Aprendizaje Automático</w:t>
      </w:r>
      <w:r>
        <w:t xml:space="preserve"> (</w:t>
      </w:r>
      <w:r w:rsidRPr="00715394">
        <w:rPr>
          <w:i/>
        </w:rPr>
        <w:t>Machine Learning</w:t>
      </w:r>
      <w:r>
        <w:t xml:space="preserve">, ML, por sus siglas en inglés) en la que se incluye el desarrollo de algoritmos y técnicas </w:t>
      </w:r>
      <w:r w:rsidR="00BF1DEA">
        <w:t>que permitan al sistema aprender de forma automática basado en análisis de casos que generen experiencia previa</w:t>
      </w:r>
      <w:r w:rsidR="006C48AA">
        <w:t xml:space="preserve">. </w:t>
      </w:r>
      <w:r w:rsidR="00134DE5">
        <w:t>E</w:t>
      </w:r>
      <w:r w:rsidR="00002DA1">
        <w:t>n</w:t>
      </w:r>
      <w:r w:rsidR="006C48AA">
        <w:t xml:space="preserve">tre </w:t>
      </w:r>
      <w:r w:rsidR="009F3796">
        <w:t xml:space="preserve">sus </w:t>
      </w:r>
      <w:r w:rsidR="006C48AA">
        <w:t>aplicaciones</w:t>
      </w:r>
      <w:r w:rsidR="009F3796">
        <w:t xml:space="preserve"> se encuentra</w:t>
      </w:r>
      <w:r w:rsidR="0033367A">
        <w:t>n</w:t>
      </w:r>
      <w:r w:rsidR="00002DA1">
        <w:t xml:space="preserve"> sistemas de clasificación de imágenes</w:t>
      </w:r>
      <w:r w:rsidR="00BC4291">
        <w:t xml:space="preserve">, </w:t>
      </w:r>
      <w:r w:rsidR="00DE4E3A">
        <w:t>sistemas de inferencia</w:t>
      </w:r>
      <w:r w:rsidR="00A43D6C">
        <w:t>, modelos p</w:t>
      </w:r>
      <w:r w:rsidR="00CA734F">
        <w:t>redi</w:t>
      </w:r>
      <w:r w:rsidR="00A43D6C">
        <w:t xml:space="preserve">ctivos y </w:t>
      </w:r>
      <w:r w:rsidR="006C48AA">
        <w:t>probabilísticos</w:t>
      </w:r>
      <w:r w:rsidR="00CA38FD">
        <w:t xml:space="preserve">, </w:t>
      </w:r>
      <w:r w:rsidR="00346169">
        <w:t>procesamiento de voz y reconocimiento de escritura</w:t>
      </w:r>
      <w:r w:rsidR="00F7143C">
        <w:t xml:space="preserve">, motores de </w:t>
      </w:r>
      <w:r w:rsidR="009668A3">
        <w:t>búsqueda, análisis de mercado, sistemas de toma de decisiones en di</w:t>
      </w:r>
      <w:r w:rsidR="006C48AA">
        <w:t>agnósticos médicos y muchas otra</w:t>
      </w:r>
      <w:r w:rsidR="009668A3">
        <w:t xml:space="preserve">s. </w:t>
      </w:r>
      <w:r w:rsidR="00946793">
        <w:t>Para su funcionamiento es necesario el análisis de grandes volúmenes de datos para lo cu</w:t>
      </w:r>
      <w:r w:rsidR="004D1118">
        <w:t xml:space="preserve">al se utilizan distintos tipos de algoritmos </w:t>
      </w:r>
      <w:r w:rsidR="005452D6">
        <w:t xml:space="preserve">en función a su </w:t>
      </w:r>
      <w:r w:rsidR="00BF72C9">
        <w:t xml:space="preserve">funcionamiento </w:t>
      </w:r>
      <w:r w:rsidR="006C48AA">
        <w:t xml:space="preserve">que se clasifican en su mayoría como </w:t>
      </w:r>
      <w:r w:rsidR="006C48AA" w:rsidRPr="00583D2C">
        <w:rPr>
          <w:b/>
        </w:rPr>
        <w:t>aprendizaje supervisado</w:t>
      </w:r>
      <w:r w:rsidR="00B96718">
        <w:t xml:space="preserve"> (SL</w:t>
      </w:r>
      <w:r w:rsidR="00583D2C">
        <w:t xml:space="preserve">, </w:t>
      </w:r>
      <w:r w:rsidR="00583D2C" w:rsidRPr="00B96718">
        <w:t xml:space="preserve">por sus siglas en inglés, </w:t>
      </w:r>
      <w:r w:rsidR="00583D2C" w:rsidRPr="00B96718">
        <w:rPr>
          <w:i/>
        </w:rPr>
        <w:t>Semi-Supervised Learning</w:t>
      </w:r>
      <w:r w:rsidR="00B96718">
        <w:t>)</w:t>
      </w:r>
      <w:r w:rsidR="006C48AA">
        <w:t xml:space="preserve">, </w:t>
      </w:r>
      <w:r w:rsidR="00583D2C" w:rsidRPr="00583D2C">
        <w:rPr>
          <w:b/>
        </w:rPr>
        <w:t xml:space="preserve">aprendizaje </w:t>
      </w:r>
      <w:r w:rsidR="006C48AA" w:rsidRPr="00583D2C">
        <w:rPr>
          <w:b/>
        </w:rPr>
        <w:t>no supervisado</w:t>
      </w:r>
      <w:r w:rsidR="00B96718">
        <w:t xml:space="preserve"> </w:t>
      </w:r>
      <w:r w:rsidR="006C48AA">
        <w:t xml:space="preserve">y </w:t>
      </w:r>
      <w:r w:rsidR="0099330F" w:rsidRPr="00B96718">
        <w:rPr>
          <w:b/>
        </w:rPr>
        <w:t>semi</w:t>
      </w:r>
      <w:r w:rsidR="00B96718" w:rsidRPr="00B96718">
        <w:rPr>
          <w:b/>
        </w:rPr>
        <w:t>-</w:t>
      </w:r>
      <w:r w:rsidR="0099330F" w:rsidRPr="00B96718">
        <w:rPr>
          <w:b/>
        </w:rPr>
        <w:t>supervisado</w:t>
      </w:r>
      <w:r w:rsidR="00B96718">
        <w:t xml:space="preserve"> (SSL</w:t>
      </w:r>
      <w:r w:rsidR="00B96718" w:rsidRPr="00B96718">
        <w:rPr>
          <w:rFonts w:ascii="Calibri Light" w:hAnsi="Calibri Light" w:cs="Calibri Light"/>
        </w:rPr>
        <w:t>﻿</w:t>
      </w:r>
      <w:r w:rsidR="00B96718" w:rsidRPr="00B96718">
        <w:t xml:space="preserve">, </w:t>
      </w:r>
      <w:bookmarkStart w:id="22" w:name="OLE_LINK20"/>
      <w:bookmarkStart w:id="23" w:name="OLE_LINK21"/>
      <w:r w:rsidR="00B96718" w:rsidRPr="00B96718">
        <w:t xml:space="preserve">por sus siglas en inglés, </w:t>
      </w:r>
      <w:r w:rsidR="00B96718" w:rsidRPr="00B96718">
        <w:rPr>
          <w:i/>
        </w:rPr>
        <w:t>Supervised Learning</w:t>
      </w:r>
      <w:bookmarkEnd w:id="22"/>
      <w:bookmarkEnd w:id="23"/>
      <w:r w:rsidR="00B96718">
        <w:t>)</w:t>
      </w:r>
      <w:r w:rsidR="0099330F">
        <w:t xml:space="preserve">. </w:t>
      </w:r>
      <w:r w:rsidR="00FE0E99" w:rsidRPr="00FE0E99">
        <w:t>En el aprendizaje supervisado la información</w:t>
      </w:r>
      <w:r w:rsidR="00FE0E99">
        <w:t xml:space="preserve"> que se utiliza está</w:t>
      </w:r>
      <w:r w:rsidR="00FE0E99" w:rsidRPr="00FE0E99">
        <w:t xml:space="preserve"> previamente clasi</w:t>
      </w:r>
      <w:r w:rsidR="00FE0E99">
        <w:t>ficada y se conoce la categoría</w:t>
      </w:r>
      <w:r w:rsidR="00FE0E99" w:rsidRPr="00FE0E99">
        <w:t xml:space="preserve"> a la que pertenece cada ejemplo</w:t>
      </w:r>
      <w:r w:rsidR="00FE0E99">
        <w:t xml:space="preserve"> </w:t>
      </w:r>
      <w:bookmarkStart w:id="24" w:name="OLE_LINK3"/>
      <w:bookmarkStart w:id="25" w:name="OLE_LINK4"/>
      <w:r w:rsidR="00FE0E99">
        <w:rPr>
          <w:rStyle w:val="Refdenotaalpie"/>
        </w:rPr>
        <w:fldChar w:fldCharType="begin" w:fldLock="1"/>
      </w:r>
      <w:r w:rsidR="00D63491">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rsidR="00FE0E99">
        <w:rPr>
          <w:rStyle w:val="Refdenotaalpie"/>
        </w:rPr>
        <w:fldChar w:fldCharType="separate"/>
      </w:r>
      <w:r w:rsidR="003E1DEB" w:rsidRPr="003E1DEB">
        <w:rPr>
          <w:noProof/>
        </w:rPr>
        <w:t>[1]</w:t>
      </w:r>
      <w:r w:rsidR="00FE0E99">
        <w:rPr>
          <w:rStyle w:val="Refdenotaalpie"/>
        </w:rPr>
        <w:fldChar w:fldCharType="end"/>
      </w:r>
      <w:bookmarkEnd w:id="24"/>
      <w:bookmarkEnd w:id="25"/>
      <w:r w:rsidR="00FE0E99">
        <w:t xml:space="preserve">. </w:t>
      </w:r>
      <w:r w:rsidR="007502C3" w:rsidRPr="007502C3">
        <w:t>En el aprendizaje no supervisado no existe una clasificación previa de la información, la cual se agrupa automáticamente</w:t>
      </w:r>
      <w:r w:rsidR="00AD4FDB">
        <w:t>.</w:t>
      </w:r>
    </w:p>
    <w:p w14:paraId="12281D1F" w14:textId="77777777" w:rsidR="00EF40CF" w:rsidRDefault="008637B5" w:rsidP="00BA4D8C">
      <w:r>
        <w:t xml:space="preserve">Para la clasificación de </w:t>
      </w:r>
      <w:r w:rsidR="004B0E76">
        <w:t>nuevos</w:t>
      </w:r>
      <w:r>
        <w:t xml:space="preserve"> casos se </w:t>
      </w:r>
      <w:r w:rsidR="00FE2EEB">
        <w:t xml:space="preserve">precisa de un </w:t>
      </w:r>
      <w:r w:rsidR="000D773D">
        <w:t>modelo predictivo lo suficientemente preciso para sustituir a un humano</w:t>
      </w:r>
      <w:r w:rsidR="006B24A1">
        <w:t xml:space="preserve"> por lo que es necesario</w:t>
      </w:r>
      <w:r w:rsidR="00154017">
        <w:t xml:space="preserve"> contar </w:t>
      </w:r>
      <w:r w:rsidR="00154017">
        <w:lastRenderedPageBreak/>
        <w:t>con una</w:t>
      </w:r>
      <w:r w:rsidR="00BB73CA">
        <w:t xml:space="preserve"> amplia</w:t>
      </w:r>
      <w:r w:rsidR="00154017">
        <w:t xml:space="preserve"> base de casos previamente etiquetados</w:t>
      </w:r>
      <w:r w:rsidR="00002C1F">
        <w:t xml:space="preserve"> para </w:t>
      </w:r>
      <w:r w:rsidR="008C27EC">
        <w:t>la etapa de entrenamiento</w:t>
      </w:r>
      <w:r w:rsidR="00154017">
        <w:t>. Esta tarea se reali</w:t>
      </w:r>
      <w:r w:rsidR="005F2FAB">
        <w:t xml:space="preserve">za por </w:t>
      </w:r>
      <w:r w:rsidR="007C1AB5">
        <w:t>expertos</w:t>
      </w:r>
      <w:r w:rsidR="005F2FAB">
        <w:t xml:space="preserve"> humanos por lo que </w:t>
      </w:r>
      <w:r w:rsidR="00B2361E">
        <w:t xml:space="preserve">se convierte en un </w:t>
      </w:r>
      <w:r w:rsidR="006B4535">
        <w:t xml:space="preserve">proceso </w:t>
      </w:r>
      <w:r w:rsidR="00560390">
        <w:t xml:space="preserve">costoso </w:t>
      </w:r>
      <w:r w:rsidR="006220E6">
        <w:t xml:space="preserve">e ineficiente. Debido a lo poco </w:t>
      </w:r>
      <w:r w:rsidR="001C4857">
        <w:t>práctico</w:t>
      </w:r>
      <w:r w:rsidR="004D4EF8">
        <w:t xml:space="preserve"> </w:t>
      </w:r>
      <w:r w:rsidR="006220E6">
        <w:t>de este proceso surgen otras técnicas como el aprendizaje semi-supervisado y el aprendizaje activo</w:t>
      </w:r>
      <w:r w:rsidR="00323B38" w:rsidRPr="004E43F9">
        <w:rPr>
          <w:rStyle w:val="Refdenotaalpie"/>
        </w:rPr>
        <w:footnoteReference w:id="3"/>
      </w:r>
      <w:r w:rsidR="00323B38">
        <w:t xml:space="preserve"> </w:t>
      </w:r>
      <w:r w:rsidR="00323B38" w:rsidRPr="00323B38">
        <w:t xml:space="preserve">(AL, por sus siglas en inglés, </w:t>
      </w:r>
      <w:r w:rsidR="00323B38" w:rsidRPr="00441AE3">
        <w:rPr>
          <w:i/>
        </w:rPr>
        <w:t>Active Learning</w:t>
      </w:r>
      <w:r w:rsidR="00323B38" w:rsidRPr="00323B38">
        <w:t>)</w:t>
      </w:r>
      <w:r w:rsidR="004D4EF8">
        <w:t>.</w:t>
      </w:r>
    </w:p>
    <w:p w14:paraId="27F1E868" w14:textId="558423AC" w:rsidR="005204BC" w:rsidRDefault="00537987" w:rsidP="00BA4D8C">
      <w:bookmarkStart w:id="26" w:name="OLE_LINK12"/>
      <w:bookmarkStart w:id="27" w:name="OLE_LINK13"/>
      <w:r>
        <w:t>Con el Al se intenta mejorar la precisión de un clasificador disminuyendo la cantidad de ejemplos previamente etiquetados que se necesitan, permitiéndole al algoritmo seleccionar los datos desde donde aprende y reduciendo el volumen necesario en el proceso de entrenamiento</w:t>
      </w:r>
      <w:r w:rsidR="00FA68A2">
        <w:t xml:space="preserve"> para lograr un </w:t>
      </w:r>
      <w:r w:rsidR="00FA68A2" w:rsidRPr="00FA68A2">
        <w:t>mejor rendimiento con un menor costo de entrenamiento</w:t>
      </w:r>
      <w:r w:rsidR="004E43F9">
        <w:t>.</w:t>
      </w:r>
      <w:r w:rsidR="003E1DEB">
        <w:t xml:space="preserve"> Está </w:t>
      </w:r>
      <w:r w:rsidR="003E1DEB" w:rsidRPr="004E43F9">
        <w:rPr>
          <w:lang w:val="es"/>
        </w:rPr>
        <w:t>motivado</w:t>
      </w:r>
      <w:r w:rsidR="004E43F9" w:rsidRPr="004E43F9">
        <w:rPr>
          <w:lang w:val="es"/>
        </w:rPr>
        <w:t xml:space="preserve"> </w:t>
      </w:r>
      <w:r w:rsidR="004E43F9">
        <w:rPr>
          <w:lang w:val="es"/>
        </w:rPr>
        <w:t>por</w:t>
      </w:r>
      <w:r w:rsidR="004E43F9" w:rsidRPr="004E43F9">
        <w:rPr>
          <w:lang w:val="es"/>
        </w:rPr>
        <w:t xml:space="preserve"> muchos problemas modernos de </w:t>
      </w:r>
      <w:r w:rsidR="004E43F9">
        <w:rPr>
          <w:lang w:val="es"/>
        </w:rPr>
        <w:t>ML</w:t>
      </w:r>
      <w:r w:rsidR="004E43F9" w:rsidRPr="004E43F9">
        <w:rPr>
          <w:lang w:val="es"/>
        </w:rPr>
        <w:t xml:space="preserve"> donde los datos pueden ser abundantes, pero las etiquetas son</w:t>
      </w:r>
      <w:r w:rsidR="004E43F9">
        <w:rPr>
          <w:lang w:val="es"/>
        </w:rPr>
        <w:t xml:space="preserve"> escasas o costosas de obtener</w:t>
      </w:r>
      <w:bookmarkEnd w:id="26"/>
      <w:bookmarkEnd w:id="27"/>
      <w:r w:rsidR="004E43F9">
        <w:rPr>
          <w:lang w:val="es"/>
        </w:rPr>
        <w:t>.</w:t>
      </w:r>
      <w:r w:rsidR="003E1DEB">
        <w:rPr>
          <w:lang w:val="es"/>
        </w:rPr>
        <w:fldChar w:fldCharType="begin" w:fldLock="1"/>
      </w:r>
      <w:r w:rsidR="00393E94">
        <w:rPr>
          <w:lang w:val="es"/>
        </w:rPr>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[2]"},"properties":{"noteIndex":0},"schema":"https://github.com/citation-style-language/schema/raw/master/csl-citation.json"}</w:instrText>
      </w:r>
      <w:r w:rsidR="003E1DEB">
        <w:rPr>
          <w:lang w:val="es"/>
        </w:rPr>
        <w:fldChar w:fldCharType="separate"/>
      </w:r>
      <w:r w:rsidR="003E1DEB" w:rsidRPr="003E1DEB">
        <w:rPr>
          <w:noProof/>
          <w:lang w:val="es"/>
        </w:rPr>
        <w:t>[2]</w:t>
      </w:r>
      <w:r w:rsidR="003E1DEB">
        <w:rPr>
          <w:lang w:val="es"/>
        </w:rPr>
        <w:fldChar w:fldCharType="end"/>
      </w:r>
    </w:p>
    <w:p w14:paraId="066DB5D3" w14:textId="77777777" w:rsidR="00722263" w:rsidRDefault="00781B42" w:rsidP="00BA4D8C">
      <w:r w:rsidRPr="00781B42">
        <w:t xml:space="preserve">Actualmente en el área del </w:t>
      </w:r>
      <w:r w:rsidR="00300A68">
        <w:t>AL</w:t>
      </w:r>
      <w:r w:rsidRPr="00781B42">
        <w:t xml:space="preserve"> existen varios frameworks que apoyan el proceso de experimentación y desarrollo de nuevos a</w:t>
      </w:r>
      <w:r>
        <w:t>lgoritmos</w:t>
      </w:r>
      <w:r w:rsidR="004E43F9">
        <w:t xml:space="preserve">. </w:t>
      </w:r>
      <w:bookmarkStart w:id="28" w:name="OLE_LINK14"/>
      <w:bookmarkStart w:id="29" w:name="OLE_LINK15"/>
      <w:r w:rsidR="004E43F9" w:rsidRPr="004E43F9">
        <w:t>Un</w:t>
      </w:r>
      <w:r w:rsidR="004E43F9">
        <w:t xml:space="preserve"> framework en </w:t>
      </w:r>
      <w:r w:rsidR="004E43F9" w:rsidRPr="004E43F9">
        <w:t>el área de las ciencias de la computación se define como un conjunto</w:t>
      </w:r>
      <w:r w:rsidR="004E43F9">
        <w:t xml:space="preserve"> </w:t>
      </w:r>
      <w:r w:rsidR="004E43F9" w:rsidRPr="004E43F9">
        <w:t>de técnicas y herramientas que permiten el desarrollo de algún producto,</w:t>
      </w:r>
      <w:r w:rsidR="004E43F9">
        <w:t xml:space="preserve"> abstrayendo y facilitando </w:t>
      </w:r>
      <w:r w:rsidR="004E43F9" w:rsidRPr="004E43F9">
        <w:t>el desarrollo de ciertas tareas según el dominio para el</w:t>
      </w:r>
      <w:r w:rsidR="004E43F9">
        <w:t xml:space="preserve"> </w:t>
      </w:r>
      <w:r w:rsidR="004E43F9" w:rsidRPr="004E43F9">
        <w:t>cual está construi</w:t>
      </w:r>
      <w:r w:rsidR="004E43F9">
        <w:t>do el mismo</w:t>
      </w:r>
      <w:bookmarkEnd w:id="28"/>
      <w:bookmarkEnd w:id="29"/>
      <w:r w:rsidR="004E43F9">
        <w:fldChar w:fldCharType="begin" w:fldLock="1"/>
      </w:r>
      <w:r w:rsidR="00D63491">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rsidR="004E43F9">
        <w:fldChar w:fldCharType="separate"/>
      </w:r>
      <w:r w:rsidR="003E1DEB" w:rsidRPr="003E1DEB">
        <w:rPr>
          <w:noProof/>
        </w:rPr>
        <w:t>[1]</w:t>
      </w:r>
      <w:r w:rsidR="004E43F9">
        <w:fldChar w:fldCharType="end"/>
      </w:r>
      <w:r w:rsidR="00722263">
        <w:t>.</w:t>
      </w:r>
      <w:r w:rsidR="004E43F9">
        <w:t xml:space="preserve"> </w:t>
      </w:r>
    </w:p>
    <w:p w14:paraId="39E5238A" w14:textId="77777777" w:rsidR="00FE18D8" w:rsidRDefault="008826F4" w:rsidP="00BA4D8C">
      <w:r w:rsidRPr="008826F4">
        <w:t xml:space="preserve">Hasta la fecha, existen varias herramientas de software que ayudan al proceso de experimentación y al desarrollo de nuevos algoritmos en el área de </w:t>
      </w:r>
      <w:r w:rsidR="00D63491">
        <w:t>ML</w:t>
      </w:r>
      <w:r w:rsidRPr="008826F4">
        <w:t xml:space="preserve">, centrándose en el aprendizaje supervisado y no supervisado. Sin embargo, las herramientas de software para las áreas de </w:t>
      </w:r>
      <w:r w:rsidR="00D63491">
        <w:t>AL</w:t>
      </w:r>
      <w:r w:rsidRPr="008826F4">
        <w:t xml:space="preserve"> y </w:t>
      </w:r>
      <w:bookmarkStart w:id="30" w:name="OLE_LINK34"/>
      <w:bookmarkStart w:id="31" w:name="OLE_LINK35"/>
      <w:r w:rsidRPr="008826F4">
        <w:t>SL</w:t>
      </w:r>
      <w:bookmarkEnd w:id="30"/>
      <w:bookmarkEnd w:id="31"/>
      <w:r w:rsidRPr="008826F4">
        <w:t xml:space="preserve"> son escasas. Las pocas bibliotecas existentes para </w:t>
      </w:r>
      <w:r w:rsidR="00D63491">
        <w:t>AL</w:t>
      </w:r>
      <w:r w:rsidRPr="008826F4">
        <w:t xml:space="preserve"> han sido diseñadas para resolver problemas específicos. No están diseñadas para un uso fácil, modificación, adaptación y extensión. Consecuentemente, los investigadores </w:t>
      </w:r>
      <w:r w:rsidR="00D63491">
        <w:t>de AL</w:t>
      </w:r>
      <w:r w:rsidRPr="008826F4">
        <w:t xml:space="preserve"> tienen la carga de implementar trabajos relacionados, perdiendo un tiempo considerable en la experimentación y el de</w:t>
      </w:r>
      <w:r w:rsidR="00D63491">
        <w:t>sarrollo de nuevos métodos de AL</w:t>
      </w:r>
      <w:r w:rsidRPr="008826F4">
        <w:t xml:space="preserve">. La situación antedicha motivó el desarrollo del </w:t>
      </w:r>
      <w:r w:rsidR="00D63491">
        <w:t>framework</w:t>
      </w:r>
      <w:r w:rsidRPr="008826F4">
        <w:t xml:space="preserve"> JCLAL</w:t>
      </w:r>
      <w:r w:rsidR="00D63491">
        <w:rPr>
          <w:rStyle w:val="Refdenotaalpie"/>
        </w:rPr>
        <w:footnoteReference w:id="4"/>
      </w:r>
      <w:r w:rsidR="00D63491">
        <w:t xml:space="preserve"> (</w:t>
      </w:r>
      <w:r w:rsidR="00D63491" w:rsidRPr="00F9375B">
        <w:rPr>
          <w:i/>
        </w:rPr>
        <w:t>Java Class For Active Learning</w:t>
      </w:r>
      <w:r w:rsidR="00D63491">
        <w:t xml:space="preserve"> por sus siglas en inglés)</w:t>
      </w:r>
      <w:r w:rsidRPr="008826F4">
        <w:t xml:space="preserve">. </w:t>
      </w:r>
    </w:p>
    <w:p w14:paraId="26912E57" w14:textId="77777777" w:rsidR="00B5416A" w:rsidRDefault="008826F4" w:rsidP="00BA4D8C">
      <w:r w:rsidRPr="008826F4">
        <w:t>JCLAL es un software de código abierto para que los investigadores y los usuarios f</w:t>
      </w:r>
      <w:r w:rsidR="00D63491">
        <w:t>inales desarrollen métodos de AL</w:t>
      </w:r>
      <w:r w:rsidRPr="008826F4">
        <w:t>. JCLAL incluye las estrategias de consulta más relevantes que se han propuesto en paradigmas de aprendizaje de etiqueta única y multi-etiqueta. Proporciona las interfaces, las clases y los métodos necesarios para desarrol</w:t>
      </w:r>
      <w:r>
        <w:t>lar cua</w:t>
      </w:r>
      <w:r w:rsidR="00D63491">
        <w:t>lquier método de AL</w:t>
      </w:r>
      <w:r>
        <w:t>.</w:t>
      </w:r>
      <w:r w:rsidR="00D63491">
        <w:fldChar w:fldCharType="begin" w:fldLock="1"/>
      </w:r>
      <w:r w:rsidR="003D6CA0">
        <w:instrText>ADDIN CSL_CITATION {"citationItems":[{"id":"ITEM-1","itemData":{"ISSN":"15337928","abstract":"Active Learning has become an important area of research owing to the increasing number of real-world problems which contain labelled and unlabelled examples at the same time. JCLAL is a Java Class Library for Active Learning which has an architecture that follows strong principles of object-oriented design. It is easy to use, and it allows the developers to adapt, modify and extend the framework according to their needs. The library offers a variety of active learning methods that have been proposed in the literature. The software is available under the GPL license.","author":[{"dropping-particle":"","family":"Reyes","given":"Oscar","non-dropping-particle":"","parse-names":false,"suffix":""},{"dropping-particle":"","family":"Pérez","given":"Eduardo","non-dropping-particle":"","parse-names":false,"suffix":""},{"dropping-particle":"","family":"Del","given":"María","non-dropping-particle":"","parse-names":false,"suffix":""},{"dropping-particle":"","family":"Rodríguez-Hernández","given":"Carmen","non-dropping-particle":"","parse-names":false,"suffix":""},{"dropping-particle":"","family":"Fardoun","given":"Habib M","non-dropping-particle":"","parse-names":false,"suffix":""},{"dropping-particle":"","family":"Ventura","given":"Sebastián","non-dropping-particle":"","parse-names":false,"suffix":""}],"container-title":"Journal of Machine Learning Research","id":"ITEM-1","issued":{"date-parts":[["2016"]]},"page":"1-5","title":"JCLAL: A Java Framework for Active Learning","type":"article-journal","volume":"17"},"uris":["http://www.mendeley.com/documents/?uuid=b555a361-b2a8-4464-997c-244211d339c6"]}],"mendeley":{"formattedCitation":"[3]","plainTextFormattedCitation":"[3]","previouslyFormattedCitation":"[3]"},"properties":{"noteIndex":0},"schema":"https://github.com/citation-style-language/schema/raw/master/csl-citation.json"}</w:instrText>
      </w:r>
      <w:r w:rsidR="00D63491">
        <w:fldChar w:fldCharType="separate"/>
      </w:r>
      <w:r w:rsidR="00D63491" w:rsidRPr="00D63491">
        <w:rPr>
          <w:noProof/>
        </w:rPr>
        <w:t>[3]</w:t>
      </w:r>
      <w:r w:rsidR="00D63491">
        <w:fldChar w:fldCharType="end"/>
      </w:r>
      <w:r w:rsidR="00094C03">
        <w:t xml:space="preserve"> </w:t>
      </w:r>
    </w:p>
    <w:p w14:paraId="2AAB84D7" w14:textId="1AE66E76" w:rsidR="00FE18D8" w:rsidRDefault="003D6CA0" w:rsidP="00BA4D8C">
      <w:r w:rsidRPr="003D6CA0">
        <w:rPr>
          <w:rFonts w:ascii="Calibri Light" w:hAnsi="Calibri Light" w:cs="Calibri Light"/>
        </w:rPr>
        <w:lastRenderedPageBreak/>
        <w:t>﻿</w:t>
      </w:r>
      <w:r w:rsidRPr="003D6CA0">
        <w:t>La forma de realizar los experimentos en JCLAL es mediante la configuración de un</w:t>
      </w:r>
      <w:r>
        <w:t xml:space="preserve"> </w:t>
      </w:r>
      <w:r w:rsidRPr="003D6CA0">
        <w:t>archivo en formato XML donde se incluyen las etiquet</w:t>
      </w:r>
      <w:r>
        <w:t xml:space="preserve">as necesarias para la ejecución </w:t>
      </w:r>
      <w:r w:rsidRPr="003D6CA0">
        <w:t>de</w:t>
      </w:r>
      <w:r>
        <w:t xml:space="preserve"> </w:t>
      </w:r>
      <w:r w:rsidRPr="003D6CA0">
        <w:t xml:space="preserve">los experimentos. Estas etiquetas hacen referencia </w:t>
      </w:r>
      <w:r>
        <w:t xml:space="preserve">a los principales elementos del </w:t>
      </w:r>
      <w:r w:rsidRPr="003D6CA0">
        <w:t>flujo</w:t>
      </w:r>
      <w:r>
        <w:t xml:space="preserve"> </w:t>
      </w:r>
      <w:r w:rsidRPr="003D6CA0">
        <w:t>de AL, que son configurables mediante los pa</w:t>
      </w:r>
      <w:r>
        <w:t xml:space="preserve">quetes de clases de JCLAL. Para </w:t>
      </w:r>
      <w:r w:rsidRPr="003D6CA0">
        <w:t>ejecutar</w:t>
      </w:r>
      <w:r>
        <w:t xml:space="preserve"> </w:t>
      </w:r>
      <w:r w:rsidRPr="003D6CA0">
        <w:t>un experimento se deben usar distintos</w:t>
      </w:r>
      <w:r>
        <w:t xml:space="preserve"> comandos desde la consola, que </w:t>
      </w:r>
      <w:r w:rsidRPr="003D6CA0">
        <w:t>permitan al</w:t>
      </w:r>
      <w:r>
        <w:t xml:space="preserve"> </w:t>
      </w:r>
      <w:r w:rsidRPr="003D6CA0">
        <w:t>framework conocer los parámetros n</w:t>
      </w:r>
      <w:r>
        <w:t xml:space="preserve">ecesarios para desarrollar este </w:t>
      </w:r>
      <w:r w:rsidRPr="003D6CA0">
        <w:t>proceso como son</w:t>
      </w:r>
      <w:r>
        <w:t xml:space="preserve"> </w:t>
      </w:r>
      <w:r w:rsidRPr="003D6CA0">
        <w:t>la dirección donde se encuentra e</w:t>
      </w:r>
      <w:r>
        <w:t xml:space="preserve">l archivo de configuración, los </w:t>
      </w:r>
      <w:r w:rsidRPr="003D6CA0">
        <w:t>métodos que se utilizaran</w:t>
      </w:r>
      <w:r>
        <w:t xml:space="preserve"> </w:t>
      </w:r>
      <w:r w:rsidRPr="003D6CA0">
        <w:t>en la experimentación o si se desea ejecutar el experimento en paralelo.</w:t>
      </w:r>
      <w:r>
        <w:fldChar w:fldCharType="begin" w:fldLock="1"/>
      </w:r>
      <w:r w:rsidR="001F2D77">
        <w:instrText>ADDIN CSL_CITATION {"citationItems":[{"id":"ITEM-1","itemData":{"abstract":"El Aprendizaje Automático es una rama de la Inteligencia Artificial cuyo objetivo es desarrollar técnicas que permitan a las computadoras aprender. A partir de casos pasados se intenta descubrir patrones generalizables para posibles nuevos casos. En este existen varias áreas de estudio, entre ellas se encuentra el Aprendizaje Supervisado, No Supervisado, Semi-Supervisado y Aprendizaje Activo. En la actualidad existen varias herramientas informáticas del área de Inteligencia Artificial que permiten la aplicación de métodos y algoritmos de Aprendizaje Automático y sus áreas de estudio para la clasificación de conjuntos de datos, solución de problemas e inferencia de conocimientos. El framework JCLAL es una herramienta informática de código abierto para investigadores y usuarios que apliquen Aprendizaje Activo. JCLAL provee los mecanismos necesarios para desarrollar cualquier técnica de Aprendizaje Activo. Aunque JCLAL cuenta con una amplia variedad de elementos positivos como es su portabilidad, elegancia e interoperabilidad, carece de una Interfaz de Usuario al nivel de otros framework que les permitiera a los investigadores realizar los experimentos con solo conocer el flujo general del Aprendizaje Activo y que de esta forma más investigadores de la comunidad científica se acerquen al framework. En la presente investigación se propone un entorno de usuario para el framework JCLAL. Se analizan los elementos teóricos que sustentan el Aprendizaje Activo y el framework JCLAL. Se aplican patrones de diseño y se diseña la estructura del entorno de usuario. Por último, son realizadas pruebas de aceptación para medir la usabilidad de la interfaz propuesta. III","author":[{"dropping-particle":"","family":"Sánchez Velázquez","given":"Luis Miguel","non-dropping-particle":"","parse-names":false,"suffix":""}],"id":"ITEM-1","issued":{"date-parts":[["2017"]]},"number-of-pages":"66","publisher":"Universidad de Holguín \"Oscar Lucero Moya\"","title":"VISUALJCLAL : ENTORNO DE USUARIO PARA EL FRAMEWORK JCLAL","type":"thesis"},"uris":["http://www.mendeley.com/documents/?uuid=39b6b46e-df53-4315-82d0-35a86350ced7"]}],"mendeley":{"formattedCitation":"[4]","plainTextFormattedCitation":"[4]","previouslyFormattedCitation":"[4]"},"properties":{"noteIndex":0},"schema":"https://github.com/citation-style-language/schema/raw/master/csl-citation.json"}</w:instrText>
      </w:r>
      <w:r>
        <w:fldChar w:fldCharType="separate"/>
      </w:r>
      <w:r w:rsidRPr="003D6CA0">
        <w:rPr>
          <w:noProof/>
        </w:rPr>
        <w:t>[4]</w:t>
      </w:r>
      <w:r>
        <w:fldChar w:fldCharType="end"/>
      </w:r>
    </w:p>
    <w:p w14:paraId="1113FFA7" w14:textId="77777777" w:rsidR="003D6CA0" w:rsidRDefault="004F278C" w:rsidP="00BA4D8C">
      <w:r>
        <w:t>En</w:t>
      </w:r>
      <w:r w:rsidR="003D6CA0">
        <w:t xml:space="preserve"> principio la experimentación con el framework era totalmente funcional; l</w:t>
      </w:r>
      <w:r w:rsidR="003D6CA0" w:rsidRPr="003D6CA0">
        <w:t xml:space="preserve">a interacción poco asistida en </w:t>
      </w:r>
      <w:r w:rsidR="00210EBA">
        <w:t xml:space="preserve">la configuración, la </w:t>
      </w:r>
      <w:r w:rsidR="003D6CA0" w:rsidRPr="003D6CA0">
        <w:t>ejecución de los experimentos y comparac</w:t>
      </w:r>
      <w:r w:rsidR="00210EBA">
        <w:t>ión de los resultados obtenidos,</w:t>
      </w:r>
      <w:r w:rsidR="003D6CA0" w:rsidRPr="003D6CA0">
        <w:t xml:space="preserve"> </w:t>
      </w:r>
      <w:r w:rsidR="003D6CA0">
        <w:t>provocaba</w:t>
      </w:r>
      <w:r w:rsidR="003D6CA0" w:rsidRPr="003D6CA0">
        <w:t xml:space="preserve"> </w:t>
      </w:r>
      <w:r w:rsidR="003D6CA0">
        <w:t>aumento en el tiemp</w:t>
      </w:r>
      <w:r w:rsidR="00210EBA">
        <w:t>o de trabajo, l</w:t>
      </w:r>
      <w:r w:rsidR="003D6CA0" w:rsidRPr="003D6CA0">
        <w:t xml:space="preserve">os investigadores </w:t>
      </w:r>
      <w:r w:rsidR="00B73C69" w:rsidRPr="003D6CA0">
        <w:t>deb</w:t>
      </w:r>
      <w:r w:rsidR="00B73C69">
        <w:t>ían</w:t>
      </w:r>
      <w:r w:rsidR="003D6CA0" w:rsidRPr="003D6CA0">
        <w:t xml:space="preserve"> dominar los paquetes de clases del framework, así como todas las etiquetas de XML</w:t>
      </w:r>
      <w:r w:rsidR="00307DEC">
        <w:rPr>
          <w:rStyle w:val="Refdenotaalpie"/>
        </w:rPr>
        <w:footnoteReference w:id="5"/>
      </w:r>
      <w:r w:rsidR="003D6CA0" w:rsidRPr="003D6CA0">
        <w:t xml:space="preserve"> necesarias para realizar los experimentos</w:t>
      </w:r>
      <w:r w:rsidR="00B73C69">
        <w:t xml:space="preserve">, además la posibilidad de </w:t>
      </w:r>
      <w:r w:rsidR="00B73C69" w:rsidRPr="00B73C69">
        <w:t>introducir errores de escritura en la configuración del XML y tener problemas en encontrar su origen</w:t>
      </w:r>
      <w:r w:rsidR="00B73C69">
        <w:t xml:space="preserve"> podían dificultar mucho su uso</w:t>
      </w:r>
      <w:r w:rsidR="003D6CA0">
        <w:t>. Era poco probable que</w:t>
      </w:r>
      <w:r w:rsidR="003D6CA0" w:rsidRPr="003D6CA0">
        <w:t xml:space="preserve"> usuarios con poca habilid</w:t>
      </w:r>
      <w:r w:rsidR="003D6CA0">
        <w:t>ad en el uso del framework</w:t>
      </w:r>
      <w:r w:rsidR="003D6CA0" w:rsidRPr="003D6CA0">
        <w:t xml:space="preserve"> o con conocimientos básicos de AL, </w:t>
      </w:r>
      <w:r w:rsidR="003D6CA0">
        <w:t>fueran</w:t>
      </w:r>
      <w:r w:rsidR="003D6CA0" w:rsidRPr="003D6CA0">
        <w:t xml:space="preserve"> capaces de realizar los experimentos de forma rápida y sencilla</w:t>
      </w:r>
      <w:r w:rsidR="00B73C69">
        <w:t>.</w:t>
      </w:r>
    </w:p>
    <w:p w14:paraId="47437173" w14:textId="77777777" w:rsidR="00B73C69" w:rsidRDefault="00B73C69" w:rsidP="00BA4D8C">
      <w:r>
        <w:t>A partir de estas deficiencias surge VisualJCLAL</w:t>
      </w:r>
      <w:r w:rsidR="00307DEC">
        <w:rPr>
          <w:rStyle w:val="Refdenotaalpie"/>
        </w:rPr>
        <w:footnoteReference w:id="6"/>
      </w:r>
      <w:r>
        <w:t xml:space="preserve">; un entorno de usuario para el framework JCLAL </w:t>
      </w:r>
      <w:r w:rsidR="00C36B59">
        <w:t xml:space="preserve">que facilitaba </w:t>
      </w:r>
      <w:r>
        <w:t>mucho la configuración de nuevos experimentos</w:t>
      </w:r>
      <w:r w:rsidR="000C1C63">
        <w:t xml:space="preserve">. VisualJCLAL cuenta con un diseño de pestañas </w:t>
      </w:r>
      <w:r w:rsidR="00C36B59">
        <w:t>que permite configurar paso a paso un experimento de AL y mostrar los resultados posteriormente.</w:t>
      </w:r>
    </w:p>
    <w:p w14:paraId="01642312" w14:textId="77777777" w:rsidR="00C36B59" w:rsidRDefault="004F278C" w:rsidP="00BA4D8C">
      <w:r>
        <w:t xml:space="preserve">Aunque VisualJCLAL agilizó mucho el proceso de experimentación con JCLAL; </w:t>
      </w:r>
      <w:r w:rsidR="00210EBA">
        <w:t>algunos aspectos mejorables como</w:t>
      </w:r>
      <w:r w:rsidR="00C314EF">
        <w:t xml:space="preserve"> la necesidad de tener instalada la maquina virtual de Java en el terminal donde se valla a ejecutar, la configuración algo confusa para los usuarios poco experimentados, así como la imposibilidad de realizar una gestión de usuario que brindaría posibilidades como  el almacenamiento de historiales de experimentación y el trabajo colaborativo en general entre varios investigadores en un entorno de red o localmente; conllevarían a la siguiente evolución de esta potente herramienta, y, de esta forma permita su acercamiento a más usuarios y facilite aún más el proceso de aprendizaje </w:t>
      </w:r>
      <w:r w:rsidR="00FD36C3">
        <w:t>y familiarización con JCLAL y el área de AL en general.</w:t>
      </w:r>
    </w:p>
    <w:p w14:paraId="79A2184B" w14:textId="77777777" w:rsidR="00DE507F" w:rsidRDefault="00DE507F" w:rsidP="00BA4D8C"/>
    <w:p w14:paraId="5A8ADC46" w14:textId="2F374937" w:rsidR="00FD36C3" w:rsidRDefault="00FD36C3" w:rsidP="00BA4D8C">
      <w:r>
        <w:lastRenderedPageBreak/>
        <w:t xml:space="preserve">A partir de esta situación problemática anterior se puede identificar el siguiente </w:t>
      </w:r>
      <w:r w:rsidRPr="00FD36C3">
        <w:rPr>
          <w:b/>
        </w:rPr>
        <w:t>problema científico</w:t>
      </w:r>
      <w:r>
        <w:t>: ¿</w:t>
      </w:r>
      <w:r w:rsidRPr="00FD36C3">
        <w:t>Cómo facilitar la realización de experimentos aplicando Aprendizaje Activo en entornos colaborativos</w:t>
      </w:r>
      <w:r w:rsidR="002E5B9F">
        <w:t>?</w:t>
      </w:r>
    </w:p>
    <w:p w14:paraId="1C314585" w14:textId="77777777" w:rsidR="00DE507F" w:rsidRDefault="00DE507F" w:rsidP="00BA4D8C"/>
    <w:p w14:paraId="2944BBDC" w14:textId="77777777" w:rsidR="00FD36C3" w:rsidRDefault="00FD36C3" w:rsidP="00BA4D8C">
      <w:r>
        <w:t xml:space="preserve">El </w:t>
      </w:r>
      <w:r w:rsidRPr="00FD36C3">
        <w:rPr>
          <w:b/>
        </w:rPr>
        <w:t>objeto de estudio</w:t>
      </w:r>
      <w:r>
        <w:t xml:space="preserve"> en el que se encuentra almacenado del problema es la experimentación aplicando Aprendizaje Activo.</w:t>
      </w:r>
    </w:p>
    <w:p w14:paraId="4CE7B7C5" w14:textId="77777777" w:rsidR="00DE507F" w:rsidRDefault="00DE507F" w:rsidP="00BA4D8C"/>
    <w:p w14:paraId="7081DA07" w14:textId="77777777" w:rsidR="00FD36C3" w:rsidRDefault="00FD36C3" w:rsidP="00BA4D8C">
      <w:r>
        <w:t xml:space="preserve">Para darle solución a la deficiencia detectada en el problema científico se propone como </w:t>
      </w:r>
      <w:r w:rsidRPr="00FD36C3">
        <w:rPr>
          <w:b/>
        </w:rPr>
        <w:t>objetivo general</w:t>
      </w:r>
      <w:r>
        <w:t>: d</w:t>
      </w:r>
      <w:r w:rsidRPr="00FD36C3">
        <w:t>esarrollar una aplicación web para el uso del framework JCLAL que permita la realización de experimentos de forma individual o colaborativa en un ambiente de desarrollo local o en un entorno de red.</w:t>
      </w:r>
    </w:p>
    <w:p w14:paraId="40963A1A" w14:textId="77777777" w:rsidR="00DE507F" w:rsidRDefault="00DE507F" w:rsidP="00BA4D8C"/>
    <w:p w14:paraId="5E3FBF26" w14:textId="77777777" w:rsidR="00286849" w:rsidRDefault="00307DEC" w:rsidP="00BA4D8C">
      <w:r>
        <w:t xml:space="preserve">El </w:t>
      </w:r>
      <w:r w:rsidRPr="00307DEC">
        <w:rPr>
          <w:b/>
        </w:rPr>
        <w:t>campo de acción</w:t>
      </w:r>
      <w:r>
        <w:t xml:space="preserve"> delimitado por el objetivo general es: realización de experimentos en el framework JCLAL de forma colaborativa.</w:t>
      </w:r>
    </w:p>
    <w:p w14:paraId="4E950E7D" w14:textId="77777777" w:rsidR="00DE507F" w:rsidRDefault="00DE507F" w:rsidP="00BA4D8C"/>
    <w:p w14:paraId="4759AAA6" w14:textId="77777777" w:rsidR="00307DEC" w:rsidRDefault="00307DEC" w:rsidP="00BA4D8C">
      <w:r>
        <w:t xml:space="preserve">Para guiar la investigación se trazaron las siguientes </w:t>
      </w:r>
      <w:r w:rsidRPr="00307DEC">
        <w:rPr>
          <w:b/>
        </w:rPr>
        <w:t>preguntas científicas</w:t>
      </w:r>
      <w:r>
        <w:t xml:space="preserve">: </w:t>
      </w:r>
    </w:p>
    <w:p w14:paraId="55F488F5" w14:textId="77777777" w:rsidR="000F3899" w:rsidRPr="00307DEC" w:rsidRDefault="00742374" w:rsidP="00BA4D8C">
      <w:r w:rsidRPr="00307DEC">
        <w:t xml:space="preserve">¿Cuáles son los fundamentos teóricos de las técnicas de </w:t>
      </w:r>
      <w:r w:rsidRPr="00307DEC">
        <w:rPr>
          <w:i/>
          <w:iCs/>
        </w:rPr>
        <w:t>Active Learning</w:t>
      </w:r>
      <w:r w:rsidRPr="00307DEC">
        <w:t>?</w:t>
      </w:r>
    </w:p>
    <w:p w14:paraId="2136F300" w14:textId="77777777" w:rsidR="000F3899" w:rsidRPr="00307DEC" w:rsidRDefault="00742374" w:rsidP="00BA4D8C">
      <w:r w:rsidRPr="00307DEC">
        <w:t xml:space="preserve">¿Cuál es el uso actual de las técnicas y métodos de </w:t>
      </w:r>
      <w:r w:rsidRPr="00307DEC">
        <w:rPr>
          <w:i/>
          <w:iCs/>
        </w:rPr>
        <w:t>Active Learning</w:t>
      </w:r>
      <w:r w:rsidRPr="00307DEC">
        <w:t xml:space="preserve"> en el </w:t>
      </w:r>
      <w:r w:rsidRPr="00307DEC">
        <w:rPr>
          <w:i/>
          <w:iCs/>
        </w:rPr>
        <w:t>framework</w:t>
      </w:r>
      <w:r w:rsidRPr="00307DEC">
        <w:t xml:space="preserve"> JCLAL?</w:t>
      </w:r>
    </w:p>
    <w:p w14:paraId="5415123A" w14:textId="77777777" w:rsidR="000F3899" w:rsidRPr="00307DEC" w:rsidRDefault="00742374" w:rsidP="00BA4D8C">
      <w:r w:rsidRPr="00307DEC">
        <w:rPr>
          <w:lang w:val="es-US"/>
        </w:rPr>
        <w:t xml:space="preserve">¿Cómo diseñar un entorno de usuario que facilite la realización de experimentos en el </w:t>
      </w:r>
      <w:r w:rsidRPr="00307DEC">
        <w:rPr>
          <w:i/>
          <w:iCs/>
          <w:lang w:val="es-US"/>
        </w:rPr>
        <w:t>framework</w:t>
      </w:r>
      <w:r w:rsidRPr="00307DEC">
        <w:rPr>
          <w:lang w:val="es-US"/>
        </w:rPr>
        <w:t xml:space="preserve"> JCLAL?</w:t>
      </w:r>
    </w:p>
    <w:p w14:paraId="476922FF" w14:textId="77777777" w:rsidR="000F3899" w:rsidRPr="00DE507F" w:rsidRDefault="00742374" w:rsidP="00BA4D8C">
      <w:r w:rsidRPr="00307DEC">
        <w:rPr>
          <w:lang w:val="es-US"/>
        </w:rPr>
        <w:t xml:space="preserve">¿Cómo valorar la facilidad de uso del entorno de usuario propuesto para el </w:t>
      </w:r>
      <w:r w:rsidRPr="00307DEC">
        <w:rPr>
          <w:i/>
          <w:iCs/>
          <w:lang w:val="es-US"/>
        </w:rPr>
        <w:t>framework</w:t>
      </w:r>
      <w:r w:rsidRPr="00307DEC">
        <w:rPr>
          <w:lang w:val="es-US"/>
        </w:rPr>
        <w:t xml:space="preserve"> JCLAL?</w:t>
      </w:r>
    </w:p>
    <w:p w14:paraId="27706801" w14:textId="77777777" w:rsidR="00DE507F" w:rsidRPr="00307DEC" w:rsidRDefault="00DE507F" w:rsidP="00BA4D8C"/>
    <w:p w14:paraId="1E52C043" w14:textId="77777777" w:rsidR="00286849" w:rsidRPr="00286849" w:rsidRDefault="00286849" w:rsidP="00BA4D8C">
      <w:r w:rsidRPr="00286849">
        <w:t xml:space="preserve">En función de darle cumplimiento al objetivo de la investigación y de darle respuesta a las anteriores preguntas científicas se trazaron las siguientes </w:t>
      </w:r>
      <w:r w:rsidRPr="00CD7F63">
        <w:rPr>
          <w:b/>
        </w:rPr>
        <w:t>tareas científicas</w:t>
      </w:r>
      <w:r w:rsidRPr="00286849">
        <w:t>:</w:t>
      </w:r>
    </w:p>
    <w:p w14:paraId="67A69245" w14:textId="77777777" w:rsidR="000F3899" w:rsidRPr="00286849" w:rsidRDefault="00742374" w:rsidP="00CD7F63">
      <w:pPr>
        <w:pStyle w:val="Prrafodelista"/>
        <w:numPr>
          <w:ilvl w:val="0"/>
          <w:numId w:val="9"/>
        </w:numPr>
      </w:pPr>
      <w:r w:rsidRPr="00286849">
        <w:t xml:space="preserve">Analizar los fundamentos teóricos que rigen las técnicas de </w:t>
      </w:r>
      <w:r w:rsidRPr="00CD7F63">
        <w:rPr>
          <w:i/>
          <w:iCs/>
        </w:rPr>
        <w:t>Active Learning</w:t>
      </w:r>
      <w:r w:rsidRPr="00286849">
        <w:t>.</w:t>
      </w:r>
    </w:p>
    <w:p w14:paraId="7C46494A" w14:textId="77777777" w:rsidR="000F3899" w:rsidRPr="00286849" w:rsidRDefault="00742374" w:rsidP="00CD7F63">
      <w:pPr>
        <w:pStyle w:val="Prrafodelista"/>
        <w:numPr>
          <w:ilvl w:val="0"/>
          <w:numId w:val="9"/>
        </w:numPr>
      </w:pPr>
      <w:r w:rsidRPr="00286849">
        <w:t xml:space="preserve">Analizar el uso actual de las técnicas de </w:t>
      </w:r>
      <w:r w:rsidRPr="00CD7F63">
        <w:rPr>
          <w:i/>
          <w:iCs/>
        </w:rPr>
        <w:t>Active Learning</w:t>
      </w:r>
      <w:r w:rsidRPr="00286849">
        <w:t xml:space="preserve"> en el </w:t>
      </w:r>
      <w:r w:rsidRPr="00CD7F63">
        <w:rPr>
          <w:i/>
          <w:iCs/>
        </w:rPr>
        <w:t>framework</w:t>
      </w:r>
      <w:r w:rsidRPr="00286849">
        <w:t xml:space="preserve"> JCLAL.</w:t>
      </w:r>
    </w:p>
    <w:p w14:paraId="2F768F20" w14:textId="77777777" w:rsidR="000F3899" w:rsidRPr="00286849" w:rsidRDefault="00742374" w:rsidP="00CD7F63">
      <w:pPr>
        <w:pStyle w:val="Prrafodelista"/>
        <w:numPr>
          <w:ilvl w:val="0"/>
          <w:numId w:val="9"/>
        </w:numPr>
      </w:pPr>
      <w:r w:rsidRPr="00286849">
        <w:lastRenderedPageBreak/>
        <w:t xml:space="preserve">Implementar una aplicación web para el uso del </w:t>
      </w:r>
      <w:r w:rsidRPr="00CD7F63">
        <w:rPr>
          <w:i/>
          <w:iCs/>
        </w:rPr>
        <w:t>framework</w:t>
      </w:r>
      <w:r w:rsidRPr="00286849">
        <w:t xml:space="preserve"> JCLAL, que facilite la realización de experimentos usando técnicas de </w:t>
      </w:r>
      <w:r w:rsidRPr="00CD7F63">
        <w:rPr>
          <w:i/>
          <w:iCs/>
        </w:rPr>
        <w:t>Active Learning en entornos colaborativos</w:t>
      </w:r>
      <w:r w:rsidRPr="00286849">
        <w:t>.</w:t>
      </w:r>
    </w:p>
    <w:p w14:paraId="080B88CF" w14:textId="794789B3" w:rsidR="00286849" w:rsidRDefault="00742374" w:rsidP="00CD7F63">
      <w:pPr>
        <w:pStyle w:val="Prrafodelista"/>
        <w:numPr>
          <w:ilvl w:val="0"/>
          <w:numId w:val="9"/>
        </w:numPr>
      </w:pPr>
      <w:r w:rsidRPr="00286849">
        <w:t>Valorar la usabilidad de la aplicación web propuesta.</w:t>
      </w:r>
    </w:p>
    <w:p w14:paraId="3D8C18E2" w14:textId="77777777" w:rsidR="00286849" w:rsidRPr="00286849" w:rsidRDefault="00286849" w:rsidP="00BA4D8C">
      <w:r w:rsidRPr="00286849">
        <w:t>Para dar solución a las</w:t>
      </w:r>
      <w:r>
        <w:t xml:space="preserve"> tareas planteadas, se utilizó </w:t>
      </w:r>
      <w:r w:rsidRPr="00286849">
        <w:t xml:space="preserve">una combinación de métodos de trabajo científico, entre los que destacan los siguientes: </w:t>
      </w:r>
    </w:p>
    <w:p w14:paraId="42A36BF8" w14:textId="77777777" w:rsidR="00286849" w:rsidRPr="00286849" w:rsidRDefault="00286849" w:rsidP="00BA4D8C">
      <w:r w:rsidRPr="00CD7F63">
        <w:rPr>
          <w:b/>
        </w:rPr>
        <w:t>Métodos Teóricos:</w:t>
      </w:r>
      <w:r w:rsidRPr="00286849">
        <w:t xml:space="preserve"> El método de análisis y síntesis</w:t>
      </w:r>
      <w:r>
        <w:t xml:space="preserve"> se utilizó</w:t>
      </w:r>
      <w:r w:rsidRPr="00286849">
        <w:t xml:space="preserve"> para descomponer el problema de investigación mentalmente en sub-problemas y profundizar en su estudio, para luego sintetizarlos en una solución que los integrara. El método de modelación permitió realizar el diseño de la </w:t>
      </w:r>
      <w:r>
        <w:t>aplicación web</w:t>
      </w:r>
      <w:r w:rsidRPr="00286849">
        <w:t xml:space="preserve"> del framework JCLAL y de esta manera comprender mejor los elementos que se deben implementar. El método sistémico fue utilizado para crear la estructura de la </w:t>
      </w:r>
      <w:r>
        <w:t>aplicación web</w:t>
      </w:r>
      <w:r w:rsidRPr="00286849">
        <w:t>, en el análisis y determinación de las rela</w:t>
      </w:r>
      <w:r>
        <w:t>ciones y dependencias. El histórico-ló</w:t>
      </w:r>
      <w:r w:rsidRPr="00286849">
        <w:t xml:space="preserve">gico, para el estudio de manera cronológica de investigaciones previas y para usarse como elemento de referencia. </w:t>
      </w:r>
    </w:p>
    <w:p w14:paraId="1271E914" w14:textId="77777777" w:rsidR="00286849" w:rsidRPr="00286849" w:rsidRDefault="00286849" w:rsidP="00BA4D8C">
      <w:r w:rsidRPr="00CD7F63">
        <w:rPr>
          <w:b/>
        </w:rPr>
        <w:t>Métodos Empíricos:</w:t>
      </w:r>
      <w:r w:rsidRPr="00286849">
        <w:t xml:space="preserve"> El método de revisión de la documentación permitió́ realizar una revisión bibliográfica profunda para plasmar y referenciar el conocimiento adquirido relacionado con el objeto de estudio y la fundamentación de la solución propuesta. El método de observación y el método de entrevista permitieron apreciar y entender la forma actual en que se realizan los experimentos usando el framework JCLAL. </w:t>
      </w:r>
    </w:p>
    <w:p w14:paraId="370771E4" w14:textId="77777777" w:rsidR="00286849" w:rsidRPr="00286849" w:rsidRDefault="00286849" w:rsidP="00BA4D8C">
      <w:r>
        <w:t>El documento está</w:t>
      </w:r>
      <w:r w:rsidRPr="00286849">
        <w:t xml:space="preserve"> estructurado en introducción, dos capítulos, conclusiones, recomendaciones, referencias bibliográficas y anexos. En el Capítulo 1 se exponen las bases teóricas que dan fundamento a la investigación, y a continuación se describen las tecnologías y herramientas que se utilizan para el desarrollo de la </w:t>
      </w:r>
      <w:r>
        <w:t>aplicación we</w:t>
      </w:r>
      <w:r w:rsidR="00DE507F">
        <w:t>b</w:t>
      </w:r>
      <w:r w:rsidRPr="00286849">
        <w:t xml:space="preserve"> propuesta. El </w:t>
      </w:r>
      <w:r w:rsidR="00DE507F" w:rsidRPr="00286849">
        <w:t>Capítulo</w:t>
      </w:r>
      <w:r w:rsidRPr="00286849">
        <w:t xml:space="preserve"> 2 abarca lo referente a las acciones realizadas en las diferentes etapas que propone la </w:t>
      </w:r>
      <w:r w:rsidR="00DE507F" w:rsidRPr="00286849">
        <w:t>metodología</w:t>
      </w:r>
      <w:r w:rsidRPr="00286849">
        <w:t xml:space="preserve"> de desarrollo empleada, </w:t>
      </w:r>
      <w:r w:rsidR="00DE507F" w:rsidRPr="00286849">
        <w:t>además</w:t>
      </w:r>
      <w:r w:rsidRPr="00286849">
        <w:t xml:space="preserve"> se realiza una </w:t>
      </w:r>
      <w:r w:rsidR="00DE507F" w:rsidRPr="00286849">
        <w:t>valoración</w:t>
      </w:r>
      <w:r w:rsidRPr="00286849">
        <w:t xml:space="preserve"> de la calidad del software basado en la usabilidad del mismo mediante encuestas a los usuarios. Por </w:t>
      </w:r>
      <w:r w:rsidR="00DE507F" w:rsidRPr="00286849">
        <w:t>último</w:t>
      </w:r>
      <w:r w:rsidRPr="00286849">
        <w:t xml:space="preserve">, se exponen las principales conclusiones a las que se arribaron con el desarrollo de esta </w:t>
      </w:r>
      <w:r w:rsidR="00DE507F" w:rsidRPr="00286849">
        <w:t>investigación</w:t>
      </w:r>
      <w:r w:rsidRPr="00286849">
        <w:t xml:space="preserve">. </w:t>
      </w:r>
    </w:p>
    <w:p w14:paraId="7E2565D8" w14:textId="77777777" w:rsidR="00DE507F" w:rsidRDefault="00DE507F" w:rsidP="00BA4D8C"/>
    <w:p w14:paraId="7BC11643" w14:textId="77777777" w:rsidR="00DE507F" w:rsidRDefault="00DE507F" w:rsidP="00BA4D8C">
      <w:pPr>
        <w:pStyle w:val="Ttulo1"/>
      </w:pPr>
      <w:bookmarkStart w:id="32" w:name="_Toc4351322"/>
      <w:r w:rsidRPr="00BA4D8C">
        <w:lastRenderedPageBreak/>
        <w:t>Capitulo</w:t>
      </w:r>
      <w:r>
        <w:t xml:space="preserve"> 1: Fundamentos teóricos en el desarrollo de la aplicación web para el framework JCLAL</w:t>
      </w:r>
      <w:bookmarkEnd w:id="32"/>
    </w:p>
    <w:p w14:paraId="397FFFDA" w14:textId="77777777" w:rsidR="00DE507F" w:rsidRDefault="00DE507F" w:rsidP="00DE507F">
      <w:pPr>
        <w:pStyle w:val="texto"/>
      </w:pPr>
      <w:r w:rsidRPr="00DE507F">
        <w:t>En este capítulo se plantean los conceptos que enmarcan el objeto de estudio y la solución propuesta, tales como las técnicas y métodos de AL. Además de su uso y aplicación en el framework JCLAL, abundando también en lo referente al diseño</w:t>
      </w:r>
      <w:r>
        <w:t xml:space="preserve"> e implementació</w:t>
      </w:r>
      <w:r w:rsidRPr="00DE507F">
        <w:t>n</w:t>
      </w:r>
      <w:r>
        <w:t xml:space="preserve"> de aplicaciones web</w:t>
      </w:r>
      <w:r w:rsidRPr="00DE507F">
        <w:t>. Además, se describen las tecnologías y herramientas utilizadas en el desarrollo de la solución propuesta y se fundamenta la metodología de desarrollo escogida.</w:t>
      </w:r>
    </w:p>
    <w:p w14:paraId="65248B9C" w14:textId="77777777" w:rsidR="00A361B6" w:rsidRDefault="00A361B6" w:rsidP="00DE507F">
      <w:pPr>
        <w:pStyle w:val="texto"/>
      </w:pPr>
    </w:p>
    <w:p w14:paraId="3D227280" w14:textId="3BAD438A" w:rsidR="00C475B6" w:rsidRDefault="000602FC" w:rsidP="006E12A8">
      <w:pPr>
        <w:pStyle w:val="Ttulo2"/>
        <w:numPr>
          <w:ilvl w:val="1"/>
          <w:numId w:val="8"/>
        </w:numPr>
      </w:pPr>
      <w:bookmarkStart w:id="33" w:name="OLE_LINK18"/>
      <w:bookmarkStart w:id="34" w:name="OLE_LINK19"/>
      <w:r>
        <w:t xml:space="preserve"> </w:t>
      </w:r>
      <w:bookmarkStart w:id="35" w:name="_Toc4351323"/>
      <w:r w:rsidR="00C475B6">
        <w:t>Aprendizaje Automáti</w:t>
      </w:r>
      <w:r w:rsidR="00C854A9">
        <w:t>co</w:t>
      </w:r>
      <w:bookmarkEnd w:id="35"/>
    </w:p>
    <w:bookmarkEnd w:id="33"/>
    <w:bookmarkEnd w:id="34"/>
    <w:p w14:paraId="11AD5291" w14:textId="339E977D" w:rsidR="00C475B6" w:rsidRDefault="00C854A9" w:rsidP="000D7D92">
      <w:r>
        <w:t>Según el Diccionario General de la Lengua Española, aprender es a</w:t>
      </w:r>
      <w:r w:rsidRPr="00C854A9">
        <w:t>dquirir el conocimiento de algo por medio del estudio, el ejercicio o la experiencia</w:t>
      </w:r>
      <w:r>
        <w:t xml:space="preserve">. </w:t>
      </w:r>
      <w:r w:rsidR="002D33D7">
        <w:t>Más centrado en el ámbito de las ciencias de la computación, e</w:t>
      </w:r>
      <w:r>
        <w:t xml:space="preserve">l premio novel en economía </w:t>
      </w:r>
      <w:bookmarkStart w:id="36" w:name="OLE_LINK16"/>
      <w:bookmarkStart w:id="37" w:name="OLE_LINK17"/>
      <w:r w:rsidRPr="00C854A9">
        <w:t>Herbert Simon</w:t>
      </w:r>
      <w:bookmarkEnd w:id="36"/>
      <w:bookmarkEnd w:id="37"/>
      <w:r w:rsidR="002D33D7">
        <w:rPr>
          <w:rStyle w:val="Refdenotaalpie"/>
        </w:rPr>
        <w:footnoteReference w:id="7"/>
      </w:r>
      <w:r w:rsidR="002D33D7">
        <w:t xml:space="preserve"> </w:t>
      </w:r>
      <w:r w:rsidR="004A6FCC">
        <w:t>diría</w:t>
      </w:r>
      <w:r>
        <w:t xml:space="preserve"> </w:t>
      </w:r>
      <w:r w:rsidR="002D33D7">
        <w:t>que el aprendizaje es cualquier proceso por el cual un sistema mejora el rendimiento basado en la experiencia”.</w:t>
      </w:r>
      <w:r w:rsidR="004A6FCC">
        <w:t xml:space="preserve"> </w:t>
      </w:r>
      <w:r w:rsidR="001F2D77" w:rsidRPr="001F2D77">
        <w:t>ML es una rama de la AI que tiene como objetivo desarrollar técnicas y algoritmos que otorguen a las computadoras la capacidad de aprender. Específicamente, intenta crear programas capacitados para generalizar comportamientos a partir de datos no estructurados, proporcionados en forma de ejemplos. Es un proceso inductivo</w:t>
      </w:r>
      <w:r w:rsidR="001F2D77">
        <w:rPr>
          <w:rStyle w:val="Refdenotaalpie"/>
        </w:rPr>
        <w:footnoteReference w:id="8"/>
      </w:r>
      <w:r w:rsidR="001F2D77" w:rsidRPr="001F2D77">
        <w:t xml:space="preserve"> del conocimiento</w:t>
      </w:r>
      <w:r w:rsidR="001F2D77">
        <w:fldChar w:fldCharType="begin" w:fldLock="1"/>
      </w:r>
      <w:r w:rsidR="00BE0792">
        <w:instrText>ADDIN CSL_CITATION {"citationItems":[{"id":"ITEM-1","itemData":{"DOI":"10.1016/j.neuroimage.2010.11.004","ISBN":"9780262012430","ISSN":"1095-9572","PMID":"20382237","abstract":"These notes are in the process of becoming a textbook. The process is quite unfinished, and the author solicits corrections, criticisms, and suggestions from students and other readers. Although I have tried to eliminate errors, some un- doubtedly remain—caveat lector. Many typographical infelicities will no doubt me have your suggestions about topics that are too important to be left out. I hope that future versions will cover Hopfield nets, Elman nets and other re- current nets, radial basis functions, grammar and automata learning, genetic algorithms, and Bayes networks . . .. I am also collecting exercises and project suggestions which will appear in future versions. My intention is to pursue a middle ground between a theoretical textbook and one that focusses on applications. The book concentrates on the important ideas in machine learning. I do not give proofs of many of the theorems that I state, but I do give plausibility arguments and citations to formal proofs. And, I do not treat many matters that would be of practical importance in applications; the book is not a handbook of machine learning practice. Instead, my goal is to give the reader sufficient preparation to make the extensive literature on machine learning accessible. Students in my Stanford courses on machine learning have already made several useful suggestions, as have my colleague, Pat Langley, and my teaching assistants, Ron Kohavi, Karl Pfleger, Robert Allen, and Lise Getoor. persist until the final version. More material has yet to be added. Please let Some of my plans for additions and other reminders are mentioned in marginal notes.","author":[{"dropping-particle":"","family":"Nilsson","given":"Nils J","non-dropping-particle":"","parse-names":false,"suffix":""}],"id":"ITEM-1","issued":{"date-parts":[["1996"]]},"page":"179","title":"Introduction to Machine Learning: An Early Draft of a Proposed Textbook.","type":"article-journal"},"uris":["http://www.mendeley.com/documents/?uuid=e5fff78b-992a-446d-a5ed-81d4563b3362"]}],"mendeley":{"formattedCitation":"[5]","plainTextFormattedCitation":"[5]","previouslyFormattedCitation":"[5]"},"properties":{"noteIndex":0},"schema":"https://github.com/citation-style-language/schema/raw/master/csl-citation.json"}</w:instrText>
      </w:r>
      <w:r w:rsidR="001F2D77">
        <w:fldChar w:fldCharType="separate"/>
      </w:r>
      <w:r w:rsidR="001F2D77" w:rsidRPr="001F2D77">
        <w:rPr>
          <w:noProof/>
        </w:rPr>
        <w:t>[5]</w:t>
      </w:r>
      <w:r w:rsidR="001F2D77">
        <w:fldChar w:fldCharType="end"/>
      </w:r>
      <w:r w:rsidR="001F2D77">
        <w:t>.</w:t>
      </w:r>
      <w:r w:rsidR="00BE0792">
        <w:t xml:space="preserve"> </w:t>
      </w:r>
      <w:r w:rsidR="000D7D92">
        <w:t xml:space="preserve">Se dice que un programa de computadora aprende de la experiencia E con respeto a alguna clase de tareas T y medida de rendimiento P, si su desempeño en tareas T, medida por P, mejora con la experiencia E </w:t>
      </w:r>
      <w:r w:rsidR="000D7D92">
        <w:fldChar w:fldCharType="begin" w:fldLock="1"/>
      </w:r>
      <w:r w:rsidR="008639EB">
        <w:instrText>ADDIN CSL_CITATION {"citationItems":[{"id":"ITEM-1","itemData":{"DOI":"10.1007/BF00116892","ISBN":"0070428077","ISSN":"08856125","PMID":"20236947","abstract":"This book covers the field of machine learning, which is the study of algorithms that allow computer programs to automatically improve through experience. The book is intended to support upper level undergraduate and introductory level graduate courses in machine learning.","author":[{"dropping-particle":"","family":"Mitchell","given":"Tom","non-dropping-particle":"","parse-names":false,"suffix":""}],"container-title":"Machine Learning","id":"ITEM-1","issued":{"date-parts":[["1997"]]},"number-of-pages":"432","title":"Machine Learning","type":"book"},"uris":["http://www.mendeley.com/documents/?uuid=b3c279fa-a02a-4521-a6a2-c5c6c6039090"]}],"mendeley":{"formattedCitation":"[6]","plainTextFormattedCitation":"[6]","previouslyFormattedCitation":"[6]"},"properties":{"noteIndex":0},"schema":"https://github.com/citation-style-language/schema/raw/master/csl-citation.json"}</w:instrText>
      </w:r>
      <w:r w:rsidR="000D7D92">
        <w:fldChar w:fldCharType="separate"/>
      </w:r>
      <w:r w:rsidR="000D7D92" w:rsidRPr="000D7D92">
        <w:rPr>
          <w:noProof/>
        </w:rPr>
        <w:t>[6]</w:t>
      </w:r>
      <w:r w:rsidR="000D7D92">
        <w:fldChar w:fldCharType="end"/>
      </w:r>
      <w:r w:rsidR="000D7D92">
        <w:t>.</w:t>
      </w:r>
    </w:p>
    <w:p w14:paraId="2CB98B5F" w14:textId="3A5C4437" w:rsidR="00A361B6" w:rsidRDefault="00BE0792" w:rsidP="00A361B6">
      <w:r>
        <w:t>Esta área del AI tiene amplias aplicaciones ya que es utilizada en la clasificación de textos y multimedia, el procesamiento de lenguaje natural, descubrimiento de conocimiento valioso en grandes bases de datos comerciales</w:t>
      </w:r>
      <w:r w:rsidR="000D7D92">
        <w:t>, clasificación de imágenes, solicitudes de préstamo, transacciones bancarias y similares</w:t>
      </w:r>
      <w:r>
        <w:t xml:space="preserve"> </w:t>
      </w:r>
      <w:r>
        <w:fldChar w:fldCharType="begin" w:fldLock="1"/>
      </w:r>
      <w:r w:rsidR="000602FC">
        <w:instrText>ADDIN CSL_CITATION {"citationItems":[{"id":"ITEM-1","itemData":{"DOI":"10.1007/BF00116892","ISBN":"0070428077","ISSN":"08856125","PMID":"20236947","abstract":"This book covers the field of machine learning, which is the study of algorithms that allow computer programs to automatically improve through experience. The book is intended to support upper level undergraduate and introductory level graduate courses in machine learning.","author":[{"dropping-particle":"","family":"Mitchell","given":"Tom","non-dropping-particle":"","parse-names":false,"suffix":""}],"container-title":"Machine Learning","id":"ITEM-1","issued":{"date-parts":[["1997"]]},"number-of-pages":"432","title":"Machine Learning","type":"book"},"uris":["http://www.mendeley.com/documents/?uuid=b3c279fa-a02a-4521-a6a2-c5c6c6039090"]}],"mendeley":{"formattedCitation":"[6]","plainTextFormattedCitation":"[6]","previouslyFormattedCitation":"[6]"},"properties":{"noteIndex":0},"schema":"https://github.com/citation-style-language/schema/raw/master/csl-citation.json"}</w:instrText>
      </w:r>
      <w:r>
        <w:fldChar w:fldCharType="separate"/>
      </w:r>
      <w:r w:rsidRPr="00BE0792">
        <w:rPr>
          <w:noProof/>
        </w:rPr>
        <w:t>[6]</w:t>
      </w:r>
      <w:r>
        <w:fldChar w:fldCharType="end"/>
      </w:r>
      <w:r>
        <w:t xml:space="preserve">. En la literatura se definen dos grandes grupos derivados de </w:t>
      </w:r>
      <w:r w:rsidRPr="005C4C47">
        <w:t>ML</w:t>
      </w:r>
      <w:r>
        <w:t xml:space="preserve">, el SL y el UL. En el primero se encuentra, entre otras tareas la clasificación y la regresión, y en el segundo tipo la de agrupamiento, también conocido como </w:t>
      </w:r>
      <w:r w:rsidRPr="005C4C47">
        <w:rPr>
          <w:i/>
        </w:rPr>
        <w:t>clustering</w:t>
      </w:r>
      <w:r>
        <w:t xml:space="preserve"> </w:t>
      </w:r>
      <w:r w:rsidR="000602FC">
        <w:fldChar w:fldCharType="begin" w:fldLock="1"/>
      </w:r>
      <w:r w:rsidR="00B85214">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rsidR="000602FC">
        <w:fldChar w:fldCharType="separate"/>
      </w:r>
      <w:r w:rsidR="000602FC" w:rsidRPr="000602FC">
        <w:rPr>
          <w:noProof/>
        </w:rPr>
        <w:t>[1]</w:t>
      </w:r>
      <w:r w:rsidR="000602FC">
        <w:fldChar w:fldCharType="end"/>
      </w:r>
      <w:r w:rsidR="000602FC">
        <w:t>.</w:t>
      </w:r>
    </w:p>
    <w:p w14:paraId="31F0B362" w14:textId="77777777" w:rsidR="000602FC" w:rsidRDefault="000602FC" w:rsidP="00A361B6"/>
    <w:p w14:paraId="3EF7B458" w14:textId="0104D875" w:rsidR="000602FC" w:rsidRDefault="000602FC" w:rsidP="000602FC">
      <w:pPr>
        <w:pStyle w:val="Ttulo3"/>
      </w:pPr>
      <w:bookmarkStart w:id="38" w:name="_Toc4351324"/>
      <w:r>
        <w:t>1.1.1 Aprendizaje Supervisado</w:t>
      </w:r>
      <w:bookmarkEnd w:id="38"/>
    </w:p>
    <w:p w14:paraId="4E8C8A76" w14:textId="44C5809E" w:rsidR="000602FC" w:rsidRDefault="00B85214" w:rsidP="00B85214">
      <w:r w:rsidRPr="00B85214">
        <w:t xml:space="preserve">En el SL la información se encuentra previamente etiquetada y es requerido un gran número de datos para poder entrenar un clasificador lo suficientemente </w:t>
      </w:r>
      <w:r w:rsidRPr="00B85214">
        <w:lastRenderedPageBreak/>
        <w:t>exacto</w:t>
      </w:r>
      <w:r>
        <w:t xml:space="preserve"> </w:t>
      </w:r>
      <w:r>
        <w:fldChar w:fldCharType="begin" w:fldLock="1"/>
      </w:r>
      <w:r w:rsidR="000D7D92">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fldChar w:fldCharType="separate"/>
      </w:r>
      <w:r w:rsidRPr="00B85214">
        <w:rPr>
          <w:noProof/>
        </w:rPr>
        <w:t>[1]</w:t>
      </w:r>
      <w:r>
        <w:fldChar w:fldCharType="end"/>
      </w:r>
      <w:r>
        <w:t>. L</w:t>
      </w:r>
      <w:r w:rsidRPr="00B85214">
        <w:t>os algoritmos trabajan intenta</w:t>
      </w:r>
      <w:r>
        <w:t>n</w:t>
      </w:r>
      <w:r w:rsidRPr="00B85214">
        <w:t>do encontrar una función que, dadas las variables de entrada</w:t>
      </w:r>
      <w:r w:rsidR="000D7D92">
        <w:t>,</w:t>
      </w:r>
      <w:r w:rsidRPr="00B85214">
        <w:t xml:space="preserve"> les asigne la etiqueta de salida adecuada. El algoritmo se entrena con un “histórico” de datos y así “aprende” a asignar la etiqueta de salida adecuada a un nuevo valo</w:t>
      </w:r>
      <w:r w:rsidR="000D7D92">
        <w:t>r, es decir, predice el valor de</w:t>
      </w:r>
      <w:r w:rsidRPr="00B85214">
        <w:t xml:space="preserve"> salida.</w:t>
      </w:r>
      <w:r w:rsidR="00237CD8">
        <w:t xml:space="preserve"> En la </w:t>
      </w:r>
      <w:r w:rsidR="00E63D4E">
        <w:t>literatura se pueden encontrar varios tipos de clasificación:</w:t>
      </w:r>
    </w:p>
    <w:p w14:paraId="5E3F1BDA" w14:textId="77777777" w:rsidR="00E63D4E" w:rsidRPr="00E63D4E" w:rsidRDefault="00E63D4E" w:rsidP="00E63D4E">
      <w:pPr>
        <w:numPr>
          <w:ilvl w:val="0"/>
          <w:numId w:val="10"/>
        </w:numPr>
        <w:rPr>
          <w:lang w:val="es-419"/>
        </w:rPr>
      </w:pPr>
      <w:r w:rsidRPr="00E63D4E">
        <w:rPr>
          <w:lang w:val="es-419"/>
        </w:rPr>
        <w:t>De una etiqueta: Es la clasificación tradicional en la que la instancia tiene asociada una clase.</w:t>
      </w:r>
    </w:p>
    <w:p w14:paraId="361C6F62" w14:textId="63B9938B" w:rsidR="00E63D4E" w:rsidRPr="00E63D4E" w:rsidRDefault="00E63D4E" w:rsidP="00E63D4E">
      <w:pPr>
        <w:numPr>
          <w:ilvl w:val="0"/>
          <w:numId w:val="10"/>
        </w:numPr>
        <w:rPr>
          <w:lang w:val="es-419"/>
        </w:rPr>
      </w:pPr>
      <w:bookmarkStart w:id="39" w:name="OLE_LINK32"/>
      <w:bookmarkStart w:id="40" w:name="OLE_LINK33"/>
      <w:r w:rsidRPr="00E63D4E">
        <w:rPr>
          <w:lang w:val="es-419"/>
        </w:rPr>
        <w:t>Multi-etiqueta</w:t>
      </w:r>
      <w:bookmarkEnd w:id="39"/>
      <w:bookmarkEnd w:id="40"/>
      <w:r w:rsidRPr="00E63D4E">
        <w:rPr>
          <w:lang w:val="es-419"/>
        </w:rPr>
        <w:t xml:space="preserve">: La instancia puede pertenecer simultáneamente a distintas clases </w:t>
      </w:r>
      <w:r w:rsidR="008639EB">
        <w:rPr>
          <w:lang w:val="es-419"/>
        </w:rPr>
        <w:fldChar w:fldCharType="begin" w:fldLock="1"/>
      </w:r>
      <w:r w:rsidR="003A2E61">
        <w:rPr>
          <w:lang w:val="es-419"/>
        </w:rPr>
        <w:instrText>ADDIN CSL_CITATION {"citationItems":[{"id":"ITEM-1","itemData":{"author":[{"dropping-particle":"","family":"Huang","given":"Sheng-jun","non-dropping-particle":"","parse-names":false,"suffix":""},{"dropping-particle":"","family":"Gao","given":"Wei","non-dropping-particle":"","parse-names":false,"suffix":""},{"dropping-particle":"","family":"Zhou","given":"Zhi-hua","non-dropping-particle":"","parse-names":false,"suffix":""}],"id":"ITEM-1","issue":"1","issued":{"date-parts":[["2012"]]},"page":"2291-2320, 2012","title":"Fast Multi-Instance Multi-Label Learning","type":"article-magazine","volume":"176"},"uris":["http://www.mendeley.com/documents/?uuid=bace5f27-e76c-4934-ac7a-39d2d121e31f"]}],"mendeley":{"formattedCitation":"[7]","plainTextFormattedCitation":"[7]","previouslyFormattedCitation":"[7]"},"properties":{"noteIndex":0},"schema":"https://github.com/citation-style-language/schema/raw/master/csl-citation.json"}</w:instrText>
      </w:r>
      <w:r w:rsidR="008639EB">
        <w:rPr>
          <w:lang w:val="es-419"/>
        </w:rPr>
        <w:fldChar w:fldCharType="separate"/>
      </w:r>
      <w:r w:rsidR="008639EB" w:rsidRPr="008639EB">
        <w:rPr>
          <w:noProof/>
          <w:lang w:val="es-419"/>
        </w:rPr>
        <w:t>[7]</w:t>
      </w:r>
      <w:r w:rsidR="008639EB">
        <w:rPr>
          <w:lang w:val="es-419"/>
        </w:rPr>
        <w:fldChar w:fldCharType="end"/>
      </w:r>
    </w:p>
    <w:p w14:paraId="7BE9DFBC" w14:textId="5646C238" w:rsidR="00E63D4E" w:rsidRPr="00E63D4E" w:rsidRDefault="00E63D4E" w:rsidP="00E63D4E">
      <w:pPr>
        <w:numPr>
          <w:ilvl w:val="0"/>
          <w:numId w:val="10"/>
        </w:numPr>
        <w:rPr>
          <w:lang w:val="es-419"/>
        </w:rPr>
      </w:pPr>
      <w:bookmarkStart w:id="41" w:name="OLE_LINK30"/>
      <w:bookmarkStart w:id="42" w:name="OLE_LINK31"/>
      <w:r w:rsidRPr="00E63D4E">
        <w:rPr>
          <w:lang w:val="es-419"/>
        </w:rPr>
        <w:t>Multi-instancia: Cuando el objeto es muy complejo, este puede ser representado por varias instancias y todas ellas pertenecer a la misma categoría. Ejemplo de ello es al dividir un documento en distintas secciones, por lo que cada sección estaría descrita por una instancia</w:t>
      </w:r>
      <w:bookmarkEnd w:id="41"/>
      <w:bookmarkEnd w:id="42"/>
      <w:r w:rsidR="003A2E61">
        <w:rPr>
          <w:lang w:val="es-419"/>
        </w:rPr>
        <w:t xml:space="preserve"> </w:t>
      </w:r>
      <w:r w:rsidR="003A2E61">
        <w:rPr>
          <w:lang w:val="es-419"/>
        </w:rPr>
        <w:fldChar w:fldCharType="begin" w:fldLock="1"/>
      </w:r>
      <w:r w:rsidR="006A6D78">
        <w:rPr>
          <w:lang w:val="es-419"/>
        </w:rPr>
        <w:instrText>ADDIN CSL_CITATION {"citationItems":[{"id":"ITEM-1","itemData":{"abstract":"Multi-instance multi-label learning (MIML) has achieved success in various applications, espe- cially those involving complicated learning objects. Along with the enhancing of expressive power, the cost of annotating a MIML example also increases significantly. In this paper, we propose a novel ac- tive learning approach to reduce the labeling cost of MIML. The approach actively query the most valu- able information by exploiting diversity and un- certainty in both the input and output spaces. It designs a novel query strategy for MIML objects specifically and acquires more precise information from the oracle without additional cost. Based on the queried information, the MIML model is then effectively trained by simultaneously optimiz- ing the relevance rank among instances and labels. Experiments on benchmark datasets demonstrate that the proposed approach achieves superior per- formance on various criteria. 1","author":[{"dropping-particle":"","family":"Huang","given":"Sheng-jun","non-dropping-particle":"","parse-names":false,"suffix":""},{"dropping-particle":"","family":"Gao","given":"Nengneng","non-dropping-particle":"","parse-names":false,"suffix":""},{"dropping-particle":"","family":"Chen","given":"Songcan","non-dropping-particle":"","parse-names":false,"suffix":""}],"id":"ITEM-1","issue":"61503182","issued":{"date-parts":[["2006"]]},"page":"1886-1892","publisher":"College of Computer Science &amp; Technology, Nanjing University of Aeronautics &amp; Astronautics Collaborative Innovation Center of Novel Software Technology and Industrialization","title":"Multi-Instance Multi-Label Active Learning","type":"paper-conference"},"uris":["http://www.mendeley.com/documents/?uuid=07a6b1dd-c368-49d6-8485-9af0e792abf8"]}],"mendeley":{"formattedCitation":"[8]","plainTextFormattedCitation":"[8]","previouslyFormattedCitation":"[8]"},"properties":{"noteIndex":0},"schema":"https://github.com/citation-style-language/schema/raw/master/csl-citation.json"}</w:instrText>
      </w:r>
      <w:r w:rsidR="003A2E61">
        <w:rPr>
          <w:lang w:val="es-419"/>
        </w:rPr>
        <w:fldChar w:fldCharType="separate"/>
      </w:r>
      <w:r w:rsidR="003A2E61" w:rsidRPr="003A2E61">
        <w:rPr>
          <w:noProof/>
          <w:lang w:val="es-419"/>
        </w:rPr>
        <w:t>[8]</w:t>
      </w:r>
      <w:r w:rsidR="003A2E61">
        <w:rPr>
          <w:lang w:val="es-419"/>
        </w:rPr>
        <w:fldChar w:fldCharType="end"/>
      </w:r>
    </w:p>
    <w:p w14:paraId="56392708" w14:textId="77777777" w:rsidR="00E63D4E" w:rsidRDefault="00E63D4E" w:rsidP="00E63D4E">
      <w:pPr>
        <w:numPr>
          <w:ilvl w:val="0"/>
          <w:numId w:val="10"/>
        </w:numPr>
        <w:rPr>
          <w:lang w:val="es-419"/>
        </w:rPr>
      </w:pPr>
      <w:r w:rsidRPr="00E63D4E">
        <w:rPr>
          <w:lang w:val="es-419"/>
        </w:rPr>
        <w:t>Multi-instancia Multi-etiqueta: Es una mezcla de los dos tipos de aprendizajes anteriores. Este considera las ambigüedades tanto en los objetos como en sus categorías</w:t>
      </w:r>
    </w:p>
    <w:p w14:paraId="0EA60AD9" w14:textId="77777777" w:rsidR="00547534" w:rsidRDefault="00547534" w:rsidP="00547534">
      <w:pPr>
        <w:rPr>
          <w:lang w:val="es-419"/>
        </w:rPr>
      </w:pPr>
    </w:p>
    <w:p w14:paraId="54CD7CFC" w14:textId="0D578676" w:rsidR="00547534" w:rsidRDefault="00547534" w:rsidP="00547534">
      <w:pPr>
        <w:rPr>
          <w:lang w:val="es-419"/>
        </w:rPr>
      </w:pPr>
      <w:r>
        <w:rPr>
          <w:lang w:val="es-419"/>
        </w:rPr>
        <w:t>Las siguientes ilustran lo planteado anterormente.</w:t>
      </w:r>
    </w:p>
    <w:p w14:paraId="4CC3573E" w14:textId="182D52FB" w:rsidR="00547534" w:rsidRDefault="001E48D2" w:rsidP="00547534">
      <w:pPr>
        <w:rPr>
          <w:lang w:val="es-419"/>
        </w:rPr>
      </w:pPr>
      <w:r w:rsidRPr="00547534">
        <w:rPr>
          <w:noProof/>
          <w:lang w:val="es-419"/>
        </w:rPr>
        <w:drawing>
          <wp:anchor distT="0" distB="0" distL="114300" distR="114300" simplePos="0" relativeHeight="251661312" behindDoc="0" locked="0" layoutInCell="1" allowOverlap="1" wp14:anchorId="366815CF" wp14:editId="6F6CA5C7">
            <wp:simplePos x="0" y="0"/>
            <wp:positionH relativeFrom="column">
              <wp:posOffset>3028288</wp:posOffset>
            </wp:positionH>
            <wp:positionV relativeFrom="paragraph">
              <wp:posOffset>3810</wp:posOffset>
            </wp:positionV>
            <wp:extent cx="2655570" cy="1203960"/>
            <wp:effectExtent l="0" t="0" r="0" b="254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55570" cy="120396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7CB50064" wp14:editId="734220E9">
                <wp:simplePos x="0" y="0"/>
                <wp:positionH relativeFrom="column">
                  <wp:posOffset>0</wp:posOffset>
                </wp:positionH>
                <wp:positionV relativeFrom="paragraph">
                  <wp:posOffset>1260475</wp:posOffset>
                </wp:positionV>
                <wp:extent cx="2519045" cy="635"/>
                <wp:effectExtent l="0" t="0" r="0" b="12065"/>
                <wp:wrapSquare wrapText="bothSides"/>
                <wp:docPr id="22" name="Cuadro de texto 22"/>
                <wp:cNvGraphicFramePr/>
                <a:graphic xmlns:a="http://schemas.openxmlformats.org/drawingml/2006/main">
                  <a:graphicData uri="http://schemas.microsoft.com/office/word/2010/wordprocessingShape">
                    <wps:wsp>
                      <wps:cNvSpPr txBox="1"/>
                      <wps:spPr>
                        <a:xfrm>
                          <a:off x="0" y="0"/>
                          <a:ext cx="2519045" cy="635"/>
                        </a:xfrm>
                        <a:prstGeom prst="rect">
                          <a:avLst/>
                        </a:prstGeom>
                        <a:solidFill>
                          <a:prstClr val="white"/>
                        </a:solidFill>
                        <a:ln>
                          <a:noFill/>
                        </a:ln>
                      </wps:spPr>
                      <wps:txbx>
                        <w:txbxContent>
                          <w:p w14:paraId="6F3CCCFE" w14:textId="24CF1EF4" w:rsidR="00DD6DFA" w:rsidRPr="00274313" w:rsidRDefault="00DD6DFA" w:rsidP="001E48D2">
                            <w:pPr>
                              <w:pStyle w:val="Descripcin"/>
                              <w:rPr>
                                <w:sz w:val="25"/>
                                <w:szCs w:val="22"/>
                                <w:lang w:val="es-419"/>
                              </w:rPr>
                            </w:pPr>
                            <w:bookmarkStart w:id="43" w:name="_Toc4237262"/>
                            <w:r>
                              <w:t>Figura</w:t>
                            </w:r>
                            <w:bookmarkStart w:id="44" w:name="OLE_LINK28"/>
                            <w:bookmarkStart w:id="45" w:name="OLE_LINK29"/>
                            <w:r>
                              <w:t xml:space="preserve"> </w:t>
                            </w:r>
                            <w:bookmarkStart w:id="46" w:name="OLE_LINK24"/>
                            <w:bookmarkStart w:id="47" w:name="OLE_LINK25"/>
                            <w:r>
                              <w:fldChar w:fldCharType="begin"/>
                            </w:r>
                            <w:r>
                              <w:instrText xml:space="preserve"> SEQ Figura \* ARABIC </w:instrText>
                            </w:r>
                            <w:r>
                              <w:fldChar w:fldCharType="separate"/>
                            </w:r>
                            <w:r>
                              <w:rPr>
                                <w:noProof/>
                              </w:rPr>
                              <w:t>1</w:t>
                            </w:r>
                            <w:r>
                              <w:fldChar w:fldCharType="end"/>
                            </w:r>
                            <w:bookmarkEnd w:id="44"/>
                            <w:bookmarkEnd w:id="45"/>
                            <w:bookmarkEnd w:id="46"/>
                            <w:bookmarkEnd w:id="47"/>
                            <w:r>
                              <w:t>: SL tradicional mono-etiqueta</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CB50064" id="_x0000_t202" coordsize="21600,21600" o:spt="202" path="m,l,21600r21600,l21600,xe">
                <v:stroke joinstyle="miter"/>
                <v:path gradientshapeok="t" o:connecttype="rect"/>
              </v:shapetype>
              <v:shape id="Cuadro de texto 22" o:spid="_x0000_s1026" type="#_x0000_t202" style="position:absolute;left:0;text-align:left;margin-left:0;margin-top:99.25pt;width:198.3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" stroked="f">
                <v:textbox style="mso-fit-shape-to-text:t" inset="0,0,0,0">
                  <w:txbxContent>
                    <w:p w14:paraId="6F3CCCFE" w14:textId="24CF1EF4" w:rsidR="00DD6DFA" w:rsidRPr="00274313" w:rsidRDefault="00DD6DFA" w:rsidP="001E48D2">
                      <w:pPr>
                        <w:pStyle w:val="Descripcin"/>
                        <w:rPr>
                          <w:sz w:val="25"/>
                          <w:szCs w:val="22"/>
                          <w:lang w:val="es-419"/>
                        </w:rPr>
                      </w:pPr>
                      <w:bookmarkStart w:id="48" w:name="_Toc4237262"/>
                      <w:r>
                        <w:t>Figura</w:t>
                      </w:r>
                      <w:bookmarkStart w:id="49" w:name="OLE_LINK28"/>
                      <w:bookmarkStart w:id="50" w:name="OLE_LINK29"/>
                      <w:r>
                        <w:t xml:space="preserve"> </w:t>
                      </w:r>
                      <w:bookmarkStart w:id="51" w:name="OLE_LINK24"/>
                      <w:bookmarkStart w:id="52" w:name="OLE_LINK25"/>
                      <w:r>
                        <w:fldChar w:fldCharType="begin"/>
                      </w:r>
                      <w:r>
                        <w:instrText xml:space="preserve"> SEQ Figura \* ARABIC </w:instrText>
                      </w:r>
                      <w:r>
                        <w:fldChar w:fldCharType="separate"/>
                      </w:r>
                      <w:r>
                        <w:rPr>
                          <w:noProof/>
                        </w:rPr>
                        <w:t>1</w:t>
                      </w:r>
                      <w:r>
                        <w:fldChar w:fldCharType="end"/>
                      </w:r>
                      <w:bookmarkEnd w:id="49"/>
                      <w:bookmarkEnd w:id="50"/>
                      <w:bookmarkEnd w:id="51"/>
                      <w:bookmarkEnd w:id="52"/>
                      <w:r>
                        <w:t>: SL tradicional mono-etiqueta</w:t>
                      </w:r>
                      <w:bookmarkEnd w:id="48"/>
                    </w:p>
                  </w:txbxContent>
                </v:textbox>
                <w10:wrap type="square"/>
              </v:shape>
            </w:pict>
          </mc:Fallback>
        </mc:AlternateContent>
      </w:r>
      <w:r w:rsidR="00547534" w:rsidRPr="00547534">
        <w:rPr>
          <w:noProof/>
          <w:lang w:val="es-419"/>
        </w:rPr>
        <w:drawing>
          <wp:anchor distT="0" distB="0" distL="114300" distR="114300" simplePos="0" relativeHeight="251660288" behindDoc="0" locked="0" layoutInCell="1" allowOverlap="1" wp14:anchorId="03F9E04C" wp14:editId="5374B60E">
            <wp:simplePos x="0" y="0"/>
            <wp:positionH relativeFrom="column">
              <wp:posOffset>0</wp:posOffset>
            </wp:positionH>
            <wp:positionV relativeFrom="paragraph">
              <wp:posOffset>123190</wp:posOffset>
            </wp:positionV>
            <wp:extent cx="2519045" cy="1080135"/>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19045" cy="1080135"/>
                    </a:xfrm>
                    <a:prstGeom prst="rect">
                      <a:avLst/>
                    </a:prstGeom>
                    <a:ln>
                      <a:noFill/>
                    </a:ln>
                  </pic:spPr>
                </pic:pic>
              </a:graphicData>
            </a:graphic>
            <wp14:sizeRelH relativeFrom="page">
              <wp14:pctWidth>0</wp14:pctWidth>
            </wp14:sizeRelH>
            <wp14:sizeRelV relativeFrom="page">
              <wp14:pctHeight>0</wp14:pctHeight>
            </wp14:sizeRelV>
          </wp:anchor>
        </w:drawing>
      </w:r>
    </w:p>
    <w:p w14:paraId="7CF6B791" w14:textId="5AE408E3" w:rsidR="00547534" w:rsidRDefault="00547534" w:rsidP="00547534">
      <w:pPr>
        <w:rPr>
          <w:lang w:val="es-419"/>
        </w:rPr>
      </w:pPr>
    </w:p>
    <w:p w14:paraId="1FED31E9" w14:textId="77777777" w:rsidR="00547534" w:rsidRDefault="00547534" w:rsidP="00547534">
      <w:pPr>
        <w:rPr>
          <w:lang w:val="es-419"/>
        </w:rPr>
      </w:pPr>
    </w:p>
    <w:p w14:paraId="69A07169" w14:textId="551486A3" w:rsidR="00547534" w:rsidRDefault="00547534" w:rsidP="00547534">
      <w:pPr>
        <w:rPr>
          <w:lang w:val="es-419"/>
        </w:rPr>
      </w:pPr>
    </w:p>
    <w:p w14:paraId="4B2BCB12" w14:textId="1DD525FA" w:rsidR="00547534" w:rsidRDefault="001E48D2" w:rsidP="00547534">
      <w:pPr>
        <w:rPr>
          <w:lang w:val="es-419"/>
        </w:rPr>
      </w:pPr>
      <w:r>
        <w:rPr>
          <w:noProof/>
        </w:rPr>
        <mc:AlternateContent>
          <mc:Choice Requires="wps">
            <w:drawing>
              <wp:anchor distT="0" distB="0" distL="114300" distR="114300" simplePos="0" relativeHeight="251673600" behindDoc="0" locked="0" layoutInCell="1" allowOverlap="1" wp14:anchorId="5CE5F14E" wp14:editId="735FE343">
                <wp:simplePos x="0" y="0"/>
                <wp:positionH relativeFrom="column">
                  <wp:posOffset>3033395</wp:posOffset>
                </wp:positionH>
                <wp:positionV relativeFrom="paragraph">
                  <wp:posOffset>33020</wp:posOffset>
                </wp:positionV>
                <wp:extent cx="2655570" cy="635"/>
                <wp:effectExtent l="0" t="0" r="0" b="12065"/>
                <wp:wrapSquare wrapText="bothSides"/>
                <wp:docPr id="25" name="Cuadro de texto 25"/>
                <wp:cNvGraphicFramePr/>
                <a:graphic xmlns:a="http://schemas.openxmlformats.org/drawingml/2006/main">
                  <a:graphicData uri="http://schemas.microsoft.com/office/word/2010/wordprocessingShape">
                    <wps:wsp>
                      <wps:cNvSpPr txBox="1"/>
                      <wps:spPr>
                        <a:xfrm>
                          <a:off x="0" y="0"/>
                          <a:ext cx="2655570" cy="635"/>
                        </a:xfrm>
                        <a:prstGeom prst="rect">
                          <a:avLst/>
                        </a:prstGeom>
                        <a:solidFill>
                          <a:prstClr val="white"/>
                        </a:solidFill>
                        <a:ln>
                          <a:noFill/>
                        </a:ln>
                      </wps:spPr>
                      <wps:txbx>
                        <w:txbxContent>
                          <w:p w14:paraId="7C5C7C9F" w14:textId="4570E92D" w:rsidR="00DD6DFA" w:rsidRPr="003F2646" w:rsidRDefault="00DD6DFA" w:rsidP="001E48D2">
                            <w:pPr>
                              <w:pStyle w:val="Descripcin"/>
                              <w:rPr>
                                <w:sz w:val="25"/>
                                <w:szCs w:val="22"/>
                                <w:lang w:val="es-419"/>
                              </w:rPr>
                            </w:pPr>
                            <w:bookmarkStart w:id="53" w:name="_Toc4237263"/>
                            <w:r w:rsidRPr="008B3D8B">
                              <w:t xml:space="preserve">Figura </w:t>
                            </w:r>
                            <w:r>
                              <w:fldChar w:fldCharType="begin"/>
                            </w:r>
                            <w:r>
                              <w:instrText xml:space="preserve"> SEQ Figura \* ARABIC </w:instrText>
                            </w:r>
                            <w:r>
                              <w:fldChar w:fldCharType="separate"/>
                            </w:r>
                            <w:r>
                              <w:rPr>
                                <w:noProof/>
                              </w:rPr>
                              <w:t>2</w:t>
                            </w:r>
                            <w:r>
                              <w:fldChar w:fldCharType="end"/>
                            </w:r>
                            <w:r>
                              <w:t>: Aprendizaje por</w:t>
                            </w:r>
                            <w:r w:rsidRPr="0099044B">
                              <w:t xml:space="preserve"> multi-etiqueta</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5F14E" id="Cuadro de texto 25" o:spid="_x0000_s1027" type="#_x0000_t202" style="position:absolute;left:0;text-align:left;margin-left:238.85pt;margin-top:2.6pt;width:209.1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" stroked="f">
                <v:textbox style="mso-fit-shape-to-text:t" inset="0,0,0,0">
                  <w:txbxContent>
                    <w:p w14:paraId="7C5C7C9F" w14:textId="4570E92D" w:rsidR="00DD6DFA" w:rsidRPr="003F2646" w:rsidRDefault="00DD6DFA" w:rsidP="001E48D2">
                      <w:pPr>
                        <w:pStyle w:val="Descripcin"/>
                        <w:rPr>
                          <w:sz w:val="25"/>
                          <w:szCs w:val="22"/>
                          <w:lang w:val="es-419"/>
                        </w:rPr>
                      </w:pPr>
                      <w:bookmarkStart w:id="54" w:name="_Toc4237263"/>
                      <w:r w:rsidRPr="008B3D8B">
                        <w:t xml:space="preserve">Figura </w:t>
                      </w:r>
                      <w:r>
                        <w:fldChar w:fldCharType="begin"/>
                      </w:r>
                      <w:r>
                        <w:instrText xml:space="preserve"> SEQ Figura \* ARABIC </w:instrText>
                      </w:r>
                      <w:r>
                        <w:fldChar w:fldCharType="separate"/>
                      </w:r>
                      <w:r>
                        <w:rPr>
                          <w:noProof/>
                        </w:rPr>
                        <w:t>2</w:t>
                      </w:r>
                      <w:r>
                        <w:fldChar w:fldCharType="end"/>
                      </w:r>
                      <w:r>
                        <w:t>: Aprendizaje por</w:t>
                      </w:r>
                      <w:r w:rsidRPr="0099044B">
                        <w:t xml:space="preserve"> multi-etiqueta</w:t>
                      </w:r>
                      <w:bookmarkEnd w:id="54"/>
                    </w:p>
                  </w:txbxContent>
                </v:textbox>
                <w10:wrap type="square"/>
              </v:shape>
            </w:pict>
          </mc:Fallback>
        </mc:AlternateContent>
      </w:r>
    </w:p>
    <w:p w14:paraId="6A1A4A07" w14:textId="5B7EED1C" w:rsidR="00547534" w:rsidRDefault="00547534" w:rsidP="00547534">
      <w:pPr>
        <w:rPr>
          <w:lang w:val="es-419"/>
        </w:rPr>
      </w:pPr>
    </w:p>
    <w:p w14:paraId="0D96DC3E" w14:textId="7C9CBF5C" w:rsidR="00547534" w:rsidRDefault="001E48D2" w:rsidP="00547534">
      <w:pPr>
        <w:rPr>
          <w:lang w:val="es-419"/>
        </w:rPr>
      </w:pPr>
      <w:r>
        <w:rPr>
          <w:noProof/>
        </w:rPr>
        <mc:AlternateContent>
          <mc:Choice Requires="wps">
            <w:drawing>
              <wp:anchor distT="0" distB="0" distL="114300" distR="114300" simplePos="0" relativeHeight="251671552" behindDoc="1" locked="0" layoutInCell="1" allowOverlap="1" wp14:anchorId="24662116" wp14:editId="06983CC8">
                <wp:simplePos x="0" y="0"/>
                <wp:positionH relativeFrom="column">
                  <wp:posOffset>3108325</wp:posOffset>
                </wp:positionH>
                <wp:positionV relativeFrom="paragraph">
                  <wp:posOffset>1428750</wp:posOffset>
                </wp:positionV>
                <wp:extent cx="2577465" cy="635"/>
                <wp:effectExtent l="0" t="0" r="635" b="12065"/>
                <wp:wrapTight wrapText="bothSides">
                  <wp:wrapPolygon edited="0">
                    <wp:start x="0" y="0"/>
                    <wp:lineTo x="0" y="0"/>
                    <wp:lineTo x="21499" y="0"/>
                    <wp:lineTo x="21499" y="0"/>
                    <wp:lineTo x="0" y="0"/>
                  </wp:wrapPolygon>
                </wp:wrapTight>
                <wp:docPr id="24" name="Cuadro de texto 24"/>
                <wp:cNvGraphicFramePr/>
                <a:graphic xmlns:a="http://schemas.openxmlformats.org/drawingml/2006/main">
                  <a:graphicData uri="http://schemas.microsoft.com/office/word/2010/wordprocessingShape">
                    <wps:wsp>
                      <wps:cNvSpPr txBox="1"/>
                      <wps:spPr>
                        <a:xfrm>
                          <a:off x="0" y="0"/>
                          <a:ext cx="2577465" cy="635"/>
                        </a:xfrm>
                        <a:prstGeom prst="rect">
                          <a:avLst/>
                        </a:prstGeom>
                        <a:solidFill>
                          <a:prstClr val="white"/>
                        </a:solidFill>
                        <a:ln>
                          <a:noFill/>
                        </a:ln>
                      </wps:spPr>
                      <wps:txbx>
                        <w:txbxContent>
                          <w:p w14:paraId="1641FD3D" w14:textId="24054CC3" w:rsidR="00DD6DFA" w:rsidRPr="003D5E21" w:rsidRDefault="00DD6DFA" w:rsidP="001E48D2">
                            <w:pPr>
                              <w:pStyle w:val="Descripcin"/>
                              <w:rPr>
                                <w:sz w:val="25"/>
                                <w:szCs w:val="22"/>
                                <w:lang w:val="es-419"/>
                              </w:rPr>
                            </w:pPr>
                            <w:bookmarkStart w:id="55" w:name="_Toc4237264"/>
                            <w:r>
                              <w:t xml:space="preserve">Figura </w:t>
                            </w:r>
                            <w:r>
                              <w:fldChar w:fldCharType="begin"/>
                            </w:r>
                            <w:r>
                              <w:instrText xml:space="preserve"> SEQ Figura \* ARABIC </w:instrText>
                            </w:r>
                            <w:r>
                              <w:fldChar w:fldCharType="separate"/>
                            </w:r>
                            <w:r>
                              <w:rPr>
                                <w:noProof/>
                              </w:rPr>
                              <w:t>3</w:t>
                            </w:r>
                            <w:r>
                              <w:fldChar w:fldCharType="end"/>
                            </w:r>
                            <w:r>
                              <w:t xml:space="preserve">: </w:t>
                            </w:r>
                            <w:r w:rsidRPr="00A23292">
                              <w:t>Aprendizaje por multi-instancia multi-etiqueta</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662116" id="Cuadro de texto 24" o:spid="_x0000_s1028" type="#_x0000_t202" style="position:absolute;left:0;text-align:left;margin-left:244.75pt;margin-top:112.5pt;width:202.95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" stroked="f">
                <v:textbox style="mso-fit-shape-to-text:t" inset="0,0,0,0">
                  <w:txbxContent>
                    <w:p w14:paraId="1641FD3D" w14:textId="24054CC3" w:rsidR="00DD6DFA" w:rsidRPr="003D5E21" w:rsidRDefault="00DD6DFA" w:rsidP="001E48D2">
                      <w:pPr>
                        <w:pStyle w:val="Descripcin"/>
                        <w:rPr>
                          <w:sz w:val="25"/>
                          <w:szCs w:val="22"/>
                          <w:lang w:val="es-419"/>
                        </w:rPr>
                      </w:pPr>
                      <w:bookmarkStart w:id="56" w:name="_Toc4237264"/>
                      <w:r>
                        <w:t xml:space="preserve">Figura </w:t>
                      </w:r>
                      <w:r>
                        <w:fldChar w:fldCharType="begin"/>
                      </w:r>
                      <w:r>
                        <w:instrText xml:space="preserve"> SEQ Figura \* ARABIC </w:instrText>
                      </w:r>
                      <w:r>
                        <w:fldChar w:fldCharType="separate"/>
                      </w:r>
                      <w:r>
                        <w:rPr>
                          <w:noProof/>
                        </w:rPr>
                        <w:t>3</w:t>
                      </w:r>
                      <w:r>
                        <w:fldChar w:fldCharType="end"/>
                      </w:r>
                      <w:r>
                        <w:t xml:space="preserve">: </w:t>
                      </w:r>
                      <w:r w:rsidRPr="00A23292">
                        <w:t>Aprendizaje por multi-instancia multi-etiqueta</w:t>
                      </w:r>
                      <w:bookmarkEnd w:id="56"/>
                    </w:p>
                  </w:txbxContent>
                </v:textbox>
                <w10:wrap type="tight"/>
              </v:shape>
            </w:pict>
          </mc:Fallback>
        </mc:AlternateContent>
      </w:r>
      <w:r w:rsidRPr="00D61F2C">
        <w:rPr>
          <w:noProof/>
          <w:lang w:val="es-419"/>
        </w:rPr>
        <w:drawing>
          <wp:anchor distT="0" distB="0" distL="114300" distR="114300" simplePos="0" relativeHeight="251665408" behindDoc="1" locked="0" layoutInCell="1" allowOverlap="1" wp14:anchorId="1F2D02DB" wp14:editId="2866B78E">
            <wp:simplePos x="0" y="0"/>
            <wp:positionH relativeFrom="column">
              <wp:posOffset>3108568</wp:posOffset>
            </wp:positionH>
            <wp:positionV relativeFrom="paragraph">
              <wp:posOffset>203402</wp:posOffset>
            </wp:positionV>
            <wp:extent cx="2577465" cy="1168400"/>
            <wp:effectExtent l="0" t="0" r="635" b="0"/>
            <wp:wrapTight wrapText="bothSides">
              <wp:wrapPolygon edited="0">
                <wp:start x="0" y="0"/>
                <wp:lineTo x="0" y="21365"/>
                <wp:lineTo x="21499" y="21365"/>
                <wp:lineTo x="21499"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77465" cy="1168400"/>
                    </a:xfrm>
                    <a:prstGeom prst="rect">
                      <a:avLst/>
                    </a:prstGeom>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1" locked="0" layoutInCell="1" allowOverlap="1" wp14:anchorId="39C06289" wp14:editId="28F62D4D">
                <wp:simplePos x="0" y="0"/>
                <wp:positionH relativeFrom="column">
                  <wp:posOffset>0</wp:posOffset>
                </wp:positionH>
                <wp:positionV relativeFrom="paragraph">
                  <wp:posOffset>1428115</wp:posOffset>
                </wp:positionV>
                <wp:extent cx="2519045" cy="635"/>
                <wp:effectExtent l="0" t="0" r="0" b="12065"/>
                <wp:wrapTight wrapText="bothSides">
                  <wp:wrapPolygon edited="0">
                    <wp:start x="0" y="0"/>
                    <wp:lineTo x="0" y="0"/>
                    <wp:lineTo x="21453" y="0"/>
                    <wp:lineTo x="21453" y="0"/>
                    <wp:lineTo x="0" y="0"/>
                  </wp:wrapPolygon>
                </wp:wrapTight>
                <wp:docPr id="23" name="Cuadro de texto 23"/>
                <wp:cNvGraphicFramePr/>
                <a:graphic xmlns:a="http://schemas.openxmlformats.org/drawingml/2006/main">
                  <a:graphicData uri="http://schemas.microsoft.com/office/word/2010/wordprocessingShape">
                    <wps:wsp>
                      <wps:cNvSpPr txBox="1"/>
                      <wps:spPr>
                        <a:xfrm>
                          <a:off x="0" y="0"/>
                          <a:ext cx="2519045" cy="635"/>
                        </a:xfrm>
                        <a:prstGeom prst="rect">
                          <a:avLst/>
                        </a:prstGeom>
                        <a:solidFill>
                          <a:prstClr val="white"/>
                        </a:solidFill>
                        <a:ln>
                          <a:noFill/>
                        </a:ln>
                      </wps:spPr>
                      <wps:txbx>
                        <w:txbxContent>
                          <w:p w14:paraId="28FD7F67" w14:textId="6A644E40" w:rsidR="00DD6DFA" w:rsidRPr="006F4C26" w:rsidRDefault="00DD6DFA" w:rsidP="001E48D2">
                            <w:pPr>
                              <w:pStyle w:val="Descripcin"/>
                              <w:rPr>
                                <w:sz w:val="25"/>
                                <w:szCs w:val="22"/>
                                <w:lang w:val="es-419"/>
                              </w:rPr>
                            </w:pPr>
                            <w:bookmarkStart w:id="57" w:name="_Toc4237265"/>
                            <w:r>
                              <w:t xml:space="preserve">Figura </w:t>
                            </w:r>
                            <w:bookmarkStart w:id="58" w:name="OLE_LINK26"/>
                            <w:bookmarkStart w:id="59" w:name="OLE_LINK27"/>
                            <w:r>
                              <w:fldChar w:fldCharType="begin"/>
                            </w:r>
                            <w:r>
                              <w:instrText xml:space="preserve"> SEQ Figura \* ARABIC </w:instrText>
                            </w:r>
                            <w:r>
                              <w:fldChar w:fldCharType="separate"/>
                            </w:r>
                            <w:r>
                              <w:rPr>
                                <w:noProof/>
                              </w:rPr>
                              <w:t>4</w:t>
                            </w:r>
                            <w:r>
                              <w:fldChar w:fldCharType="end"/>
                            </w:r>
                            <w:bookmarkEnd w:id="58"/>
                            <w:bookmarkEnd w:id="59"/>
                            <w:r>
                              <w:t xml:space="preserve">: </w:t>
                            </w:r>
                            <w:r w:rsidRPr="00EF778E">
                              <w:t>Aprendizaje po</w:t>
                            </w:r>
                            <w:r>
                              <w:t>r multi-instancia</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C06289" id="Cuadro de texto 23" o:spid="_x0000_s1029" type="#_x0000_t202" style="position:absolute;left:0;text-align:left;margin-left:0;margin-top:112.45pt;width:198.3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" stroked="f">
                <v:textbox style="mso-fit-shape-to-text:t" inset="0,0,0,0">
                  <w:txbxContent>
                    <w:p w14:paraId="28FD7F67" w14:textId="6A644E40" w:rsidR="00DD6DFA" w:rsidRPr="006F4C26" w:rsidRDefault="00DD6DFA" w:rsidP="001E48D2">
                      <w:pPr>
                        <w:pStyle w:val="Descripcin"/>
                        <w:rPr>
                          <w:sz w:val="25"/>
                          <w:szCs w:val="22"/>
                          <w:lang w:val="es-419"/>
                        </w:rPr>
                      </w:pPr>
                      <w:bookmarkStart w:id="60" w:name="_Toc4237265"/>
                      <w:r>
                        <w:t xml:space="preserve">Figura </w:t>
                      </w:r>
                      <w:bookmarkStart w:id="61" w:name="OLE_LINK26"/>
                      <w:bookmarkStart w:id="62" w:name="OLE_LINK27"/>
                      <w:r>
                        <w:fldChar w:fldCharType="begin"/>
                      </w:r>
                      <w:r>
                        <w:instrText xml:space="preserve"> SEQ Figura \* ARABIC </w:instrText>
                      </w:r>
                      <w:r>
                        <w:fldChar w:fldCharType="separate"/>
                      </w:r>
                      <w:r>
                        <w:rPr>
                          <w:noProof/>
                        </w:rPr>
                        <w:t>4</w:t>
                      </w:r>
                      <w:r>
                        <w:fldChar w:fldCharType="end"/>
                      </w:r>
                      <w:bookmarkEnd w:id="61"/>
                      <w:bookmarkEnd w:id="62"/>
                      <w:r>
                        <w:t xml:space="preserve">: </w:t>
                      </w:r>
                      <w:r w:rsidRPr="00EF778E">
                        <w:t>Aprendizaje po</w:t>
                      </w:r>
                      <w:r>
                        <w:t>r multi-instancia</w:t>
                      </w:r>
                      <w:bookmarkEnd w:id="60"/>
                    </w:p>
                  </w:txbxContent>
                </v:textbox>
                <w10:wrap type="tight"/>
              </v:shape>
            </w:pict>
          </mc:Fallback>
        </mc:AlternateContent>
      </w:r>
      <w:r w:rsidR="00C327F7" w:rsidRPr="00D61F2C">
        <w:rPr>
          <w:noProof/>
          <w:lang w:val="es-419"/>
        </w:rPr>
        <w:drawing>
          <wp:anchor distT="0" distB="0" distL="114300" distR="114300" simplePos="0" relativeHeight="251664384" behindDoc="1" locked="0" layoutInCell="1" allowOverlap="1" wp14:anchorId="589AAC4E" wp14:editId="001958CE">
            <wp:simplePos x="0" y="0"/>
            <wp:positionH relativeFrom="column">
              <wp:posOffset>0</wp:posOffset>
            </wp:positionH>
            <wp:positionV relativeFrom="paragraph">
              <wp:posOffset>229438</wp:posOffset>
            </wp:positionV>
            <wp:extent cx="2519045" cy="1141730"/>
            <wp:effectExtent l="0" t="0" r="0" b="1270"/>
            <wp:wrapTight wrapText="bothSides">
              <wp:wrapPolygon edited="0">
                <wp:start x="0" y="0"/>
                <wp:lineTo x="0" y="21384"/>
                <wp:lineTo x="21453" y="21384"/>
                <wp:lineTo x="21453"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19045" cy="1141730"/>
                    </a:xfrm>
                    <a:prstGeom prst="rect">
                      <a:avLst/>
                    </a:prstGeom>
                  </pic:spPr>
                </pic:pic>
              </a:graphicData>
            </a:graphic>
            <wp14:sizeRelH relativeFrom="page">
              <wp14:pctWidth>0</wp14:pctWidth>
            </wp14:sizeRelH>
            <wp14:sizeRelV relativeFrom="page">
              <wp14:pctHeight>0</wp14:pctHeight>
            </wp14:sizeRelV>
          </wp:anchor>
        </w:drawing>
      </w:r>
    </w:p>
    <w:p w14:paraId="12FAE39A" w14:textId="2B40435F" w:rsidR="00547534" w:rsidRPr="00E63D4E" w:rsidRDefault="00547534" w:rsidP="00547534">
      <w:pPr>
        <w:rPr>
          <w:lang w:val="es-419"/>
        </w:rPr>
      </w:pPr>
      <w:r>
        <w:rPr>
          <w:lang w:val="es-419"/>
        </w:rPr>
        <w:t xml:space="preserve"> </w:t>
      </w:r>
    </w:p>
    <w:p w14:paraId="6577ECD4" w14:textId="28531D60" w:rsidR="00E63D4E" w:rsidRDefault="00E63D4E" w:rsidP="00B85214">
      <w:pPr>
        <w:rPr>
          <w:lang w:val="es-419"/>
        </w:rPr>
      </w:pPr>
    </w:p>
    <w:p w14:paraId="0738B45D" w14:textId="71BF60D2" w:rsidR="00C327F7" w:rsidRDefault="00C327F7" w:rsidP="00B85214">
      <w:pPr>
        <w:rPr>
          <w:lang w:val="es-419"/>
        </w:rPr>
      </w:pPr>
    </w:p>
    <w:p w14:paraId="256C0EC1" w14:textId="6381AD06" w:rsidR="00C327F7" w:rsidRDefault="00C327F7" w:rsidP="00B85214">
      <w:pPr>
        <w:rPr>
          <w:lang w:val="es-419"/>
        </w:rPr>
      </w:pPr>
    </w:p>
    <w:p w14:paraId="3D7EDA14" w14:textId="2FDC15D8" w:rsidR="00C327F7" w:rsidRDefault="00C327F7" w:rsidP="00B85214">
      <w:pPr>
        <w:rPr>
          <w:lang w:val="es-419"/>
        </w:rPr>
      </w:pPr>
    </w:p>
    <w:p w14:paraId="4681148C" w14:textId="0A7DCF1C" w:rsidR="00C327F7" w:rsidRDefault="004B0908" w:rsidP="004B0908">
      <w:pPr>
        <w:pStyle w:val="Ttulo3"/>
        <w:rPr>
          <w:lang w:val="es-419"/>
        </w:rPr>
      </w:pPr>
      <w:bookmarkStart w:id="63" w:name="_Toc4351325"/>
      <w:r>
        <w:rPr>
          <w:lang w:val="es-419"/>
        </w:rPr>
        <w:lastRenderedPageBreak/>
        <w:t>1.1.2 Aprendizaje No Supervisado</w:t>
      </w:r>
      <w:bookmarkEnd w:id="63"/>
    </w:p>
    <w:p w14:paraId="3DE4485A" w14:textId="26137B0C" w:rsidR="004B0908" w:rsidRDefault="004B0908" w:rsidP="00B85214">
      <w:pPr>
        <w:rPr>
          <w:lang w:val="es-419"/>
        </w:rPr>
      </w:pPr>
      <w:r>
        <w:rPr>
          <w:lang w:val="es-419"/>
        </w:rPr>
        <w:t>En el aprendizaje no supervisado no existe</w:t>
      </w:r>
      <w:r w:rsidR="00B96718">
        <w:rPr>
          <w:lang w:val="es-419"/>
        </w:rPr>
        <w:t xml:space="preserve"> una clasificacion previa de ejemplos, por lo que estos son agrupados automaticamente. Por esta r</w:t>
      </w:r>
      <w:r w:rsidR="006E643B">
        <w:rPr>
          <w:lang w:val="es-419"/>
        </w:rPr>
        <w:t>a</w:t>
      </w:r>
      <w:r w:rsidR="00B96718">
        <w:rPr>
          <w:lang w:val="es-419"/>
        </w:rPr>
        <w:t>zon el a</w:t>
      </w:r>
      <w:r w:rsidR="006A6D78">
        <w:rPr>
          <w:lang w:val="es-419"/>
        </w:rPr>
        <w:t xml:space="preserve">grupamiento es una de sus tareas. </w:t>
      </w:r>
      <w:r w:rsidR="006A6D78" w:rsidRPr="006A6D78">
        <w:rPr>
          <w:rFonts w:ascii="Calibri Light" w:hAnsi="Calibri Light" w:cs="Calibri Light"/>
          <w:lang w:val="es-419"/>
        </w:rPr>
        <w:t>﻿</w:t>
      </w:r>
      <w:r w:rsidR="006A6D78" w:rsidRPr="006A6D78">
        <w:rPr>
          <w:lang w:val="es-419"/>
        </w:rPr>
        <w:t>La tarea de agrupamiento tiene como objetivo formar una colección de grupos o subconjuntos, que cumplan con las propiedades de la homogeneidad dentro de los grupos y la heterogeneidad entre los grupos. En la primera, los ejemplos que pertenecen al mismo grupo deben ser tan similares como se pueda; en la segunda, los ejemplos que corresponden a grupos diferentes deben ser tan disímiles como se pueda. En otras palabras, la tarea de agrupamiento trata de seguir el principio de maximizar la similitud de los ejemplos en cada grupo y minimizar la similitud entre los grupos</w:t>
      </w:r>
      <w:r w:rsidR="006A6D78">
        <w:rPr>
          <w:lang w:val="es-419"/>
        </w:rPr>
        <w:t xml:space="preserve"> </w:t>
      </w:r>
      <w:r w:rsidR="006A6D78">
        <w:rPr>
          <w:lang w:val="es-419"/>
        </w:rPr>
        <w:fldChar w:fldCharType="begin" w:fldLock="1"/>
      </w:r>
      <w:r w:rsidR="006B7F3E">
        <w:rPr>
          <w:lang w:val="es-419"/>
        </w:rPr>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rsidR="006A6D78">
        <w:rPr>
          <w:lang w:val="es-419"/>
        </w:rPr>
        <w:fldChar w:fldCharType="separate"/>
      </w:r>
      <w:r w:rsidR="006A6D78" w:rsidRPr="006A6D78">
        <w:rPr>
          <w:noProof/>
          <w:lang w:val="es-419"/>
        </w:rPr>
        <w:t>[1]</w:t>
      </w:r>
      <w:r w:rsidR="006A6D78">
        <w:rPr>
          <w:lang w:val="es-419"/>
        </w:rPr>
        <w:fldChar w:fldCharType="end"/>
      </w:r>
    </w:p>
    <w:p w14:paraId="013508BC" w14:textId="77777777" w:rsidR="004B0908" w:rsidRDefault="004B0908" w:rsidP="00B85214">
      <w:pPr>
        <w:rPr>
          <w:lang w:val="es-419"/>
        </w:rPr>
      </w:pPr>
    </w:p>
    <w:p w14:paraId="6082F449" w14:textId="2556D23F" w:rsidR="004B0908" w:rsidRDefault="004B0908" w:rsidP="004B0908">
      <w:pPr>
        <w:pStyle w:val="Ttulo3"/>
        <w:rPr>
          <w:lang w:val="es-419"/>
        </w:rPr>
      </w:pPr>
      <w:bookmarkStart w:id="64" w:name="_Toc4351326"/>
      <w:r>
        <w:rPr>
          <w:lang w:val="es-419"/>
        </w:rPr>
        <w:t>1.1.3 Aprendizaje Semi-supervisado</w:t>
      </w:r>
      <w:bookmarkEnd w:id="64"/>
    </w:p>
    <w:p w14:paraId="60FE0C2F" w14:textId="6A67F568" w:rsidR="00C327F7" w:rsidRDefault="006B7F3E" w:rsidP="00B85214">
      <w:pPr>
        <w:rPr>
          <w:lang w:val="es-419"/>
        </w:rPr>
      </w:pPr>
      <w:r w:rsidRPr="006B7F3E">
        <w:rPr>
          <w:rFonts w:ascii="Calibri Light" w:hAnsi="Calibri Light" w:cs="Calibri Light"/>
          <w:lang w:val="es-419"/>
        </w:rPr>
        <w:t>﻿</w:t>
      </w:r>
      <w:r w:rsidRPr="006B7F3E">
        <w:rPr>
          <w:lang w:val="es-419"/>
        </w:rPr>
        <w:t>El propósito de los investigadores en el ámbito del aprendizaje supervisado, en específico en la tarea de clasificación, es lograr entrenar un clasificador capaz de sustituir a un experto humano. Para ello, es de vital importancia disponer de un número grande de ejemplos etiquetados para la etapa de entrenamiento, lo cual permite construir un modelo predictivo lo suficientemente preciso. En el mundo real existen disímiles escenarios donde se disponen de un número reducido de ejemplos etiquetados en conjunto con un mayor número de ejemplos sin clasificar. Ante este tipo de problemas las técnicas clásicas del aprendizaje supervisado resultan ineficientes.</w:t>
      </w:r>
      <w:r>
        <w:rPr>
          <w:lang w:val="es-419"/>
        </w:rPr>
        <w:fldChar w:fldCharType="begin" w:fldLock="1"/>
      </w:r>
      <w:r>
        <w:rPr>
          <w:lang w:val="es-419"/>
        </w:rPr>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rPr>
          <w:lang w:val="es-419"/>
        </w:rPr>
        <w:fldChar w:fldCharType="separate"/>
      </w:r>
      <w:r w:rsidRPr="006B7F3E">
        <w:rPr>
          <w:noProof/>
          <w:lang w:val="es-419"/>
        </w:rPr>
        <w:t>[1]</w:t>
      </w:r>
      <w:r>
        <w:rPr>
          <w:lang w:val="es-419"/>
        </w:rPr>
        <w:fldChar w:fldCharType="end"/>
      </w:r>
    </w:p>
    <w:p w14:paraId="000EAE64" w14:textId="16EB6CF7" w:rsidR="006B7F3E" w:rsidRDefault="006B7F3E" w:rsidP="00B85214">
      <w:pPr>
        <w:rPr>
          <w:lang w:val="es-419"/>
        </w:rPr>
      </w:pPr>
      <w:r w:rsidRPr="006B7F3E">
        <w:rPr>
          <w:rFonts w:ascii="Calibri Light" w:hAnsi="Calibri Light" w:cs="Calibri Light"/>
          <w:lang w:val="es-419"/>
        </w:rPr>
        <w:t>﻿</w:t>
      </w:r>
      <w:r w:rsidRPr="006B7F3E">
        <w:rPr>
          <w:lang w:val="es-419"/>
        </w:rPr>
        <w:t>Una solución a esta problemática fue la fusión de los algoritmos del aprendizaje supervisado con los del no supervisado, el cual se denominó en la literatura aprendizaje semi-supervisado (SSL, por sus siglas en inglés, Semi-Supervised Learning). SSL es un paradigma del aprendizaje automático, en el cual el modelo es construido con un número pequeño de ejemplos etiquetados y un número grande de ejemplos no etiquetados</w:t>
      </w:r>
      <w:r>
        <w:rPr>
          <w:lang w:val="es-419"/>
        </w:rPr>
        <w:t xml:space="preserve"> </w:t>
      </w:r>
      <w:r>
        <w:rPr>
          <w:lang w:val="es-419"/>
        </w:rPr>
        <w:fldChar w:fldCharType="begin" w:fldLock="1"/>
      </w:r>
      <w:r w:rsidR="00393E94">
        <w:rPr>
          <w:lang w:val="es-419"/>
        </w:rPr>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[2]"},"properties":{"noteIndex":0},"schema":"https://github.com/citation-style-language/schema/raw/master/csl-citation.json"}</w:instrText>
      </w:r>
      <w:r>
        <w:rPr>
          <w:lang w:val="es-419"/>
        </w:rPr>
        <w:fldChar w:fldCharType="separate"/>
      </w:r>
      <w:r w:rsidRPr="006B7F3E">
        <w:rPr>
          <w:noProof/>
          <w:lang w:val="es-419"/>
        </w:rPr>
        <w:t>[2]</w:t>
      </w:r>
      <w:r>
        <w:rPr>
          <w:lang w:val="es-419"/>
        </w:rPr>
        <w:fldChar w:fldCharType="end"/>
      </w:r>
    </w:p>
    <w:p w14:paraId="1A8225DC" w14:textId="77777777" w:rsidR="004B0908" w:rsidRDefault="004B0908" w:rsidP="00B85214">
      <w:pPr>
        <w:rPr>
          <w:lang w:val="es-419"/>
        </w:rPr>
      </w:pPr>
    </w:p>
    <w:p w14:paraId="22D45614" w14:textId="46F70C77" w:rsidR="00547534" w:rsidRDefault="00547534" w:rsidP="004B0908">
      <w:pPr>
        <w:pStyle w:val="Ttulo3"/>
        <w:rPr>
          <w:lang w:val="es-419"/>
        </w:rPr>
      </w:pPr>
      <w:bookmarkStart w:id="65" w:name="_Toc4351327"/>
      <w:r>
        <w:rPr>
          <w:lang w:val="es-419"/>
        </w:rPr>
        <w:t>1.1.2 Aprendizaje Activo</w:t>
      </w:r>
      <w:bookmarkEnd w:id="65"/>
    </w:p>
    <w:p w14:paraId="0472E088" w14:textId="1DD4C160" w:rsidR="00F719E1" w:rsidRDefault="00F719E1" w:rsidP="00F719E1">
      <w:r w:rsidRPr="00F719E1">
        <w:rPr>
          <w:rFonts w:ascii="Calibri Light" w:hAnsi="Calibri Light" w:cs="Calibri Light"/>
          <w:lang w:val="es-419"/>
        </w:rPr>
        <w:t>﻿</w:t>
      </w:r>
      <w:r w:rsidRPr="00F719E1">
        <w:rPr>
          <w:lang w:val="es-419"/>
        </w:rPr>
        <w:t>En el contexto del aprendizaje automático se plantea la necesidad de encontrar modos de entrenar un clasificador cuando el conjunto de entrenamiento es combinado con un número pequeño de ejemplos etiquetados y un gran número de no etiquetados. Como se ha mencionado anteriormente los métodos tradicionales de aprendizaje supervisado o no supervisado no satisfacen resolver tales problemas</w:t>
      </w:r>
      <w:r>
        <w:rPr>
          <w:lang w:val="es-419"/>
        </w:rPr>
        <w:t xml:space="preserve"> </w:t>
      </w:r>
      <w:r>
        <w:rPr>
          <w:lang w:val="es-419"/>
        </w:rPr>
        <w:fldChar w:fldCharType="begin" w:fldLock="1"/>
      </w:r>
      <w:r>
        <w:rPr>
          <w:lang w:val="es-419"/>
        </w:rPr>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rPr>
          <w:lang w:val="es-419"/>
        </w:rPr>
        <w:fldChar w:fldCharType="separate"/>
      </w:r>
      <w:r w:rsidRPr="00F719E1">
        <w:rPr>
          <w:noProof/>
          <w:lang w:val="es-419"/>
        </w:rPr>
        <w:t>[1]</w:t>
      </w:r>
      <w:r>
        <w:rPr>
          <w:lang w:val="es-419"/>
        </w:rPr>
        <w:fldChar w:fldCharType="end"/>
      </w:r>
      <w:r w:rsidRPr="00F719E1">
        <w:rPr>
          <w:lang w:val="es-419"/>
        </w:rPr>
        <w:t>.</w:t>
      </w:r>
      <w:r w:rsidRPr="00F719E1">
        <w:t xml:space="preserve"> </w:t>
      </w:r>
    </w:p>
    <w:p w14:paraId="77162A0B" w14:textId="63814CD5" w:rsidR="00CE1A17" w:rsidRPr="00EB0F01" w:rsidRDefault="00F719E1" w:rsidP="00CE1A17">
      <w:r w:rsidRPr="00F719E1">
        <w:rPr>
          <w:rFonts w:ascii="Calibri Light" w:hAnsi="Calibri Light" w:cs="Calibri Light"/>
          <w:lang w:val="es-419"/>
        </w:rPr>
        <w:lastRenderedPageBreak/>
        <w:t>﻿</w:t>
      </w:r>
      <w:r w:rsidRPr="00F719E1">
        <w:rPr>
          <w:lang w:val="es-419"/>
        </w:rPr>
        <w:t>El aprendizaje activo en la tarea de clasificación puede mejorar el clasificador con menos ejemplos etiquetados de entrenamiento, si se permite elegir activamente los ejemplos de los cuales él aprende</w:t>
      </w:r>
      <w:r>
        <w:rPr>
          <w:lang w:val="es-419"/>
        </w:rPr>
        <w:t xml:space="preserve"> </w:t>
      </w:r>
      <w:r>
        <w:rPr>
          <w:lang w:val="es-419"/>
        </w:rPr>
        <w:fldChar w:fldCharType="begin" w:fldLock="1"/>
      </w:r>
      <w:r w:rsidR="00393E94">
        <w:rPr>
          <w:lang w:val="es-419"/>
        </w:rPr>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[9]"},"properties":{"noteIndex":0},"schema":"https://github.com/citation-style-language/schema/raw/master/csl-citation.json"}</w:instrText>
      </w:r>
      <w:r>
        <w:rPr>
          <w:lang w:val="es-419"/>
        </w:rPr>
        <w:fldChar w:fldCharType="separate"/>
      </w:r>
      <w:r w:rsidR="00393E94" w:rsidRPr="00393E94">
        <w:rPr>
          <w:noProof/>
          <w:lang w:val="es-419"/>
        </w:rPr>
        <w:t>[2]</w:t>
      </w:r>
      <w:r>
        <w:rPr>
          <w:lang w:val="es-419"/>
        </w:rPr>
        <w:fldChar w:fldCharType="end"/>
      </w:r>
      <w:r>
        <w:rPr>
          <w:lang w:val="es-419"/>
        </w:rPr>
        <w:t xml:space="preserve">. </w:t>
      </w:r>
      <w:r w:rsidR="00CE1A17" w:rsidRPr="00EB0F01">
        <w:t>Es decir, el algoritmo de AL funciona tomando como entrada un pequeño conjunto de ejemplos etiquetados y uno más grande de ejemplos no etiquetados de los cuales selecciona de forma activa ejemplos a etiquetar.</w:t>
      </w:r>
    </w:p>
    <w:p w14:paraId="2857DA7D" w14:textId="451495A3" w:rsidR="00CE1A17" w:rsidRPr="00EB0F01" w:rsidRDefault="00CE1A17" w:rsidP="00CE1A17">
      <w:r w:rsidRPr="00EB0F01">
        <w:t xml:space="preserve">La </w:t>
      </w:r>
      <w:r w:rsidR="00EB0F01" w:rsidRPr="00EB0F01">
        <w:t>aplicación</w:t>
      </w:r>
      <w:r w:rsidRPr="00EB0F01">
        <w:t xml:space="preserve"> del aprendizaje activo ha sido enfocada en amplia variedad de tareas entre las que se destacan:</w:t>
      </w:r>
    </w:p>
    <w:p w14:paraId="4D65B5DE" w14:textId="63819A0B" w:rsidR="00CE1A17" w:rsidRPr="00EB0F01" w:rsidRDefault="00EB0F01" w:rsidP="003B3179">
      <w:pPr>
        <w:pStyle w:val="Prrafodelista"/>
        <w:numPr>
          <w:ilvl w:val="0"/>
          <w:numId w:val="11"/>
        </w:numPr>
      </w:pPr>
      <w:r w:rsidRPr="00EB0F01">
        <w:t>Clasificación</w:t>
      </w:r>
      <w:r w:rsidR="00CE1A17" w:rsidRPr="00EB0F01">
        <w:t xml:space="preserve"> y filtrado de </w:t>
      </w:r>
      <w:r w:rsidRPr="00EB0F01">
        <w:t>imágenes</w:t>
      </w:r>
      <w:r w:rsidR="00CE1A17" w:rsidRPr="00EB0F01">
        <w:t>, archivos de audio y video [3]</w:t>
      </w:r>
    </w:p>
    <w:p w14:paraId="51FED1ED" w14:textId="32EBCB3B" w:rsidR="00CE1A17" w:rsidRPr="00EB0F01" w:rsidRDefault="00EB0F01" w:rsidP="003B3179">
      <w:pPr>
        <w:pStyle w:val="Prrafodelista"/>
        <w:numPr>
          <w:ilvl w:val="0"/>
          <w:numId w:val="11"/>
        </w:numPr>
      </w:pPr>
      <w:r w:rsidRPr="00EB0F01">
        <w:t>Clasificación</w:t>
      </w:r>
      <w:r w:rsidR="00CE1A17" w:rsidRPr="00EB0F01">
        <w:t xml:space="preserve"> de texto </w:t>
      </w:r>
      <w:r>
        <w:fldChar w:fldCharType="begin" w:fldLock="1"/>
      </w:r>
      <w:r w:rsidR="00393E94">
        <w:instrText>ADDIN CSL_CITATION {"citationItems":[{"id":"ITEM-1","itemData":{"abstract":"In many real-world domains, supervised learning requires a large number of training examples. In this paper, we describe an active learning method that uses a committee of learners to reduce the number of training examples required for learning. Our approach is similar to the Query by Committee framework, where disagreement among the committee members on the predicted label for the input part of the example is used to signal the need for knowing the actual value of the label. Our experiments are conducted in the text categorization domain, which is characterized by a large number of features, many of which are irrelevant. We report here on experiments using a committee of Winnowbased learners and demonstrate that this approach can reduce the number of labeled training examples required over that used by a single Winnow learner by 1-2 orders of magnitude.","author":[{"dropping-particle":"","family":"Liere","given":"Ray","non-dropping-particle":"","parse-names":false,"suffix":""},{"dropping-particle":"","family":"Tadepalli","given":"Prasad","non-dropping-particle":"","parse-names":false,"suffix":""}],"container-title":"In proceedings of the Fourteenth National Conference on Artificial Intelligence","id":"ITEM-1","issued":{"date-parts":[["1997"]]},"page":"591-596","title":"Active learning with committees for text categorization","type":"article-journal"},"uris":["http://www.mendeley.com/documents/?uuid=47c7defe-7759-4351-abb2-d5e0d8818814"]}],"mendeley":{"formattedCitation":"[9]","plainTextFormattedCitation":"[9]","previouslyFormattedCitation":"[10]"},"properties":{"noteIndex":0},"schema":"https://github.com/citation-style-language/schema/raw/master/csl-citation.json"}</w:instrText>
      </w:r>
      <w:r>
        <w:fldChar w:fldCharType="separate"/>
      </w:r>
      <w:r w:rsidR="00393E94" w:rsidRPr="00393E94">
        <w:rPr>
          <w:noProof/>
        </w:rPr>
        <w:t>[9]</w:t>
      </w:r>
      <w:r>
        <w:fldChar w:fldCharType="end"/>
      </w:r>
    </w:p>
    <w:p w14:paraId="37C8477E" w14:textId="77777777" w:rsidR="00CE1A17" w:rsidRPr="00EB0F01" w:rsidRDefault="00CE1A17" w:rsidP="003B3179">
      <w:pPr>
        <w:pStyle w:val="Prrafodelista"/>
        <w:numPr>
          <w:ilvl w:val="0"/>
          <w:numId w:val="11"/>
        </w:numPr>
      </w:pPr>
      <w:r w:rsidRPr="00EB0F01">
        <w:t>Procesamiento del lenguaje natural</w:t>
      </w:r>
    </w:p>
    <w:p w14:paraId="196B70D0" w14:textId="6680D7B9" w:rsidR="00CE1A17" w:rsidRPr="00EB0F01" w:rsidRDefault="00304FD7" w:rsidP="003B3179">
      <w:pPr>
        <w:pStyle w:val="Prrafodelista"/>
        <w:numPr>
          <w:ilvl w:val="1"/>
          <w:numId w:val="11"/>
        </w:numPr>
      </w:pPr>
      <w:r w:rsidRPr="00EB0F01">
        <w:t>Filtrado</w:t>
      </w:r>
      <w:r w:rsidR="00EB0F01" w:rsidRPr="00EB0F01">
        <w:t xml:space="preserve"> de </w:t>
      </w:r>
      <w:r w:rsidRPr="00EB0F01">
        <w:t>información</w:t>
      </w:r>
      <w:r w:rsidR="00EB0F01" w:rsidRPr="00EB0F01">
        <w:t xml:space="preserve"> adaptable </w:t>
      </w:r>
      <w:r w:rsidR="00EB0F01" w:rsidRPr="00EB0F01">
        <w:fldChar w:fldCharType="begin" w:fldLock="1"/>
      </w:r>
      <w:r w:rsidR="00393E94">
        <w:instrText>ADDIN CSL_CITATION {"citationItems":[{"id":"ITEM-1","itemData":{"DOI":"10.1.1.8.375","abstract":"In the task of adaptive information filtering,  a system receives a stream of documents but  delivers only those that match a person's information  need. As the system filters it also  refines its knowledge about the user's information  needs based on relevance feedback  from the user. Delivering a document thus  has two effects: i) it satisfies the user's information  need immediately, and ii) it helps  the system better satisfy the user in the future  by improving its model of the user's information  need. The traditional approach to  adaptive information filtering fails to recognize  and model this second e#ect.","author":[{"dropping-particle":"","family":"Zhang","given":"Yi","non-dropping-particle":"","parse-names":false,"suffix":""},{"dropping-particle":"","family":"Xu","given":"Wei","non-dropping-particle":"","parse-names":false,"suffix":""},{"dropping-particle":"","family":"Callan","given":"Jamie","non-dropping-particle":"","parse-names":false,"suffix":""}],"container-title":"International Conference on Machine Learning (ICML)","id":"ITEM-1","issued":{"date-parts":[["2003"]]},"page":"896-903","title":"Exploration and Exploitation in Adaptive Filtering Based on Bayesian Active Learning","type":"article-journal"},"uris":["http://www.mendeley.com/documents/?uuid=48b40824-f054-4a62-b592-3c0fc64a7beb"]}],"mendeley":{"formattedCitation":"[10]","plainTextFormattedCitation":"[10]","previouslyFormattedCitation":"[11]"},"properties":{"noteIndex":0},"schema":"https://github.com/citation-style-language/schema/raw/master/csl-citation.json"}</w:instrText>
      </w:r>
      <w:r w:rsidR="00EB0F01" w:rsidRPr="00EB0F01">
        <w:fldChar w:fldCharType="separate"/>
      </w:r>
      <w:r w:rsidR="00393E94" w:rsidRPr="00393E94">
        <w:rPr>
          <w:noProof/>
        </w:rPr>
        <w:t>[10]</w:t>
      </w:r>
      <w:r w:rsidR="00EB0F01" w:rsidRPr="00EB0F01">
        <w:fldChar w:fldCharType="end"/>
      </w:r>
    </w:p>
    <w:p w14:paraId="49D38C57" w14:textId="2521A34F" w:rsidR="00CE1A17" w:rsidRPr="00EB0F01" w:rsidRDefault="00304FD7" w:rsidP="003B3179">
      <w:pPr>
        <w:pStyle w:val="Prrafodelista"/>
        <w:numPr>
          <w:ilvl w:val="1"/>
          <w:numId w:val="11"/>
        </w:numPr>
      </w:pPr>
      <w:r w:rsidRPr="00EB0F01">
        <w:t>Extracción</w:t>
      </w:r>
      <w:r w:rsidR="00CE1A17" w:rsidRPr="00EB0F01">
        <w:t xml:space="preserve"> de </w:t>
      </w:r>
      <w:r w:rsidRPr="00EB0F01">
        <w:t>información</w:t>
      </w:r>
      <w:r>
        <w:t xml:space="preserve"> </w:t>
      </w:r>
      <w:r>
        <w:fldChar w:fldCharType="begin" w:fldLock="1"/>
      </w:r>
      <w:r w:rsidR="00393E94">
        <w:instrText>ADDIN CSL_CITATION {"citationItems":[{"id":"ITEM-1","itemData":{"DOI":"10.1016/j.artint.2006.08.001","ISSN":"00043702","abstract":"To successfully embed statistical machine learning models in real world applications, two post-deployment capabilities must be provided: (1) the ability to solicit user corrections and (2) the ability to update the model from these corrections. We refer to the former capability as corrective feedback and the latter as persistent learning. While these capabilities have a natural implementation for simple classification tasks such as spam filtering, we argue that a more careful design is required for structured classification tasks. One example of a structured classification task is information extraction, in which raw text is analyzed to automatically populate a database. In this work, we augment a probabilistic information extraction system with corrective feedback and persistent learning components to assist the user in building, correcting, and updating the extraction model. We describe methods of guiding the user to incorrect predictions, suggesting the most informative fields to correct, and incorporating corrections into the inference algorithm. We also present an active learning framework that minimizes not only how many examples a user must label, but also how difficult each example is to label. We empirically validate each of the technical components in simulation and quantify the user effort saved. We conclude that more efficient corrective feedback mechanisms lead to more effective persistent learning. © 2006 Elsevier B.V. All rights reserved.","author":[{"dropping-particle":"","family":"Culotta","given":"Aron","non-dropping-particle":"","parse-names":false,"suffix":""},{"dropping-particle":"","family":"Kristjansson","given":"Trausti","non-dropping-particle":"","parse-names":false,"suffix":""},{"dropping-particle":"","family":"McCallum","given":"Andrew","non-dropping-particle":"","parse-names":false,"suffix":""},{"dropping-particle":"","family":"Viola","given":"Paul","non-dropping-particle":"","parse-names":false,"suffix":""}],"container-title":"Artificial Intelligence","id":"ITEM-1","issue":"14-15","issued":{"date-parts":[["2006"]]},"page":"1101-1122","title":"Corrective feedback and persistent learning for information extraction","type":"article-journal","volume":"170"},"uris":["http://www.mendeley.com/documents/?uuid=cdd02154-f0f1-48fa-9a67-74010a0bd44d"]}],"mendeley":{"formattedCitation":"[11]","plainTextFormattedCitation":"[11]","previouslyFormattedCitation":"[12]"},"properties":{"noteIndex":0},"schema":"https://github.com/citation-style-language/schema/raw/master/csl-citation.json"}</w:instrText>
      </w:r>
      <w:r>
        <w:fldChar w:fldCharType="separate"/>
      </w:r>
      <w:r w:rsidR="00393E94" w:rsidRPr="00393E94">
        <w:rPr>
          <w:noProof/>
        </w:rPr>
        <w:t>[11]</w:t>
      </w:r>
      <w:r>
        <w:fldChar w:fldCharType="end"/>
      </w:r>
    </w:p>
    <w:p w14:paraId="53BBC8F6" w14:textId="76BEFB1A" w:rsidR="00CE1A17" w:rsidRPr="00EB0F01" w:rsidRDefault="00304FD7" w:rsidP="003B3179">
      <w:pPr>
        <w:pStyle w:val="Prrafodelista"/>
        <w:numPr>
          <w:ilvl w:val="1"/>
          <w:numId w:val="11"/>
        </w:numPr>
      </w:pPr>
      <w:r>
        <w:t xml:space="preserve">Reconocimiento de entidades </w:t>
      </w:r>
      <w:r>
        <w:fldChar w:fldCharType="begin" w:fldLock="1"/>
      </w:r>
      <w:r w:rsidR="00393E94">
        <w:instrText>ADDIN CSL_CITATION {"citationItems":[{"id":"ITEM-1","itemData":{"abstract":"Training a statistical named entity recognition system in a new domain requires costly man- ual annotation of large quantities of in-domain data. Active learning promises to reduce the an- notation cost by selecting only highly informa- tive data points. This paper is concerned with a real active learning experiment to bootstrap a named entity recognition system for a new do- main of radio astronomical abstracts. We evalu- ate several committee-based metrics for quanti- fying the disagreement between classiﬁers built using multiple views, and demonstrate that the choice of metric can be optimised in simulation experiments with existing annotated data from different domains. A ﬁnal evaluation shows that we gained substantial savings compared to a ran- domly sampled baseline.","author":[{"dropping-particle":"","family":"Becker","given":"M","non-dropping-particle":"","parse-names":false,"suffix":""},{"dropping-particle":"","family":"Hachey","given":"B","non-dropping-particle":"","parse-names":false,"suffix":""},{"dropping-particle":"","family":"Alex","given":"B","non-dropping-particle":"","parse-names":false,"suffix":""},{"dropping-particle":"","family":"Grover","given":"C","non-dropping-particle":"","parse-names":false,"suffix":""}],"container-title":"ICML2005 Workshop on","id":"ITEM-1","issued":{"date-parts":[["2005"]]},"page":"5–11","title":"Optimising selective sampling for bootstrapping named entity recognition","type":"article-journal"},"uris":["http://www.mendeley.com/documents/?uuid=ff9650ec-f86b-4bf8-b934-43e964828252"]}],"mendeley":{"formattedCitation":"[12]","plainTextFormattedCitation":"[12]","previouslyFormattedCitation":"[13]"},"properties":{"noteIndex":0},"schema":"https://github.com/citation-style-language/schema/raw/master/csl-citation.json"}</w:instrText>
      </w:r>
      <w:r>
        <w:fldChar w:fldCharType="separate"/>
      </w:r>
      <w:r w:rsidR="00393E94" w:rsidRPr="00393E94">
        <w:rPr>
          <w:noProof/>
        </w:rPr>
        <w:t>[12]</w:t>
      </w:r>
      <w:r>
        <w:fldChar w:fldCharType="end"/>
      </w:r>
    </w:p>
    <w:p w14:paraId="661959A9" w14:textId="1BF6FE85" w:rsidR="00CE1A17" w:rsidRPr="00EB0F01" w:rsidRDefault="00CE1A17" w:rsidP="003B3179">
      <w:pPr>
        <w:pStyle w:val="Prrafodelista"/>
        <w:numPr>
          <w:ilvl w:val="1"/>
          <w:numId w:val="11"/>
        </w:numPr>
      </w:pPr>
      <w:r w:rsidRPr="00EB0F01">
        <w:t>Etiqueta</w:t>
      </w:r>
      <w:r w:rsidR="00304FD7">
        <w:t xml:space="preserve">miento de partes de la oración </w:t>
      </w:r>
      <w:r w:rsidR="00304FD7">
        <w:fldChar w:fldCharType="begin" w:fldLock="1"/>
      </w:r>
      <w:r w:rsidR="00393E94">
        <w:instrText>ADDIN CSL_CITATION {"citationItems":[{"id":"ITEM-1","itemData":{"author":[{"dropping-particle":"","family":"Argamon-engelson","given":"Shlomo","non-dropping-particle":"","parse-names":false,"suffix":""}],"id":"ITEM-1","issued":{"date-parts":[["1999"]]},"page":"335-360","title":"Committee-Based Sample Selection For Probabilistic Classi ers","type":"article","volume":"11"},"uris":["http://www.mendeley.com/documents/?uuid=80fd1fc7-d0e4-45e0-9608-885ad664bacd"]},{"id":"ITEM-2","itemData":{"abstract":"In the construction of a part-of-speech an- notated corpus, we are constrained by a fixed budget. A fully annotated corpus is required, but we can afford to label only a subset. We train a Maximum Entropy Mar- kov Model tagger from a labeled subset and automatically tag the remainder. This paper addresses the question of where to focus our manual tagging efforts in order to deliver an annotation of highest quality. In this context, we find that active learning is always helpful. We focus on Query by Un- certainty (QBU) and Query by Committee (QBC) and report on experiments with sev- eral baselines and new variations of QBC and QBU, inspired by weaknesses particu- lar to their use in this application. Experi- ments on English prose and poetry test these approaches and evaluate their robust- ness. The results allow us to make recom- mendations for both types of text and raise questions that will lead to further inquiry.","author":[{"dropping-particle":"","family":"Ringger","given":"Eric","non-dropping-particle":"","parse-names":false,"suffix":""},{"dropping-particle":"","family":"Mcclanahan","given":"Peter","non-dropping-particle":"","parse-names":false,"suffix":""},{"dropping-particle":"","family":"Haertel","given":"Robbie","non-dropping-particle":"","parse-names":false,"suffix":""},{"dropping-particle":"","family":"Busby","given":"George","non-dropping-particle":"","parse-names":false,"suffix":""},{"dropping-particle":"","family":"Carmen","given":"Marc","non-dropping-particle":"","parse-names":false,"suffix":""},{"dropping-particle":"","family":"Carroll","given":"James","non-dropping-particle":"","parse-names":false,"suffix":""},{"dropping-particle":"","family":"Seppi","given":"Kevin","non-dropping-particle":"","parse-names":false,"suffix":""},{"dropping-particle":"","family":"Lonsdale","given":"Deryle","non-dropping-particle":"","parse-names":false,"suffix":""}],"container-title":"LAW '07 Proceedings of the Linguistic Annotation Workshop, June, 2007, Prague","id":"ITEM-2","issue":"June","issued":{"date-parts":[["2007"]]},"page":"101-108","title":"Active Learning for Part-of-Speech Tagging: Accelerating Corpus Annotation","type":"article-journal"},"uris":["http://www.mendeley.com/documents/?uuid=88c317a1-5a48-48eb-afeb-644c34066bc6"]}],"mendeley":{"formattedCitation":"[13], [14]","plainTextFormattedCitation":"[13], [14]","previouslyFormattedCitation":"[14], [15]"},"properties":{"noteIndex":0},"schema":"https://github.com/citation-style-language/schema/raw/master/csl-citation.json"}</w:instrText>
      </w:r>
      <w:r w:rsidR="00304FD7">
        <w:fldChar w:fldCharType="separate"/>
      </w:r>
      <w:r w:rsidR="00393E94" w:rsidRPr="00393E94">
        <w:rPr>
          <w:noProof/>
        </w:rPr>
        <w:t>[13], [14]</w:t>
      </w:r>
      <w:r w:rsidR="00304FD7">
        <w:fldChar w:fldCharType="end"/>
      </w:r>
      <w:r w:rsidR="00304FD7">
        <w:t xml:space="preserve"> </w:t>
      </w:r>
    </w:p>
    <w:p w14:paraId="75918F7E" w14:textId="76B3B511" w:rsidR="00CE1A17" w:rsidRPr="00EB0F01" w:rsidRDefault="00205448" w:rsidP="003B3179">
      <w:pPr>
        <w:pStyle w:val="Prrafodelista"/>
        <w:numPr>
          <w:ilvl w:val="1"/>
          <w:numId w:val="11"/>
        </w:numPr>
      </w:pPr>
      <w:r>
        <w:t xml:space="preserve">Análisis sintáctico </w:t>
      </w:r>
      <w:r>
        <w:fldChar w:fldCharType="begin" w:fldLock="1"/>
      </w:r>
      <w:r w:rsidR="00393E94">
        <w:instrText>ADDIN CSL_CITATION {"citationItems":[{"id":"ITEM-1","itemData":{"ISSN":"10450823","abstract":"Active learning reduces the amount of manually an-notated sentences necessary when training state-of-the-art statistical parsers. One popular method, un-certainty sampling, selects sentences for which the parser exhibits low certainty. However, this method does not quantify confidence about the current sta-tistical model itself. In particular, we should be less confident about selection decisions based on low frequency events. We present a novel two-stage method which first targets sentences which cannot be reliably selected using uncertainty sam-pling, and then applies standard uncertainty sam-pling to the remaining sentences. An evaluation shows that this method performs better than pure uncertainty sampling, and better than an ensemble method based on bagged ensemble members only.","author":[{"dropping-particle":"","family":"Becker","given":"Markus","non-dropping-particle":"","parse-names":false,"suffix":""},{"dropping-particle":"","family":"Osborne","given":"Miles","non-dropping-particle":"","parse-names":false,"suffix":""}],"container-title":"IJCAI International Joint Conference on Artificial Intelligence","id":"ITEM-1","issue":"January 2005","issued":{"date-parts":[["2005"]]},"page":"991-996","title":"A two-stage method for active learning of statistical grammars","type":"article-journal"},"uris":["http://www.mendeley.com/documents/?uuid=df7a1309-25e5-4999-a7ca-cc374b432a51"]},{"id":"ITEM-2","itemData":{"DOI":"10.3115/1706543.1706569","abstract":"We report on an active learning experi- ment for named entity recognition in the astronomy domain. Active learning has been shown to reduce the amount of la- belled data required to train a supervised learner by selectively sampling more in- formative data points for human annota- tion. We inspect double annotation data from the same domain and quantify poten- tial problems concerning annotators’ per- formance. For data selectively sampled according to different selection metrics, we find lower inter-annotator agreement and higher per token annotation times. However, overall results confirm the util- ity of active learning.","author":[{"dropping-particle":"","family":"Hachey","given":"Ben","non-dropping-particle":"","parse-names":false,"suffix":""},{"dropping-particle":"","family":"Alex","given":"Beatrice","non-dropping-particle":"","parse-names":false,"suffix":""},{"dropping-particle":"","family":"Becker","given":"Markus","non-dropping-particle":"","parse-names":false,"suffix":""}],"id":"ITEM-2","issued":{"date-parts":[["2010"]]},"page":"144","title":"Investigating the effects of selective sampling on the annotation task","type":"article-journal"},"uris":["http://www.mendeley.com/documents/?uuid=6f3f76f2-93a1-4242-8017-aefb35081d80"]}],"mendeley":{"formattedCitation":"[15], [16]","plainTextFormattedCitation":"[15], [16]","previouslyFormattedCitation":"[16], [17]"},"properties":{"noteIndex":0},"schema":"https://github.com/citation-style-language/schema/raw/master/csl-citation.json"}</w:instrText>
      </w:r>
      <w:r>
        <w:fldChar w:fldCharType="separate"/>
      </w:r>
      <w:r w:rsidR="00393E94" w:rsidRPr="00393E94">
        <w:rPr>
          <w:noProof/>
        </w:rPr>
        <w:t>[15], [16]</w:t>
      </w:r>
      <w:r>
        <w:fldChar w:fldCharType="end"/>
      </w:r>
    </w:p>
    <w:p w14:paraId="6C3AD293" w14:textId="25682EDA" w:rsidR="00CE1A17" w:rsidRPr="00EB0F01" w:rsidRDefault="00205448" w:rsidP="003B3179">
      <w:pPr>
        <w:pStyle w:val="Prrafodelista"/>
        <w:numPr>
          <w:ilvl w:val="1"/>
          <w:numId w:val="11"/>
        </w:numPr>
      </w:pPr>
      <w:r w:rsidRPr="00EB0F01">
        <w:t>Desambiguación</w:t>
      </w:r>
      <w:r>
        <w:t xml:space="preserve"> del significado de la palabra </w:t>
      </w:r>
      <w:r>
        <w:fldChar w:fldCharType="begin" w:fldLock="1"/>
      </w:r>
      <w:r w:rsidR="00393E94">
        <w:instrText>ADDIN CSL_CITATION {"citationItems":[{"id":"ITEM-1","itemData":{"DOI":"10.3115/v1/w14-1104","author":[{"dropping-particle":"","family":"Zhao","given":"Shanheng","non-dropping-particle":"","parse-names":false,"suffix":""},{"dropping-particle":"","family":"Ng","given":"Hwee Tou","non-dropping-particle":"","parse-names":false,"suffix":""}],"id":"ITEM-1","issue":"June","issued":{"date-parts":[["2015"]]},"page":"21-29","title":"Domain Adaptation with Active Learning for Coreference Resolution","type":"article-journal"},"uris":["http://www.mendeley.com/documents/?uuid=15c02b00-60a7-45fd-b01b-a3a6735d7962"]}],"mendeley":{"formattedCitation":"[17]","plainTextFormattedCitation":"[17]","previouslyFormattedCitation":"[18]"},"properties":{"noteIndex":0},"schema":"https://github.com/citation-style-language/schema/raw/master/csl-citation.json"}</w:instrText>
      </w:r>
      <w:r>
        <w:fldChar w:fldCharType="separate"/>
      </w:r>
      <w:r w:rsidR="00393E94" w:rsidRPr="00393E94">
        <w:rPr>
          <w:noProof/>
        </w:rPr>
        <w:t>[17]</w:t>
      </w:r>
      <w:r>
        <w:fldChar w:fldCharType="end"/>
      </w:r>
    </w:p>
    <w:p w14:paraId="27AD50B5" w14:textId="08939961" w:rsidR="00CE1A17" w:rsidRPr="00EB0F01" w:rsidRDefault="00205448" w:rsidP="003B3179">
      <w:pPr>
        <w:pStyle w:val="Prrafodelista"/>
        <w:numPr>
          <w:ilvl w:val="1"/>
          <w:numId w:val="11"/>
        </w:numPr>
      </w:pPr>
      <w:r w:rsidRPr="00EB0F01">
        <w:t>Co</w:t>
      </w:r>
      <w:r>
        <w:t xml:space="preserve">mprensión del lenguaje hablado </w:t>
      </w:r>
      <w:r w:rsidR="00816DA6">
        <w:fldChar w:fldCharType="begin" w:fldLock="1"/>
      </w:r>
      <w:r w:rsidR="00393E94">
        <w:instrText>ADDIN CSL_CITATION {"citationItems":[{"id":"ITEM-1","itemData":{"DOI":"10.1016/j.specom.2004.08.002","ISSN":"01676393","abstract":"In this paper, we describe active and semi-supervised learning methods for reducing the labeling effort for spoken language understanding. In a goal-oriented call routing system, understanding the intent of the user can be framed as a classification problem. State of the art statistical classification systems are trained using a large number of human-labeled utterances, preparation of which is labor intensive and time consuming. Active learning aims to minimize the number of labeled utterances by automatically selecting the utterances that are likely to be most informative for labeling. The method for active learning we propose, inspired by certainty-based active learning, selects the examples that the classifier is the least confident about. The examples that are classified with higher confidence scores (hence not selected by active learning) are exploited using two semi-supervised learning methods. The first method augments the training data by using the machine-labeled classes for the unlabeled utterances. The second method instead augments the classification model trained using the human-labeled utterances with the machine-labeled ones in a weighted manner. We then combine active and semi-supervised learning using selectively sampled and automatically labeled data. This enables us to exploit all collected data and alleviates the data imbalance problem caused by employing only active or semi-supervised learning. We have evaluated these active and semi-supervised learning methods with a call classification system used for AT&amp;T customer care. Our results indicate that it is possible to reduce human labeling effort significantly. © 2004 Elsevier B.V. All rights reserved.","author":[{"dropping-particle":"","family":"Tur","given":"Gokhan","non-dropping-particle":"","parse-names":false,"suffix":""},{"dropping-particle":"","family":"Hakkani-Tür","given":"Dilek","non-dropping-particle":"","parse-names":false,"suffix":""},{"dropping-particle":"","family":"Schapire","given":"Robert E.","non-dropping-particle":"","parse-names":false,"suffix":""}],"container-title":"Speech Communication","id":"ITEM-1","issue":"2","issued":{"date-parts":[["2005"]]},"page":"171-186","title":"Combining active and semi-supervised learning for spoken language understanding","type":"article-journal","volume":"45"},"uris":["http://www.mendeley.com/documents/?uuid=a38b9109-54bf-44f1-81cd-45679cda8811"]}],"mendeley":{"formattedCitation":"[18]","plainTextFormattedCitation":"[18]","previouslyFormattedCitation":"[19]"},"properties":{"noteIndex":0},"schema":"https://github.com/citation-style-language/schema/raw/master/csl-citation.json"}</w:instrText>
      </w:r>
      <w:r w:rsidR="00816DA6">
        <w:fldChar w:fldCharType="separate"/>
      </w:r>
      <w:r w:rsidR="00393E94" w:rsidRPr="00393E94">
        <w:rPr>
          <w:noProof/>
        </w:rPr>
        <w:t>[18]</w:t>
      </w:r>
      <w:r w:rsidR="00816DA6">
        <w:fldChar w:fldCharType="end"/>
      </w:r>
    </w:p>
    <w:p w14:paraId="3EFDFA9C" w14:textId="57B8C90C" w:rsidR="00CE1A17" w:rsidRPr="00EB0F01" w:rsidRDefault="00816DA6" w:rsidP="003B3179">
      <w:pPr>
        <w:pStyle w:val="Prrafodelista"/>
        <w:numPr>
          <w:ilvl w:val="1"/>
          <w:numId w:val="11"/>
        </w:numPr>
      </w:pPr>
      <w:r>
        <w:t>Transliteración</w:t>
      </w:r>
      <w:r w:rsidR="00205448">
        <w:t xml:space="preserve"> </w:t>
      </w:r>
      <w:r>
        <w:t>automática</w:t>
      </w:r>
      <w:r w:rsidR="00205448">
        <w:t xml:space="preserve"> </w:t>
      </w:r>
      <w:r>
        <w:fldChar w:fldCharType="begin" w:fldLock="1"/>
      </w:r>
      <w:r w:rsidR="00393E94">
        <w:instrText>ADDIN CSL_CITATION {"citationItems":[{"id":"ITEM-1","itemData":{"DOI":"10.3115/1220175.1220317","author":[{"dropping-particle":"","family":"Kuo","given":"Jin-Shea","non-dropping-particle":"","parse-names":false,"suffix":""},{"dropping-particle":"","family":"Li","given":"Haizhou","non-dropping-particle":"","parse-names":false,"suffix":""},{"dropping-particle":"","family":"Yang","given":"Ying-Kuei","non-dropping-particle":"","parse-names":false,"suffix":""}],"id":"ITEM-1","issue":"July","issued":{"date-parts":[["2007"]]},"page":"1129-1136","title":"Learning transliteration lexicons from the web","type":"article-journal"},"uris":["http://www.mendeley.com/documents/?uuid=1beddd07-de9b-470a-a703-5c15cde76247"]}],"mendeley":{"formattedCitation":"[19]","plainTextFormattedCitation":"[19]","previouslyFormattedCitation":"[20]"},"properties":{"noteIndex":0},"schema":"https://github.com/citation-style-language/schema/raw/master/csl-citation.json"}</w:instrText>
      </w:r>
      <w:r>
        <w:fldChar w:fldCharType="separate"/>
      </w:r>
      <w:r w:rsidR="00393E94" w:rsidRPr="00393E94">
        <w:rPr>
          <w:noProof/>
        </w:rPr>
        <w:t>[19]</w:t>
      </w:r>
      <w:r>
        <w:fldChar w:fldCharType="end"/>
      </w:r>
    </w:p>
    <w:p w14:paraId="3083F7C2" w14:textId="3C3A0D99" w:rsidR="00CE1A17" w:rsidRPr="00EB0F01" w:rsidRDefault="00816DA6" w:rsidP="003B3179">
      <w:pPr>
        <w:pStyle w:val="Prrafodelista"/>
        <w:numPr>
          <w:ilvl w:val="1"/>
          <w:numId w:val="11"/>
        </w:numPr>
      </w:pPr>
      <w:r w:rsidRPr="00EB0F01">
        <w:t>Segmentación</w:t>
      </w:r>
      <w:r>
        <w:t xml:space="preserve"> de secuencias </w:t>
      </w:r>
      <w:r>
        <w:fldChar w:fldCharType="begin" w:fldLock="1"/>
      </w:r>
      <w:r w:rsidR="00393E94">
        <w:instrText>ADDIN CSL_CITATION {"citationItems":[{"id":"ITEM-1","itemData":{"DOI":"10.3115/1073083.1073168","abstract":"We explore how active learning with Support Vector Machines works well for a non-trivial task in natural language processing. We use Japanese word segmentation as a test case. In particular, we discuss how the size of a pool affects the learning curve","author":[{"dropping-particle":"","family":"Sassano","given":"Manabu","non-dropping-particle":"","parse-names":false,"suffix":""}],"id":"ITEM-1","issue":"July","issued":{"date-parts":[["2007"]]},"page":"505","title":"An empirical study of active learning with support vector machines for Japanese word segmentation","type":"article-journal"},"uris":["http://www.mendeley.com/documents/?uuid=8d4d58c8-10bd-4afa-9d6c-1f96acba8f4b"]}],"mendeley":{"formattedCitation":"[20]","plainTextFormattedCitation":"[20]","previouslyFormattedCitation":"[21]"},"properties":{"noteIndex":0},"schema":"https://github.com/citation-style-language/schema/raw/master/csl-citation.json"}</w:instrText>
      </w:r>
      <w:r>
        <w:fldChar w:fldCharType="separate"/>
      </w:r>
      <w:r w:rsidR="00393E94" w:rsidRPr="00393E94">
        <w:rPr>
          <w:noProof/>
        </w:rPr>
        <w:t>[20]</w:t>
      </w:r>
      <w:r>
        <w:fldChar w:fldCharType="end"/>
      </w:r>
    </w:p>
    <w:p w14:paraId="51C49316" w14:textId="77777777" w:rsidR="00CE1A17" w:rsidRPr="00EB0F01" w:rsidRDefault="00CE1A17" w:rsidP="00CE1A17"/>
    <w:p w14:paraId="0A997498" w14:textId="05E55D8D" w:rsidR="00816DA6" w:rsidRDefault="00CE1A17" w:rsidP="00CE1A17">
      <w:r w:rsidRPr="00EB0F01">
        <w:t xml:space="preserve">El aprendizaje activo posee diferentes técnicas en el proceso de aprendizaje. De manera general estas técnicas funcionan dividiendo el conjunto de datos en uno de entrenamiento y otro de prueba. Este proceso se repite utilizando el conocimiento recién ganado para escoger cuidadosamente los próximos ejemplos a </w:t>
      </w:r>
      <w:r w:rsidR="00816DA6">
        <w:t xml:space="preserve">seleccionar. </w:t>
      </w:r>
      <w:r w:rsidR="00816DA6">
        <w:fldChar w:fldCharType="begin" w:fldLock="1"/>
      </w:r>
      <w:r w:rsidR="00816DA6">
        <w:instrText>ADDIN CSL_CITATION {"citationItems":[{"id":"ITEM-1","itemData":{"abstract":"El Aprendizaje Automático es una rama de la Inteligencia Artificial cuyo objetivo es desarrollar técnicas que permitan a las computadoras aprender. A partir de casos pasados se intenta descubrir patrones generalizables para posibles nuevos casos. En este existen varias áreas de estudio, entre ellas se encuentra el Aprendizaje Supervisado, No Supervisado, Semi-Supervisado y Aprendizaje Activo. En la actualidad existen varias herramientas informáticas del área de Inteligencia Artificial que permiten la aplicación de métodos y algoritmos de Aprendizaje Automático y sus áreas de estudio para la clasificación de conjuntos de datos, solución de problemas e inferencia de conocimientos. El framework JCLAL es una herramienta informática de código abierto para investigadores y usuarios que apliquen Aprendizaje Activo. JCLAL provee los mecanismos necesarios para desarrollar cualquier técnica de Aprendizaje Activo. Aunque JCLAL cuenta con una amplia variedad de elementos positivos como es su portabilidad, elegancia e interoperabilidad, carece de una Interfaz de Usuario al nivel de otros framework que les permitiera a los investigadores realizar los experimentos con solo conocer el flujo general del Aprendizaje Activo y que de esta forma más investigadores de la comunidad científica se acerquen al framework. En la presente investigación se propone un entorno de usuario para el framework JCLAL. Se analizan los elementos teóricos que sustentan el Aprendizaje Activo y el framework JCLAL. Se aplican patrones de diseño y se diseña la estructura del entorno de usuario. Por último, son realizadas pruebas de aceptación para medir la usabilidad de la interfaz propuesta. III","author":[{"dropping-particle":"","family":"Sánchez Velázquez","given":"Luis Miguel","non-dropping-particle":"","parse-names":false,"suffix":""}],"id":"ITEM-1","issued":{"date-parts":[["2017"]]},"number-of-pages":"66","publisher":"Universidad de Holguín \"Oscar Lucero Moya\"","title":"VISUALJCLAL : ENTORNO DE USUARIO PARA EL FRAMEWORK JCLAL","type":"thesis"},"uris":["http://www.mendeley.com/documents/?uuid=39b6b46e-df53-4315-82d0-35a86350ced7"]}],"mendeley":{"formattedCitation":"[4]","plainTextFormattedCitation":"[4]","previouslyFormattedCitation":"[4]"},"properties":{"noteIndex":0},"schema":"https://github.com/citation-style-language/schema/raw/master/csl-citation.json"}</w:instrText>
      </w:r>
      <w:r w:rsidR="00816DA6">
        <w:fldChar w:fldCharType="separate"/>
      </w:r>
      <w:r w:rsidR="00816DA6" w:rsidRPr="00816DA6">
        <w:rPr>
          <w:noProof/>
        </w:rPr>
        <w:t>[4]</w:t>
      </w:r>
      <w:r w:rsidR="00816DA6">
        <w:fldChar w:fldCharType="end"/>
      </w:r>
    </w:p>
    <w:p w14:paraId="58E997DE" w14:textId="77777777" w:rsidR="000C1D1B" w:rsidRPr="00EB0F01" w:rsidRDefault="000C1D1B" w:rsidP="00CE1A17"/>
    <w:p w14:paraId="54EE09FE" w14:textId="77777777" w:rsidR="00CE1A17" w:rsidRPr="00EB0F01" w:rsidRDefault="00CE1A17" w:rsidP="00816DA6">
      <w:pPr>
        <w:pStyle w:val="Ttulo4"/>
      </w:pPr>
      <w:bookmarkStart w:id="66" w:name="_Toc4351328"/>
      <w:r w:rsidRPr="00EB0F01">
        <w:t>1.1.2.1 Protocolos de aprendizaje activo</w:t>
      </w:r>
      <w:bookmarkEnd w:id="66"/>
    </w:p>
    <w:p w14:paraId="4B023183" w14:textId="6A5B6BF4" w:rsidR="00CE1A17" w:rsidRPr="00EB0F01" w:rsidRDefault="00CE1A17" w:rsidP="00CE1A17">
      <w:r w:rsidRPr="00EB0F01">
        <w:t xml:space="preserve">Existen varios enfoques y protocolos en la literatura que describen la </w:t>
      </w:r>
      <w:r w:rsidR="00816DA6" w:rsidRPr="00EB0F01">
        <w:t>aplicación</w:t>
      </w:r>
      <w:r w:rsidRPr="00EB0F01">
        <w:t xml:space="preserve"> de estas </w:t>
      </w:r>
      <w:r w:rsidR="00816DA6" w:rsidRPr="00EB0F01">
        <w:t>técnicas</w:t>
      </w:r>
      <w:r w:rsidRPr="00EB0F01">
        <w:t xml:space="preserve">. Algunas de las cuales </w:t>
      </w:r>
      <w:r w:rsidR="00816DA6" w:rsidRPr="00EB0F01">
        <w:t>serán</w:t>
      </w:r>
      <w:r w:rsidRPr="00EB0F01">
        <w:t xml:space="preserve"> resumidas a </w:t>
      </w:r>
      <w:r w:rsidR="00816DA6" w:rsidRPr="00EB0F01">
        <w:t>continuación</w:t>
      </w:r>
      <w:r w:rsidRPr="00EB0F01">
        <w:t>:</w:t>
      </w:r>
    </w:p>
    <w:p w14:paraId="2E323912" w14:textId="2D70E06F" w:rsidR="00CE1A17" w:rsidRPr="00EB0F01" w:rsidRDefault="00CE1A17" w:rsidP="00CE1A17">
      <w:r w:rsidRPr="00816DA6">
        <w:rPr>
          <w:i/>
        </w:rPr>
        <w:t>Membership Query Synthesis</w:t>
      </w:r>
      <w:r w:rsidRPr="00EB0F01">
        <w:t xml:space="preserve"> (</w:t>
      </w:r>
      <w:r w:rsidR="00816DA6" w:rsidRPr="00EB0F01">
        <w:t>Síntesis</w:t>
      </w:r>
      <w:r w:rsidRPr="00EB0F01">
        <w:t xml:space="preserve"> de Consulta de </w:t>
      </w:r>
      <w:r w:rsidR="00816DA6" w:rsidRPr="00EB0F01">
        <w:t>Membresía</w:t>
      </w:r>
      <w:r w:rsidRPr="00EB0F01">
        <w:t>): se consulta aleatoriamente cada ejemplo no etiquetado en el espacio de entrada, para luego</w:t>
      </w:r>
      <w:r w:rsidR="00816DA6">
        <w:t xml:space="preserve"> </w:t>
      </w:r>
      <w:r w:rsidRPr="00EB0F01">
        <w:t xml:space="preserve">ser etiquetado. </w:t>
      </w:r>
      <w:r w:rsidR="00816DA6">
        <w:fldChar w:fldCharType="begin" w:fldLock="1"/>
      </w:r>
      <w:r w:rsidR="00393E94">
        <w:instrText>ADDIN CSL_CITATION {"citationItems":[{"id":"ITEM-1","itemData":{"DOI":"10.1017/CBO9781107415324.004","ISBN":"9788578110796","ISSN":"1098-6596","PMID":"25246403","abstract":"Predicting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w:instrText>
      </w:r>
      <w:r w:rsidR="00393E94">
        <w:rPr>
          <w:rFonts w:hint="eastAsia"/>
        </w:rPr>
        <w:instrText>α</w:instrText>
      </w:r>
      <w:r w:rsidR="00393E94">
        <w:instrText>-helical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approach.","author":[{"dropping-particle":"","family":"Angluin","given":"Dana","non-dropping-particle":"","parse-names":false,"suffix":""}],"container-title":"Machine Learning","id":"ITEM-1","issue":"1983","issued":{"date-parts":[["2013"]]},"page":"1689-1699","title":"Queries and Concept Learning","type":"article-journal","volume":"53"},"uris":["http://www.mendeley.com/documents/?uuid=403fea50-d6a5-430d-917d-4f223fefca51"]},{"id":"ITEM-2","itemData":{"DOI":"10.1.1.167.4245","ISBN":"978-1-4673-8391-2","ISSN":"00483931","PMID":"15003161","abstract":"The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Madison","id":"ITEM-2","issue":"2","issued":{"date-parts":[["2010"]]},"page":"201–221","title":"Active learning literature survey","type":"article-journal","volume":"15"},"uris":["http://www.mendeley.com/documents/?uuid=ce3b93d9-4d91-4adc-8461-65c1063e238d"]}],"mendeley":{"formattedCitation":"[2], [21]"},"properties":{"noteIndex":0},"schema":"https://github.com/citation-style-language/schema/raw/master/csl-citation.json"}</w:instrText>
      </w:r>
      <w:r w:rsidR="00816DA6">
        <w:fldChar w:fldCharType="separate"/>
      </w:r>
      <w:r w:rsidR="00393E94" w:rsidRPr="00393E94">
        <w:rPr>
          <w:noProof/>
        </w:rPr>
        <w:t>[2], [21]</w:t>
      </w:r>
      <w:r w:rsidR="00816DA6">
        <w:fldChar w:fldCharType="end"/>
      </w:r>
    </w:p>
    <w:p w14:paraId="57C43025" w14:textId="1B5A619C" w:rsidR="00CE1A17" w:rsidRPr="00EB0F01" w:rsidRDefault="00CE1A17" w:rsidP="00CE1A17">
      <w:r w:rsidRPr="00816DA6">
        <w:rPr>
          <w:i/>
        </w:rPr>
        <w:lastRenderedPageBreak/>
        <w:t>Stream-based Active Learning</w:t>
      </w:r>
      <w:r w:rsidRPr="00EB0F01">
        <w:t xml:space="preserve"> (Aprendizaje Activo basado en flujo): Este </w:t>
      </w:r>
      <w:r w:rsidR="00816DA6" w:rsidRPr="00EB0F01">
        <w:t>evalúa</w:t>
      </w:r>
      <w:r w:rsidRPr="00EB0F01">
        <w:t xml:space="preserve"> un ejemplo a la vez, para luego decidir si el </w:t>
      </w:r>
      <w:r w:rsidR="00816DA6" w:rsidRPr="00EB0F01">
        <w:t>ejemplo</w:t>
      </w:r>
      <w:r w:rsidRPr="00EB0F01">
        <w:t xml:space="preserve"> consultado es etiquetado o ignor</w:t>
      </w:r>
      <w:r w:rsidR="00816DA6">
        <w:t xml:space="preserve">ado </w:t>
      </w:r>
      <w:r w:rsidR="00816DA6">
        <w:fldChar w:fldCharType="begin" w:fldLock="1"/>
      </w:r>
      <w:r w:rsidR="00393E94">
        <w:instrText>ADDIN CSL_CITATION {"citationItems":[{"id":"ITEM-1","itemData":{"DOI":"10.1016/0893-6080(95)00137-9","ISSN":"08936080","abstract":"I consider the question 'How should one act when the only goal is to learn as much as possible?'. Building on the theoretical results of Fedorov (1972, Theory of Optimal Experiments, Academic Press) and MacKay (1992, Neural Computation, 4, 590-604), I apply techniques from optimal experiment design (OED) to guide the query/action selection of a neural network learner. I demonstrate that these techniques allow the learner to minimize its generalization error by exploring its domain efficiently and completely. I conclude that, while not a panacea, OED-based query/action selection has much to offer, especially in domains where its high computational costs can be tolerated.","author":[{"dropping-particle":"","family":"Cohn","given":"David A.","non-dropping-particle":"","parse-names":false,"suffix":""}],"container-title":"Neural Networks","id":"ITEM-1","issue":"6","issued":{"date-parts":[["1996"]]},"page":"1071-1083","title":"Neural network exploration using optimal experiment design","type":"article-journal","volume":"9"},"uris":["http://www.mendeley.com/documents/?uuid=e4681d92-e156-46d5-b764-ec580b9f7f65"]}],"mendeley":{"formattedCitation":"[22]","plainTextFormattedCitation":"[22]","previouslyFormattedCitation":"[23]"},"properties":{"noteIndex":0},"schema":"https://github.com/citation-style-language/schema/raw/master/csl-citation.json"}</w:instrText>
      </w:r>
      <w:r w:rsidR="00816DA6">
        <w:fldChar w:fldCharType="separate"/>
      </w:r>
      <w:r w:rsidR="00393E94" w:rsidRPr="00393E94">
        <w:rPr>
          <w:noProof/>
        </w:rPr>
        <w:t>[22]</w:t>
      </w:r>
      <w:r w:rsidR="00816DA6">
        <w:fldChar w:fldCharType="end"/>
      </w:r>
    </w:p>
    <w:p w14:paraId="1C77D5A8" w14:textId="3A93A154" w:rsidR="00CE1A17" w:rsidRPr="00EB0F01" w:rsidRDefault="00CE1A17" w:rsidP="00CE1A17">
      <w:r w:rsidRPr="00816DA6">
        <w:rPr>
          <w:i/>
        </w:rPr>
        <w:t>Pool-based Active Learning</w:t>
      </w:r>
      <w:r w:rsidRPr="00EB0F01">
        <w:t xml:space="preserve"> (Aprendizaje Activo basado en conjunto o piscina):</w:t>
      </w:r>
      <w:r w:rsidR="00542A7F">
        <w:t xml:space="preserve"> </w:t>
      </w:r>
      <w:r w:rsidR="00542A7F" w:rsidRPr="00542A7F">
        <w:t>dado un conjunto de ejemplos no etiquetados, los ordena de acuerdo a su informatividad y luego consulta la etiqueta para aquellos ejemplos que sean más informativos</w:t>
      </w:r>
      <w:r w:rsidR="00542A7F">
        <w:t xml:space="preserve"> </w:t>
      </w:r>
      <w:r w:rsidR="00542A7F">
        <w:fldChar w:fldCharType="begin" w:fldLock="1"/>
      </w:r>
      <w:r w:rsidR="00393E94">
        <w:instrText>ADDIN CSL_CITATION {"citationItems":[{"id":"ITEM-1","itemData":{"DOI":"10.1145/219587.219592","ISBN":"978-3-540-19889-5","ISSN":"01635840","PMID":"19538444","abstract":"The ability to cheaply train text classifiers is critical to their use in information retrieval, content analysis, natural language processing, and other tasks involving data which is partly or fully textual. An algorithm for sequential sampling during machine learning of statistical classifiers was developed and tested on a newswire text categorization task. This method, which we call uncertainty sampling, reduced by as much as 500-fold the amount of training data that would have to be manually classified to achieve a given level of effectiveness.","author":[{"dropping-particle":"","family":"Lewis","given":"David D.","non-dropping-particle":"","parse-names":false,"suffix":""}],"container-title":"ACM SIGIR Forum","id":"ITEM-1","issue":"2","issued":{"date-parts":[["2007"]]},"page":"13-19","title":"A sequential algorithm for training text classifiers","type":"article","volume":"29"},"uris":["http://www.mendeley.com/documents/?uuid=b25effbb-e505-4680-a9a9-57a6cef705ae"]},{"id":"ITEM-2","itemData":{"DOI":"10.1.1.167.4245","ISBN":"978-1-4673-8391-2","ISSN":"00483931","PMID":"15003161","abstract":"The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Madison","id":"ITEM-2","issue":"2","issued":{"date-parts":[["2010"]]},"page":"201–221","title":"Active learning literature survey","type":"article-journal","volume":"15"},"uris":["http://www.mendeley.com/documents/?uuid=ce3b93d9-4d91-4adc-8461-65c1063e238d"]}],"mendeley":{"formattedCitation":"[2], [23]","plainTextFormattedCitation":"[2], [23]","previouslyFormattedCitation":"[9], [24]"},"properties":{"noteIndex":0},"schema":"https://github.com/citation-style-language/schema/raw/master/csl-citation.json"}</w:instrText>
      </w:r>
      <w:r w:rsidR="00542A7F">
        <w:fldChar w:fldCharType="separate"/>
      </w:r>
      <w:r w:rsidR="00393E94" w:rsidRPr="00393E94">
        <w:rPr>
          <w:noProof/>
        </w:rPr>
        <w:t>[2], [23]</w:t>
      </w:r>
      <w:r w:rsidR="00542A7F">
        <w:fldChar w:fldCharType="end"/>
      </w:r>
    </w:p>
    <w:p w14:paraId="3C4C5C2F" w14:textId="3D9203AD" w:rsidR="00CE1A17" w:rsidRPr="00EB0F01" w:rsidRDefault="00CE1A17" w:rsidP="00CE1A17">
      <w:r w:rsidRPr="00EB0F01">
        <w:t xml:space="preserve">El escenario </w:t>
      </w:r>
      <w:r w:rsidR="00542A7F" w:rsidRPr="00EB0F01">
        <w:t>síntesis</w:t>
      </w:r>
      <w:r w:rsidRPr="00EB0F01">
        <w:t xml:space="preserve"> de consulta de </w:t>
      </w:r>
      <w:r w:rsidR="00542A7F" w:rsidRPr="00EB0F01">
        <w:t>membresía</w:t>
      </w:r>
      <w:r w:rsidRPr="00EB0F01">
        <w:t xml:space="preserve"> es usualmente eficiente, pero el etiquetamiento aleatorio de ejemplos puede ser poco practico para problemas de dominio real si el </w:t>
      </w:r>
      <w:r w:rsidR="00542A7F" w:rsidRPr="00EB0F01">
        <w:t>oráculo</w:t>
      </w:r>
      <w:r w:rsidR="00542A7F">
        <w:rPr>
          <w:rStyle w:val="Refdenotaalpie"/>
        </w:rPr>
        <w:footnoteReference w:id="9"/>
      </w:r>
      <w:r w:rsidR="0094139C">
        <w:t xml:space="preserve"> </w:t>
      </w:r>
      <w:r w:rsidRPr="00EB0F01">
        <w:t>es un anotador humano, esta limitante dio lugar al uso de los otros dos escenarios.</w:t>
      </w:r>
    </w:p>
    <w:p w14:paraId="58793BDB" w14:textId="0FFF5874" w:rsidR="00CE1A17" w:rsidRPr="00EB0F01" w:rsidRDefault="00CE1A17" w:rsidP="00CE1A17">
      <w:r w:rsidRPr="00EB0F01">
        <w:t xml:space="preserve">La diferencia principal entre el aprendizaje activo basado en flujo y el basado en conjunto es que el primero realiza la </w:t>
      </w:r>
      <w:r w:rsidR="00542A7F" w:rsidRPr="00EB0F01">
        <w:t>exploración</w:t>
      </w:r>
      <w:r w:rsidRPr="00EB0F01">
        <w:t xml:space="preserve"> por los ejemplos </w:t>
      </w:r>
      <w:r w:rsidR="00542A7F" w:rsidRPr="00EB0F01">
        <w:t>secuencialmente</w:t>
      </w:r>
      <w:r w:rsidRPr="00EB0F01">
        <w:t xml:space="preserve"> y toma </w:t>
      </w:r>
      <w:r w:rsidR="00542A7F" w:rsidRPr="00EB0F01">
        <w:t>decisiones</w:t>
      </w:r>
      <w:r w:rsidRPr="00EB0F01">
        <w:t xml:space="preserve"> de </w:t>
      </w:r>
      <w:r w:rsidR="00542A7F" w:rsidRPr="00EB0F01">
        <w:t>consulta</w:t>
      </w:r>
      <w:r w:rsidRPr="00EB0F01">
        <w:t xml:space="preserve"> de manera individual, mientras que el otro </w:t>
      </w:r>
      <w:r w:rsidR="00542A7F" w:rsidRPr="00EB0F01">
        <w:t>evalúa</w:t>
      </w:r>
      <w:r w:rsidRPr="00EB0F01">
        <w:t xml:space="preserve"> y </w:t>
      </w:r>
      <w:r w:rsidR="00542A7F" w:rsidRPr="00EB0F01">
        <w:t>ordena el</w:t>
      </w:r>
      <w:r w:rsidRPr="00EB0F01">
        <w:t xml:space="preserve"> fondo completo de ejemplos no etiquetados antes de seleccionar las mejores consultas. </w:t>
      </w:r>
      <w:r w:rsidR="00542A7F">
        <w:fldChar w:fldCharType="begin" w:fldLock="1"/>
      </w:r>
      <w:r w:rsidR="00393E94">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[9]"},"properties":{"noteIndex":0},"schema":"https://github.com/citation-style-language/schema/raw/master/csl-citation.json"}</w:instrText>
      </w:r>
      <w:r w:rsidR="00542A7F">
        <w:fldChar w:fldCharType="separate"/>
      </w:r>
      <w:r w:rsidR="00393E94" w:rsidRPr="00393E94">
        <w:rPr>
          <w:noProof/>
        </w:rPr>
        <w:t>[2]</w:t>
      </w:r>
      <w:r w:rsidR="00542A7F">
        <w:fldChar w:fldCharType="end"/>
      </w:r>
    </w:p>
    <w:p w14:paraId="3DFA3705" w14:textId="2C095F4A" w:rsidR="00CE1A17" w:rsidRPr="00EB0F01" w:rsidRDefault="00CE1A17" w:rsidP="00CE1A17">
      <w:r w:rsidRPr="00EB0F01">
        <w:t>El protocolo basado en fondo ha sido mucho más aplicado en tareas reales como en clasificación y recuperación de imágenes</w:t>
      </w:r>
      <w:r w:rsidR="00542A7F">
        <w:t xml:space="preserve"> </w:t>
      </w:r>
      <w:r w:rsidR="006F0B5C">
        <w:fldChar w:fldCharType="begin" w:fldLock="1"/>
      </w:r>
      <w:r w:rsidR="00393E94">
        <w:instrText>ADDIN CSL_CITATION {"citationItems":[{"id":"ITEM-1","itemData":{"DOI":"10.1145/500141.500159","ISBN":"1581133944","abstract":"A novel method of relevance feedback is presented based on support vector machine learning in the content-based image retrieval system. A SVM classifier can be learned from training data of relevance images and irrelevance images marked by users. Using the classifier, the system can retrieve more images relevant to the query in the database efficiently. Experiments were carried out on a large-size database of 9918 images. It shows that the interactive learning and retrieval process can find correct images increasingly. It also shows the generalization ability of SVM under the condition of limited training samples","author":[{"dropping-particle":"","family":"Tong","given":"Simon","non-dropping-particle":"","parse-names":false,"suffix":""},{"dropping-particle":"","family":"Chang","given":"Edward","non-dropping-particle":"","parse-names":false,"suffix":""}],"container-title":"Proceedings of the ninth ACM international conference on Multimedia  - MULTIMEDIA '01","id":"ITEM-1","issue":"C","issued":{"date-parts":[["2001"]]},"page":"107","title":"Support vector machine active learning for image retrieval","type":"article-journal"},"uris":["http://www.mendeley.com/documents/?uuid=6f333f26-8d64-4970-b734-e8573db5db85"]},{"id":"ITEM-2","itemData":{"DOI":"10.1162/153244302760185243","ISBN":"1558607072","ISSN":"0003-6951","PMID":"8804822","abstract":"Support vector machines have met with significant success in numerous real-world learning tasks. However, like most machine learning algorithms, they are generally applied using a randomly selected training set classified in advance. In many settings, we also have the option of using &lt;em&gt;pool-based active learning&lt;/em&gt;. Instead of using a randomly selected training set, the learner has access to a pool of unlabeled instances and can request the labels for some number of them. We introduce a new algorithm for performing active learning with support vector machines, i.e., an algorithm for choosing which instances to request next. We provide a theoretical motivation for the algorithm using the notion of a &lt;em&gt;version space&lt;/em&gt;. We present experimental results showing that employing our active learning method can significantly reduce the need for labeled training instances in both the standard inductive and transductive settings.","author":[{"dropping-particle":"","family":"Tong","given":"Simon","non-dropping-particle":"","parse-names":false,"suffix":""},{"dropping-particle":"","family":"Koller","given":"Daphne","non-dropping-particle":"","parse-names":false,"suffix":""}],"container-title":"CrossRef Listing of Deleted DOIs","id":"ITEM-2","issued":{"date-parts":[["2000"]]},"page":"45-66","title":"Support Vector Machine Active Learning with Applications to Text Classification Simon","type":"article-journal","volume":"1"},"uris":["http://www.mendeley.com/documents/?uuid=5b0186e5-d38a-4c70-952f-89b1df016f53"]}],"mendeley":{"formattedCitation":"[24], [25]","plainTextFormattedCitation":"[24], [25]","previouslyFormattedCitation":"[25], [26]"},"properties":{"noteIndex":0},"schema":"https://github.com/citation-style-language/schema/raw/master/csl-citation.json"}</w:instrText>
      </w:r>
      <w:r w:rsidR="006F0B5C">
        <w:fldChar w:fldCharType="separate"/>
      </w:r>
      <w:r w:rsidR="00393E94" w:rsidRPr="00393E94">
        <w:rPr>
          <w:noProof/>
        </w:rPr>
        <w:t>[24], [25]</w:t>
      </w:r>
      <w:r w:rsidR="006F0B5C">
        <w:fldChar w:fldCharType="end"/>
      </w:r>
      <w:r w:rsidRPr="00EB0F01">
        <w:t>, clasificaci</w:t>
      </w:r>
      <w:r w:rsidR="004D1ABB">
        <w:t xml:space="preserve">ón y recuperación de videos </w:t>
      </w:r>
      <w:r w:rsidR="004D1ABB">
        <w:fldChar w:fldCharType="begin" w:fldLock="1"/>
      </w:r>
      <w:r w:rsidR="00393E94">
        <w:instrText>ADDIN CSL_CITATION {"citationItems":[{"id":"ITEM-1","itemData":{"DOI":"10.1145/1508850.1508854","ISSN":"10468188","abstract":"Support vector machine (SVM) active learning is one popular and successful technique for rel-evance feedback in content-based image retrieval (CBIR). Despite the success, conventional SVM active learning has two main drawbacks. First, the performance of SVM is usually limited by the number of labeled examples. It often suffers a poor performance for the small-sized labeled examples, which is the case in relevance feedback. Second, conventional approaches do not take into account the redundancy among examples, and could select multiple examples that are similar (or even identical). In this work, we propose a novel scheme for explicitly addressing the draw-backs. It first learns a kernel function from a mixture of labeled and unlabeled data, and therefore alleviates the problem of small-sized training data. The kernel will then be used for a batch mode active learning method to identify the most informative and diverse examples via a min-max framework. Two novel algorithms are proposed to solve the related combinatorial optimization: the first approach approximates the problem into a quadratic program, and the second solves the combinatorial optimization approximately by a greedy algorithm that exploits the merits of sub-modular functions. Extensive experiments with image retrieval using both natural photo images and medical images show that the proposed algorithms are significantly more effective than the state-of-the-art approaches.","author":[{"dropping-particle":"","family":"Hoi","given":"Steven C. H.","non-dropping-particle":"","parse-names":false,"suffix":""},{"dropping-particle":"","family":"Jin","given":"Rong","non-dropping-particle":"","parse-names":false,"suffix":""},{"dropping-particle":"","family":"Zhu","given":"Jianke","non-dropping-particle":"","parse-names":false,"suffix":""},{"dropping-particle":"","family":"Lyu","given":"Michael R.","non-dropping-particle":"","parse-names":false,"suffix":""}],"container-title":"ACM Transactions on Information Systems","id":"ITEM-1","issue":"3","issued":{"date-parts":[["2009"]]},"page":"1-29","title":"Semisupervised SVM batch mode active learning with applications to image retrieval","type":"article-journal","volume":"27"},"uris":["http://www.mendeley.com/documents/?uuid=2ba93447-9704-4a4c-8304-2a92addb4066"]}],"mendeley":{"formattedCitation":"[26]","plainTextFormattedCitation":"[26]","previouslyFormattedCitation":"[27]"},"properties":{"noteIndex":0},"schema":"https://github.com/citation-style-language/schema/raw/master/csl-citation.json"}</w:instrText>
      </w:r>
      <w:r w:rsidR="004D1ABB">
        <w:fldChar w:fldCharType="separate"/>
      </w:r>
      <w:r w:rsidR="00393E94" w:rsidRPr="00393E94">
        <w:rPr>
          <w:noProof/>
        </w:rPr>
        <w:t>[26]</w:t>
      </w:r>
      <w:r w:rsidR="004D1ABB">
        <w:fldChar w:fldCharType="end"/>
      </w:r>
      <w:r w:rsidRPr="00EB0F01">
        <w:t>, clasificación de texto</w:t>
      </w:r>
      <w:r w:rsidR="004D1ABB">
        <w:t xml:space="preserve"> </w:t>
      </w:r>
      <w:r w:rsidR="004D1ABB">
        <w:fldChar w:fldCharType="begin" w:fldLock="1"/>
      </w:r>
      <w:r w:rsidR="00393E94">
        <w:instrText>ADDIN CSL_CITATION {"citationItems":[{"id":"ITEM-1","itemData":{"DOI":"10.1145/1508850.1508854","ISSN":"10468188","abstract":"Support vector machine (SVM) active learning is one popular and successful technique for rel-evance feedback in content-based image retrieval (CBIR). Despite the success, conventional SVM active learning has two main drawbacks. First, the performance of SVM is usually limited by the number of labeled examples. It often suffers a poor performance for the small-sized labeled examples, which is the case in relevance feedback. Second, conventional approaches do not take into account the redundancy among examples, and could select multiple examples that are similar (or even identical). In this work, we propose a novel scheme for explicitly addressing the draw-backs. It first learns a kernel function from a mixture of labeled and unlabeled data, and therefore alleviates the problem of small-sized training data. The kernel will then be used for a batch mode active learning method to identify the most informative and diverse examples via a min-max framework. Two novel algorithms are proposed to solve the related combinatorial optimization: the first approach approximates the problem into a quadratic program, and the second solves the combinatorial optimization approximately by a greedy algorithm that exploits the merits of sub-modular functions. Extensive experiments with image retrieval using both natural photo images and medical images show that the proposed algorithms are significantly more effective than the state-of-the-art approaches.","author":[{"dropping-particle":"","family":"Hoi","given":"Steven C. H.","non-dropping-particle":"","parse-names":false,"suffix":""},{"dropping-particle":"","family":"Jin","given":"Rong","non-dropping-particle":"","parse-names":false,"suffix":""},{"dropping-particle":"","family":"Zhu","given":"Jianke","non-dropping-particle":"","parse-names":false,"suffix":""},{"dropping-particle":"","family":"Lyu","given":"Michael R.","non-dropping-particle":"","parse-names":false,"suffix":""}],"container-title":"ACM Transactions on Information Systems","id":"ITEM-1","issue":"3","issued":{"date-parts":[["2009"]]},"page":"1-29","title":"Semisupervised SVM batch mode active learning with applications to image retrieval","type":"article-journal","volume":"27"},"uris":["http://www.mendeley.com/documents/?uuid=2ba93447-9704-4a4c-8304-2a92addb4066"]},{"id":"ITEM-2","itemData":{"DOI":"10.1162/153244302760185243","ISBN":"1558607072","ISSN":"0003-6951","PMID":"8804822","abstract":"Support vector machines have met with significant success in numerous real-world learning tasks. However, like most machine learning algorithms, they are generally applied using a randomly selected training set classified in advance. In many settings, we also have the option of using &lt;em&gt;pool-based active learning&lt;/em&gt;. Instead of using a randomly selected training set, the learner has access to a pool of unlabeled instances and can request the labels for some number of them. We introduce a new algorithm for performing active learning with support vector machines, i.e., an algorithm for choosing which instances to request next. We provide a theoretical motivation for the algorithm using the notion of a &lt;em&gt;version space&lt;/em&gt;. We present experimental results showing that employing our active learning method can significantly reduce the need for labeled training instances in both the standard inductive and transductive settings.","author":[{"dropping-particle":"","family":"Tong","given":"Simon","non-dropping-particle":"","parse-names":false,"suffix":""},{"dropping-particle":"","family":"Koller","given":"Daphne","non-dropping-particle":"","parse-names":false,"suffix":""}],"container-title":"CrossRef Listing of Deleted DOIs","id":"ITEM-2","issued":{"date-parts":[["2000"]]},"page":"45-66","title":"Support Vector Machine Active Learning with Applications to Text Classification Simon","type":"article-journal","volume":"1"},"uris":["http://www.mendeley.com/documents/?uuid=5b0186e5-d38a-4c70-952f-89b1df016f53"]}],"mendeley":{"formattedCitation":"[25], [26]","plainTextFormattedCitation":"[25], [26]","previouslyFormattedCitation":"[26], [27]"},"properties":{"noteIndex":0},"schema":"https://github.com/citation-style-language/schema/raw/master/csl-citation.json"}</w:instrText>
      </w:r>
      <w:r w:rsidR="004D1ABB">
        <w:fldChar w:fldCharType="separate"/>
      </w:r>
      <w:r w:rsidR="00393E94" w:rsidRPr="00393E94">
        <w:rPr>
          <w:noProof/>
        </w:rPr>
        <w:t>[25], [26]</w:t>
      </w:r>
      <w:r w:rsidR="004D1ABB">
        <w:fldChar w:fldCharType="end"/>
      </w:r>
      <w:r w:rsidRPr="00EB0F01">
        <w:t>, extracción de información</w:t>
      </w:r>
      <w:r w:rsidR="004D1ABB">
        <w:t xml:space="preserve"> </w:t>
      </w:r>
      <w:r w:rsidR="004D1ABB">
        <w:fldChar w:fldCharType="begin" w:fldLock="1"/>
      </w:r>
      <w:r w:rsidR="00393E94">
        <w:instrText>ADDIN CSL_CITATION {"citationItems":[{"id":"ITEM-1","itemData":{"DOI":"10.3115/1613715.1613855","ISBN":"9788576521631","ISSN":"10811206","PMID":"2147071","abstract":"Active learning is well-suited to many problems in natural language processing, where unlabeled data may be abundant but annotation is slow and expensive. This paper aims to shed light on the best active learning approaches for sequence labeling tasks such as information extraction and document segmentation. We survey previously used query selection strategies for sequence models, and propose several novel algorithms to address their shortcomings. We also conduct a large-scale empirical comparison using multiple corpora, which demonstrates that our proposed methods advance the state of the art.","author":[{"dropping-particle":"","family":"Settles","given":"Burr","non-dropping-particle":"","parse-names":false,"suffix":""},{"dropping-particle":"","family":"Craven","given":"Mark","non-dropping-particle":"","parse-names":false,"suffix":""}],"id":"ITEM-1","issued":{"date-parts":[["2010"]]},"page":"1070","title":"An analysis of active learning strategies for sequence labeling tasks","type":"article-journal"},"uris":["http://www.mendeley.com/documents/?uuid=8ca5274c-9ec5-4d5c-8ab5-ee2fc2df638d"]},{"id":"ITEM-2","itemData":{"author":[{"dropping-particle":"","family":"Thompson","given":"Cynthia A","non-dropping-particle":"","parse-names":false,"suffix":""},{"dropping-particle":"","family":"Hall","given":"Ventura","non-dropping-particle":"","parse-names":false,"suffix":""},{"dropping-particle":"","family":"Mooney","given":"Raymond J","non-dropping-particle":"","parse-names":false,"suffix":""}],"container-title":"Machine Learning","id":"ITEM-2","issue":"June","issued":{"date-parts":[["1999"]]},"page":"406-414","title":"Active Learning for Natural Language Parsing and Information Extraction LEARNING SYSTEMS","type":"article-journal"},"uris":["http://www.mendeley.com/documents/?uuid=1df0e375-9930-4a02-aeff-2f2c4d7fd140"]}],"mendeley":{"formattedCitation":"[27], [28]","plainTextFormattedCitation":"[27], [28]","previouslyFormattedCitation":"[28], [29]"},"properties":{"noteIndex":0},"schema":"https://github.com/citation-style-language/schema/raw/master/csl-citation.json"}</w:instrText>
      </w:r>
      <w:r w:rsidR="004D1ABB">
        <w:fldChar w:fldCharType="separate"/>
      </w:r>
      <w:r w:rsidR="00393E94" w:rsidRPr="00393E94">
        <w:rPr>
          <w:noProof/>
        </w:rPr>
        <w:t>[27], [28]</w:t>
      </w:r>
      <w:r w:rsidR="004D1ABB">
        <w:fldChar w:fldCharType="end"/>
      </w:r>
      <w:r w:rsidRPr="00EB0F01">
        <w:t xml:space="preserve">, reconocimiento del habla </w:t>
      </w:r>
      <w:r w:rsidR="004D1ABB">
        <w:fldChar w:fldCharType="begin" w:fldLock="1"/>
      </w:r>
      <w:r w:rsidR="00393E94">
        <w:instrText>ADDIN CSL_CITATION {"citationItems":[{"id":"ITEM-1","itemData":{"DOI":"10.1016/j.specom.2004.08.002","ISSN":"01676393","abstract":"In this paper, we describe active and semi-supervised learning methods for reducing the labeling effort for spoken language understanding. In a goal-oriented call routing system, understanding the intent of the user can be framed as a classification problem. State of the art statistical classification systems are trained using a large number of human-labeled utterances, preparation of which is labor intensive and time consuming. Active learning aims to minimize the number of labeled utterances by automatically selecting the utterances that are likely to be most informative for labeling. The method for active learning we propose, inspired by certainty-based active learning, selects the examples that the classifier is the least confident about. The examples that are classified with higher confidence scores (hence not selected by active learning) are exploited using two semi-supervised learning methods. The first method augments the training data by using the machine-labeled classes for the unlabeled utterances. The second method instead augments the classification model trained using the human-labeled utterances with the machine-labeled ones in a weighted manner. We then combine active and semi-supervised learning using selectively sampled and automatically labeled data. This enables us to exploit all collected data and alleviates the data imbalance problem caused by employing only active or semi-supervised learning. We have evaluated these active and semi-supervised learning methods with a call classification system used for AT&amp;T customer care. Our results indicate that it is possible to reduce human labeling effort significantly. © 2004 Elsevier B.V. All rights reserved.","author":[{"dropping-particle":"","family":"Tur","given":"Gokhan","non-dropping-particle":"","parse-names":false,"suffix":""},{"dropping-particle":"","family":"Hakkani-Tür","given":"Dilek","non-dropping-particle":"","parse-names":false,"suffix":""},{"dropping-particle":"","family":"Schapire","given":"Robert E.","non-dropping-particle":"","parse-names":false,"suffix":""}],"container-title":"Speech Communication","id":"ITEM-1","issue":"2","issued":{"date-parts":[["2005"]]},"page":"171-186","title":"Combining active and semi-supervised learning for spoken language understanding","type":"article-journal","volume":"45"},"uris":["http://www.mendeley.com/documents/?uuid=a38b9109-54bf-44f1-81cd-45679cda8811"]},{"id":"ITEM-2","itemData":{"DOI":"10.1109/icassp.2002.5745510","ISBN":"0-7803-0946-4","abstract":"State-of-the-art speech recognition systems are trained using transcribed utterances, preparation of which is labor intensive and time-consuming. In this paper, we describe a new method for reducing the transcription effort for training in automatic speech recognition (ASR). Active learning aims at reducing the number of training examples to be labeled by automatically processing the unlabeled examples, and then selecting the most informative ones with respect to a given cost function for a human to label. We automatically estimate a confidence score for each word of the utterance, exploiting the lattice output of a speech recognizer, which was trained on a small set of transcribed data. We compute utterance confidence scores based on these word confidence scores, then selectively sample the utterances to be transcribed using the utterance confidence scores. In our experiments, we show that we reduce the amount of labeled data needed for a given word accuracy by 27%.","author":[{"dropping-particle":"","family":"Hakkani-Tur","given":"Dilek","non-dropping-particle":"","parse-names":false,"suffix":""},{"dropping-particle":"","family":"Riccardi","given":"Giuseppe","non-dropping-particle":"","parse-names":false,"suffix":""},{"dropping-particle":"","family":"Gorin","given":"Allen","non-dropping-particle":"","parse-names":false,"suffix":""}],"id":"ITEM-2","issue":"December 2016","issued":{"date-parts":[["2011"]]},"page":"IV-3904-IV-3907","title":"Active learning for automatic speech recognition","type":"article-journal"},"uris":["http://www.mendeley.com/documents/?uuid=6854198d-8b8a-4b6e-bc2f-950a8ecdc205"]}],"mendeley":{"formattedCitation":"[18], [29]","plainTextFormattedCitation":"[18], [29]","previouslyFormattedCitation":"[19], [30]"},"properties":{"noteIndex":0},"schema":"https://github.com/citation-style-language/schema/raw/master/csl-citation.json"}</w:instrText>
      </w:r>
      <w:r w:rsidR="004D1ABB">
        <w:fldChar w:fldCharType="separate"/>
      </w:r>
      <w:r w:rsidR="00393E94" w:rsidRPr="00393E94">
        <w:rPr>
          <w:noProof/>
        </w:rPr>
        <w:t>[18], [29]</w:t>
      </w:r>
      <w:r w:rsidR="004D1ABB">
        <w:fldChar w:fldCharType="end"/>
      </w:r>
      <w:r w:rsidR="004D1ABB">
        <w:t xml:space="preserve"> </w:t>
      </w:r>
      <w:r w:rsidRPr="00EB0F01">
        <w:t xml:space="preserve">y </w:t>
      </w:r>
      <w:r w:rsidR="00482862">
        <w:t xml:space="preserve">en el diagnóstico de cáncer </w:t>
      </w:r>
      <w:r w:rsidR="00482862">
        <w:fldChar w:fldCharType="begin" w:fldLock="1"/>
      </w:r>
      <w:r w:rsidR="00393E94">
        <w:instrText>ADDIN CSL_CITATION {"citationItems":[{"id":"ITEM-1","itemData":{"DOI":"10.21873/cgp.20063","ISSN":"17906245","PMID":"29275361","abstract":"Machine learning with maximization (support) of separating margin (vector), called support vector machine (SVM) learning, is a powerful classification tool that has been used for cancer genomic classification or subtyping. Today, as advancements in high-throughput technologies lead to production of large amounts of genomic and epigenomic data, the classification feature of SVMs is expanding its use in cancer genomics, leading to the discovery of new biomarkers, new drug targets, and a better understanding of cancer driver genes. Herein we reviewed the recent progress of SVMs in cancer genomic studies. We intend to comprehend the strength of the SVM learning and its future perspective in cancer genomic applications.","author":[{"dropping-particle":"","family":"Huang","given":"Shujun","non-dropping-particle":"","parse-names":false,"suffix":""},{"dropping-particle":"","family":"Nianguang","given":"C. A.I.","non-dropping-particle":"","parse-names":false,"suffix":""},{"dropping-particle":"","family":"Penzuti Pacheco","given":"Pedro","non-dropping-particle":"","parse-names":false,"suffix":""},{"dropping-particle":"","family":"Narandes","given":"Shavira","non-dropping-particle":"","parse-names":false,"suffix":""},{"dropping-particle":"","family":"Wang","given":"Yang","non-dropping-particle":"","parse-names":false,"suffix":""},{"dropping-particle":"","family":"Wayne","given":"X. U.","non-dropping-particle":"","parse-names":false,"suffix":""}],"container-title":"Cancer Genomics and Proteomics","id":"ITEM-1","issue":"1","issued":{"date-parts":[["2018"]]},"page":"41-51","title":"Applications of support vector machine (SVM) learning in cancer genomics","type":"article-journal","volume":"15"},"uris":["http://www.mendeley.com/documents/?uuid=80158198-48fe-4518-bfd7-8a88d79ae247"]}],"mendeley":{"formattedCitation":"[30]","plainTextFormattedCitation":"[30]","previouslyFormattedCitation":"[31]"},"properties":{"noteIndex":0},"schema":"https://github.com/citation-style-language/schema/raw/master/csl-citation.json"}</w:instrText>
      </w:r>
      <w:r w:rsidR="00482862">
        <w:fldChar w:fldCharType="separate"/>
      </w:r>
      <w:r w:rsidR="00393E94" w:rsidRPr="00393E94">
        <w:rPr>
          <w:noProof/>
        </w:rPr>
        <w:t>[30]</w:t>
      </w:r>
      <w:r w:rsidR="00482862">
        <w:fldChar w:fldCharType="end"/>
      </w:r>
      <w:r w:rsidRPr="00EB0F01">
        <w:t>.</w:t>
      </w:r>
    </w:p>
    <w:p w14:paraId="431D9B53" w14:textId="77248D0A" w:rsidR="00CE1A17" w:rsidRPr="00EB0F01" w:rsidRDefault="00CE1A17" w:rsidP="00CE1A17">
      <w:r w:rsidRPr="00EB0F01">
        <w:t>El protocolo basado en flujo es más apropiado cuando la memoria o el poder de procesamiento pueden ser limitados, como con los dispositivos móviles e incrustados. Es aplicado en tareas como el</w:t>
      </w:r>
      <w:r w:rsidR="00987971">
        <w:t xml:space="preserve"> reconocimiento de palabras </w:t>
      </w:r>
      <w:r w:rsidR="00987971">
        <w:fldChar w:fldCharType="begin" w:fldLock="1"/>
      </w:r>
      <w:r w:rsidR="00393E94">
        <w:instrText>ADDIN CSL_CITATION {"citationItems":[{"id":"ITEM-1","itemData":{"author":[{"dropping-particle":"","family":"Argamon-engelson","given":"Shlomo","non-dropping-particle":"","parse-names":false,"suffix":""}],"id":"ITEM-1","issued":{"date-parts":[["1999"]]},"page":"335-360","title":"Committee-Based Sample Selection For Probabilistic Classi ers","type":"article","volume":"11"},"uris":["http://www.mendeley.com/documents/?uuid=80fd1fc7-d0e4-45e0-9608-885ad664bacd"]}],"mendeley":{"formattedCitation":"[13]","plainTextFormattedCitation":"[13]","previouslyFormattedCitation":"[14]"},"properties":{"noteIndex":0},"schema":"https://github.com/citation-style-language/schema/raw/master/csl-citation.json"}</w:instrText>
      </w:r>
      <w:r w:rsidR="00987971">
        <w:fldChar w:fldCharType="separate"/>
      </w:r>
      <w:r w:rsidR="00393E94" w:rsidRPr="00393E94">
        <w:rPr>
          <w:noProof/>
        </w:rPr>
        <w:t>[13]</w:t>
      </w:r>
      <w:r w:rsidR="00987971">
        <w:fldChar w:fldCharType="end"/>
      </w:r>
      <w:r w:rsidR="00987971">
        <w:t xml:space="preserve">, programación de sensores </w:t>
      </w:r>
      <w:r w:rsidR="00987971">
        <w:fldChar w:fldCharType="begin" w:fldLock="1"/>
      </w:r>
      <w:r w:rsidR="00393E94">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[9]"},"properties":{"noteIndex":0},"schema":"https://github.com/citation-style-language/schema/raw/master/csl-citation.json"}</w:instrText>
      </w:r>
      <w:r w:rsidR="00987971">
        <w:fldChar w:fldCharType="separate"/>
      </w:r>
      <w:r w:rsidR="00393E94" w:rsidRPr="00393E94">
        <w:rPr>
          <w:noProof/>
        </w:rPr>
        <w:t>[2]</w:t>
      </w:r>
      <w:r w:rsidR="00987971">
        <w:fldChar w:fldCharType="end"/>
      </w:r>
      <w:r w:rsidR="00987971">
        <w:t xml:space="preserve"> </w:t>
      </w:r>
      <w:r w:rsidRPr="00EB0F01">
        <w:t>y en el área de re</w:t>
      </w:r>
      <w:r w:rsidR="00987971">
        <w:t xml:space="preserve">cuperación de la información </w:t>
      </w:r>
      <w:r w:rsidR="00987971">
        <w:fldChar w:fldCharType="begin" w:fldLock="1"/>
      </w:r>
      <w:r w:rsidR="00393E94">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[9]"},"properties":{"noteIndex":0},"schema":"https://github.com/citation-style-language/schema/raw/master/csl-citation.json"}</w:instrText>
      </w:r>
      <w:r w:rsidR="00987971">
        <w:fldChar w:fldCharType="separate"/>
      </w:r>
      <w:r w:rsidR="00393E94" w:rsidRPr="00393E94">
        <w:rPr>
          <w:noProof/>
        </w:rPr>
        <w:t>[2]</w:t>
      </w:r>
      <w:r w:rsidR="00987971">
        <w:fldChar w:fldCharType="end"/>
      </w:r>
      <w:r w:rsidRPr="00EB0F01">
        <w:t>.</w:t>
      </w:r>
    </w:p>
    <w:p w14:paraId="61DC9731" w14:textId="77777777" w:rsidR="00CE1A17" w:rsidRPr="00EB0F01" w:rsidRDefault="00CE1A17" w:rsidP="00CE1A17"/>
    <w:p w14:paraId="66A11D0C" w14:textId="77777777" w:rsidR="00CE1A17" w:rsidRDefault="00CE1A17" w:rsidP="00816DA6">
      <w:pPr>
        <w:pStyle w:val="Ttulo4"/>
      </w:pPr>
      <w:bookmarkStart w:id="67" w:name="_Toc4351329"/>
      <w:r w:rsidRPr="00EB0F01">
        <w:t>1.1.2.2 Estrategias de consulta</w:t>
      </w:r>
      <w:bookmarkEnd w:id="67"/>
    </w:p>
    <w:p w14:paraId="5F9CD594" w14:textId="265BE0E5" w:rsidR="00816DA6" w:rsidRDefault="00987971" w:rsidP="00816DA6">
      <w:r>
        <w:t>Como se explicó</w:t>
      </w:r>
      <w:r w:rsidRPr="00987971">
        <w:t xml:space="preserve"> en el epígrafe anterior una de las partes importantes dentro de las técnicas de aprendizaje activo es el método de consulta de la etiqueta de los ejemplos a etiquetar. De ahí, que en todos los protocolos anteriormente explicados se emplee el término consulta como proceso de evaluación de información de los ejemplos no etiquetados.</w:t>
      </w:r>
    </w:p>
    <w:p w14:paraId="2DCF7A8C" w14:textId="097CB0EE" w:rsidR="00987971" w:rsidRDefault="00987971" w:rsidP="00816DA6">
      <w:r w:rsidRPr="00987971">
        <w:lastRenderedPageBreak/>
        <w:t>En la bibliografía existen diferentes criterios para formular las estrategias de consulta, tal es el caso de:</w:t>
      </w:r>
    </w:p>
    <w:p w14:paraId="1EE69D54" w14:textId="244A553A" w:rsidR="00987971" w:rsidRDefault="00987971" w:rsidP="00987971">
      <w:pPr>
        <w:pStyle w:val="Prrafodelista"/>
        <w:numPr>
          <w:ilvl w:val="0"/>
          <w:numId w:val="13"/>
        </w:numPr>
      </w:pPr>
      <w:r w:rsidRPr="00987971">
        <w:t>Muestra de incertidumbre</w:t>
      </w:r>
      <w:r>
        <w:t xml:space="preserve"> </w:t>
      </w:r>
      <w:r>
        <w:fldChar w:fldCharType="begin" w:fldLock="1"/>
      </w:r>
      <w:r w:rsidR="00393E94">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[9]"},"properties":{"noteIndex":0},"schema":"https://github.com/citation-style-language/schema/raw/master/csl-citation.json"}</w:instrText>
      </w:r>
      <w:r>
        <w:fldChar w:fldCharType="separate"/>
      </w:r>
      <w:r w:rsidR="00393E94" w:rsidRPr="00393E94">
        <w:rPr>
          <w:noProof/>
        </w:rPr>
        <w:t>[2]</w:t>
      </w:r>
      <w:r>
        <w:fldChar w:fldCharType="end"/>
      </w:r>
    </w:p>
    <w:p w14:paraId="38B0362C" w14:textId="4B9267B2" w:rsidR="00987971" w:rsidRDefault="00987971" w:rsidP="00987971">
      <w:pPr>
        <w:pStyle w:val="Prrafodelista"/>
        <w:numPr>
          <w:ilvl w:val="0"/>
          <w:numId w:val="13"/>
        </w:numPr>
      </w:pPr>
      <w:r>
        <w:t xml:space="preserve">Consulta por comité </w:t>
      </w:r>
      <w:r w:rsidR="00E75733">
        <w:fldChar w:fldCharType="begin" w:fldLock="1"/>
      </w:r>
      <w:r w:rsidR="00393E94">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survey","type":"article-journal","volume":"15"},"uris":["http://www.mendeley.com/documents/?uuid=ce3b93d9-4d91-4adc-8461-65c1063e238d"]},{"id":"ITEM-2","itemData":{"DOI":"10.1145/130385.130417","ISBN":"089791497X","abstract":"We propose an algorithm called query by commitee, in which a committee of students is trained on the same data set. The next query is chosen according to the principle of maximal disagreement. The algorithm is studied for two toy models: the high-low game and perceptron learning of another perceptron. As the number of queries goes to infinity, the committee algorithm yields asymptotically finite information gain. This leads to generalization error that decreases exponentially with the number of examples. This in marked contrast to learning from randomly chosen inputs, for which the information gain approaches zero and the generalization error decreases with a relatively slow inverse power law. We suggest that asymptotically finite information gain may be an important characteristic of good query algorithms.","author":[{"dropping-particle":"","family":"Seung","given":"H. S.","non-dropping-particle":"","parse-names":false,"suffix":""},{"dropping-particle":"","family":"Opper","given":"M.","non-dropping-particle":"","parse-names":false,"suffix":""},{"dropping-particle":"","family":"Sompolinsky","given":"H.","non-dropping-particle":"","parse-names":false,"suffix":""}],"id":"ITEM-2","issued":{"date-parts":[["2004"]]},"page":"287-294","title":"Query by committee","type":"paper-conference"},"uris":["http://www.mendeley.com/documents/?uuid=3b4b0c4c-ac95-4af4-b631-ca419b16b754"]},{"id":"ITEM-3","itemData":{"DOI":"10.1.1.20.8521","ISBN":"0885-6125","ISSN":"0885-6125","PMID":"4060604","abstract":"We analyze the \"query by committee\" algorithm, a method for filtering informative queries from a random stream of inputs. We show that if the two-member committee algorithm achieves information gain with positive lower bound, then the prediction error decreases exponentially with the number of queries. We show that, in particular, this exponential decrease holds for query learning of perceptrons.","author":[{"dropping-particle":"","family":"Freund","given":"Yoav","non-dropping-particle":"","parse-names":false,"suffix":""},{"dropping-particle":"","family":"SEUNG","given":"H. SEBASTIAN","non-dropping-particle":"","parse-names":false,"suffix":""},{"dropping-particle":"","family":"Shamir","given":"Eli","non-dropping-particle":"","parse-names":false,"suffix":""},{"dropping-particle":"","family":"Tishby","given":"Naftali","non-dropping-particle":"","parse-names":false,"suffix":""}],"container-title":"Machine Learning","id":"ITEM-3","issued":{"date-parts":[["1997"]]},"page":"133-168","title":"Selective Sampling Using the Query by Committee","type":"article-journal","volume":"168"},"uris":["http://www.mendeley.com/documents/?uuid=24342ddd-1620-4a73-943c-44472d5064e4"]}],"mendeley":{"formattedCitation":"[2], [31], [32]","plainTextFormattedCitation":"[2], [31], [32]","previouslyFormattedCitation":"[9], [32], [33]"},"properties":{"noteIndex":0},"schema":"https://github.com/citation-style-language/schema/raw/master/csl-citation.json"}</w:instrText>
      </w:r>
      <w:r w:rsidR="00E75733">
        <w:fldChar w:fldCharType="separate"/>
      </w:r>
      <w:r w:rsidR="00393E94" w:rsidRPr="00393E94">
        <w:rPr>
          <w:noProof/>
        </w:rPr>
        <w:t>[2], [31], [32]</w:t>
      </w:r>
      <w:r w:rsidR="00E75733">
        <w:fldChar w:fldCharType="end"/>
      </w:r>
    </w:p>
    <w:p w14:paraId="5B1B1478" w14:textId="75470CE1" w:rsidR="00987971" w:rsidRDefault="00987971" w:rsidP="00987971">
      <w:pPr>
        <w:pStyle w:val="Prrafodelista"/>
        <w:numPr>
          <w:ilvl w:val="0"/>
          <w:numId w:val="13"/>
        </w:numPr>
      </w:pPr>
      <w:r>
        <w:t xml:space="preserve">Reducción esperada del error </w:t>
      </w:r>
      <w:r w:rsidR="00E75733">
        <w:fldChar w:fldCharType="begin" w:fldLock="1"/>
      </w:r>
      <w:r w:rsidR="00393E94">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[9]"},"properties":{"noteIndex":0},"schema":"https://github.com/citation-style-language/schema/raw/master/csl-citation.json"}</w:instrText>
      </w:r>
      <w:r w:rsidR="00E75733">
        <w:fldChar w:fldCharType="separate"/>
      </w:r>
      <w:r w:rsidR="00393E94" w:rsidRPr="00393E94">
        <w:rPr>
          <w:noProof/>
        </w:rPr>
        <w:t>[2]</w:t>
      </w:r>
      <w:r w:rsidR="00E75733">
        <w:fldChar w:fldCharType="end"/>
      </w:r>
    </w:p>
    <w:p w14:paraId="38ED1B4F" w14:textId="1D5519E1" w:rsidR="00987971" w:rsidRDefault="00987971" w:rsidP="00987971">
      <w:pPr>
        <w:pStyle w:val="Prrafodelista"/>
        <w:numPr>
          <w:ilvl w:val="0"/>
          <w:numId w:val="13"/>
        </w:numPr>
      </w:pPr>
      <w:r>
        <w:t xml:space="preserve">Reducción de la varianza </w:t>
      </w:r>
      <w:r w:rsidR="00A703F2">
        <w:fldChar w:fldCharType="begin" w:fldLock="1"/>
      </w:r>
      <w:r w:rsidR="00393E94">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survey","type":"article-journal","volume":"15"},"uris":["http://www.mendeley.com/documents/?uuid=ce3b93d9-4d91-4adc-8461-65c1063e238d"]},{"id":"ITEM-2","itemData":{"DOI":"10.1145/1508850.1508854","ISSN":"10468188","abstract":"Support vector machine (SVM) active learning is one popular and successful technique for rel-evance feedback in content-based image retrieval (CBIR). Despite the success, conventional SVM active learning has two main drawbacks. First, the performance of SVM is usually limited by the number of labeled examples. It often suffers a poor performance for the small-sized labeled examples, which is the case in relevance feedback. Second, conventional approaches do not take into account the redundancy among examples, and could select multiple examples that are similar (or even identical). In this work, we propose a novel scheme for explicitly addressing the draw-backs. It first learns a kernel function from a mixture of labeled and unlabeled data, and therefore alleviates the problem of small-sized training data. The kernel will then be used for a batch mode active learning method to identify the most informative and diverse examples via a min-max framework. Two novel algorithms are proposed to solve the related combinatorial optimization: the first approach approximates the problem into a quadratic program, and the second solves the combinatorial optimization approximately by a greedy algorithm that exploits the merits of sub-modular functions. Extensive experiments with image retrieval using both natural photo images and medical images show that the proposed algorithms are significantly more effective than the state-of-the-art approaches.","author":[{"dropping-particle":"","family":"Hoi","given":"Steven C. H.","non-dropping-particle":"","parse-names":false,"suffix":""},{"dropping-particle":"","family":"Jin","given":"Rong","non-dropping-particle":"","parse-names":false,"suffix":""},{"dropping-particle":"","family":"Zhu","given":"Jianke","non-dropping-particle":"","parse-names":false,"suffix":""},{"dropping-particle":"","family":"Lyu","given":"Michael R.","non-dropping-particle":"","parse-names":false,"suffix":""}],"container-title":"ACM Transactions on Information Systems","id":"ITEM-2","issue":"3","issued":{"date-parts":[["2009"]]},"page":"1-29","title":"Semisupervised SVM batch mode active learning with applications to image retrieval","type":"article-journal","volume":"27"},"uris":["http://www.mendeley.com/documents/?uuid=2ba93447-9704-4a4c-8304-2a92addb4066"]},{"id":"ITEM-3","itemData":{"author":[{"dropping-particle":"","family":"MacKay","given":"David J. C.","non-dropping-particle":"","parse-names":false,"suffix":""}],"id":"ITEM-3","issued":{"date-parts":[["0"]]},"title":"Information based objective functions for active data selection.pdf","type":"article"},"uris":["http://www.mendeley.com/documents/?uuid=8354c51d-1d60-4f4c-a2c0-bf58ccb5a489"]}],"mendeley":{"formattedCitation":"[2], [26], [33]","plainTextFormattedCitation":"[2], [26], [33]","previouslyFormattedCitation":"[9], [27], [34]"},"properties":{"noteIndex":0},"schema":"https://github.com/citation-style-language/schema/raw/master/csl-citation.json"}</w:instrText>
      </w:r>
      <w:r w:rsidR="00A703F2">
        <w:fldChar w:fldCharType="separate"/>
      </w:r>
      <w:r w:rsidR="00393E94" w:rsidRPr="00393E94">
        <w:rPr>
          <w:noProof/>
        </w:rPr>
        <w:t>[2], [26], [33]</w:t>
      </w:r>
      <w:r w:rsidR="00A703F2">
        <w:fldChar w:fldCharType="end"/>
      </w:r>
    </w:p>
    <w:p w14:paraId="1FB3F947" w14:textId="1174F70A" w:rsidR="00987971" w:rsidRDefault="00987971" w:rsidP="00987971">
      <w:pPr>
        <w:pStyle w:val="Prrafodelista"/>
        <w:numPr>
          <w:ilvl w:val="0"/>
          <w:numId w:val="13"/>
        </w:numPr>
      </w:pPr>
      <w:r>
        <w:t xml:space="preserve">Densidad y diversidad </w:t>
      </w:r>
      <w:r w:rsidR="00A703F2">
        <w:fldChar w:fldCharType="begin" w:fldLock="1"/>
      </w:r>
      <w:r w:rsidR="00393E94">
        <w:instrText>ADDIN CSL_CITATION {"citationItems":[{"id":"ITEM-1","itemData":{"DOI":"10.3115/1613715.1613855","ISBN":"9788576521631","ISSN":"10811206","PMID":"2147071","abstract":"Active learning is well-suited to many problems in natural language processing, where unlabeled data may be abundant but annotation is slow and expensive. This paper aims to shed light on the best active learning approaches for sequence labeling tasks such as information extraction and document segmentation. We survey previously used query selection strategies for sequence models, and propose several novel algorithms to address their shortcomings. We also conduct a large-scale empirical comparison using multiple corpora, which demonstrates that our proposed methods advance the state of the art.","author":[{"dropping-particle":"","family":"Settles","given":"Burr","non-dropping-particle":"","parse-names":false,"suffix":""},{"dropping-particle":"","family":"Craven","given":"Mark","non-dropping-particle":"","parse-names":false,"suffix":""}],"id":"ITEM-1","issued":{"date-parts":[["2010"]]},"page":"1070","title":"An analysis of active learning strategies for sequence labeling tasks","type":"article-journal"},"uris":["http://www.mendeley.com/documents/?uuid=8ca5274c-9ec5-4d5c-8ab5-ee2fc2df638d"]},{"id":"ITEM-2","itemData":{"DOI":"10.1.1.167.4245","ISBN":"978-1-4673-8391-2","ISSN":"00483931","PMID":"15003161","abstract":"The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Madison","id":"ITEM-2","issue":"2","issued":{"date-parts":[["2010"]]},"page":"201–221","title":"Active learning literature survey","type":"article-journal","volume":"15"},"uris":["http://www.mendeley.com/documents/?uuid=ce3b93d9-4d91-4adc-8461-65c1063e238d"]}],"mendeley":{"formattedCitation":"[2], [27]","plainTextFormattedCitation":"[2], [27]","previouslyFormattedCitation":"[9], [28]"},"properties":{"noteIndex":0},"schema":"https://github.com/citation-style-language/schema/raw/master/csl-citation.json"}</w:instrText>
      </w:r>
      <w:r w:rsidR="00A703F2">
        <w:fldChar w:fldCharType="separate"/>
      </w:r>
      <w:r w:rsidR="00393E94" w:rsidRPr="00393E94">
        <w:rPr>
          <w:noProof/>
        </w:rPr>
        <w:t>[2], [27]</w:t>
      </w:r>
      <w:r w:rsidR="00A703F2">
        <w:fldChar w:fldCharType="end"/>
      </w:r>
    </w:p>
    <w:p w14:paraId="3A5648C6" w14:textId="77777777" w:rsidR="00A703F2" w:rsidRDefault="00A703F2" w:rsidP="00A703F2"/>
    <w:p w14:paraId="66632347" w14:textId="6955D18F" w:rsidR="00793BC8" w:rsidRDefault="00A703F2" w:rsidP="00793BC8">
      <w:pPr>
        <w:pStyle w:val="Ttulo2"/>
        <w:numPr>
          <w:ilvl w:val="1"/>
          <w:numId w:val="8"/>
        </w:numPr>
      </w:pPr>
      <w:bookmarkStart w:id="68" w:name="_Toc4351330"/>
      <w:r>
        <w:t>El Framework JCLAL</w:t>
      </w:r>
      <w:bookmarkEnd w:id="68"/>
    </w:p>
    <w:p w14:paraId="29BFED3C" w14:textId="075D564B" w:rsidR="00D013F6" w:rsidRDefault="00D013F6" w:rsidP="00D013F6">
      <w:r>
        <w:t>JCLAL es un framework de código abierto bajo la licencia GNU/GPL (</w:t>
      </w:r>
      <w:r w:rsidRPr="00D013F6">
        <w:rPr>
          <w:i/>
        </w:rPr>
        <w:t>General Public License</w:t>
      </w:r>
      <w:r>
        <w:t>, en inglés) para el desarrollo de técnicas de AL. Fue desarrollado en la Universidad de Holguín y está inspirado en la arquitectura del framework JCLEC (Java Class Library for Evolutional Computing, en inglés)</w:t>
      </w:r>
      <w:r w:rsidR="00855F4D">
        <w:t xml:space="preserve"> </w:t>
      </w:r>
      <w:r w:rsidR="00855F4D">
        <w:fldChar w:fldCharType="begin" w:fldLock="1"/>
      </w:r>
      <w:r w:rsidR="00393E94">
        <w:instrText>ADDIN CSL_CITATION {"citationItems":[{"id":"ITEM-1","itemData":{"DOI":"10.1007/s00500-007-0172-0","ISSN":"1432-7643","author":[{"dropping-particle":"","family":"Ventura","given":"Sebastian","non-dropping-particle":"","parse-names":false,"suffix":""},{"dropping-particle":"","family":"Romero","given":"Cristobal","non-dropping-particle":"","parse-names":false,"suffix":""},{"dropping-particle":"","family":"Zafra","given":"Amelia","non-dropping-particle":"","parse-names":false,"suffix":""},{"dropping-particle":"","family":"Delgado","given":"Jose; A","non-dropping-particle":"","parse-names":false,"suffix":""},{"dropping-particle":"","family":"Herves","given":"Cesar","non-dropping-particle":"","parse-names":false,"suffix":""}],"container-title":"Soft Comput.","id":"ITEM-1","issue":"4","issued":{"date-parts":[["2007","10"]]},"page":"381-392","publisher":"Springer-Verlag","publisher-place":"Berlin, Heidelberg","title":"JCLEC: A Java Framework for Evolutionary Computation","type":"article-journal","volume":"12"},"uris":["http://www.mendeley.com/documents/?uuid=18d99e5e-b7f8-4128-9a3b-df1400838981"]}],"mendeley":{"formattedCitation":"[34]","plainTextFormattedCitation":"[34]","previouslyFormattedCitation":"[35]"},"properties":{"noteIndex":0},"schema":"https://github.com/citation-style-language/schema/raw/master/csl-citation.json"}</w:instrText>
      </w:r>
      <w:r w:rsidR="00855F4D">
        <w:fldChar w:fldCharType="separate"/>
      </w:r>
      <w:r w:rsidR="00393E94" w:rsidRPr="00393E94">
        <w:rPr>
          <w:noProof/>
        </w:rPr>
        <w:t>[34]</w:t>
      </w:r>
      <w:r w:rsidR="00855F4D">
        <w:fldChar w:fldCharType="end"/>
      </w:r>
      <w:r>
        <w:t xml:space="preserve"> para la computación evolutiva. Posee una arquitectura que sigue los principios de la programación orientada a objetos, donde es común y fácil reutilizar código.</w:t>
      </w:r>
    </w:p>
    <w:p w14:paraId="42FCF2E2" w14:textId="1BC2E111" w:rsidR="00D013F6" w:rsidRDefault="00D013F6" w:rsidP="00D013F6">
      <w:r>
        <w:t xml:space="preserve">JCLAL implementa dos de los escenarios de AL, el Muestreo Selectivo basado en Flujo y el basado en fondo. Por su estructura, es muy simple definir un conjunto de </w:t>
      </w:r>
      <w:r w:rsidRPr="00D013F6">
        <w:rPr>
          <w:i/>
        </w:rPr>
        <w:t>listeners</w:t>
      </w:r>
      <w:r>
        <w:t xml:space="preserve"> para responder según los eventos desencadenados por un algoritmo. Ejemplo de ello son los que realizan los reportes sobre las métricas extraídas en resultados de los métodos de AL y otro para la visualización gráfica de estos resultados.</w:t>
      </w:r>
    </w:p>
    <w:p w14:paraId="044D51B5" w14:textId="2F245CD6" w:rsidR="00793BC8" w:rsidRDefault="00D013F6" w:rsidP="00D013F6">
      <w:r>
        <w:t xml:space="preserve">Para la realización de pruebas a los algoritmos cuenta con los métodos de evaluación </w:t>
      </w:r>
      <w:r w:rsidRPr="00D013F6">
        <w:rPr>
          <w:i/>
        </w:rPr>
        <w:t xml:space="preserve">Hold-Out, K-Fold Cross Validation, Five-Per-Two Cross </w:t>
      </w:r>
      <w:r>
        <w:rPr>
          <w:i/>
        </w:rPr>
        <w:t>Validation (5x2 CV) y Leave-One-</w:t>
      </w:r>
      <w:r w:rsidRPr="00D013F6">
        <w:rPr>
          <w:i/>
        </w:rPr>
        <w:t>Out</w:t>
      </w:r>
      <w:r w:rsidR="00855F4D">
        <w:rPr>
          <w:i/>
        </w:rPr>
        <w:t>.</w:t>
      </w:r>
      <w:r>
        <w:t xml:space="preserve"> </w:t>
      </w:r>
      <w:r w:rsidR="00855F4D">
        <w:fldChar w:fldCharType="begin" w:fldLock="1"/>
      </w:r>
      <w:r w:rsidR="006F21A3">
        <w:instrText>ADDIN CSL_CITATION {"citationItems":[{"id":"ITEM-1","itemData":{"ISSN":"15337928","abstract":"Active Learning has become an important area of research owing to the increasing number of real-world problems which contain labelled and unlabelled examples at the same time. JCLAL is a Java Class Library for Active Learning which has an architecture that follows strong principles of object-oriented design. It is easy to use, and it allows the developers to adapt, modify and extend the framework according to their needs. The library offers a variety of active learning methods that have been proposed in the literature. The software is available under the GPL license.","author":[{"dropping-particle":"","family":"Reyes","given":"Oscar","non-dropping-particle":"","parse-names":false,"suffix":""},{"dropping-particle":"","family":"Pérez","given":"Eduardo","non-dropping-particle":"","parse-names":false,"suffix":""},{"dropping-particle":"","family":"Del","given":"María","non-dropping-particle":"","parse-names":false,"suffix":""},{"dropping-particle":"","family":"Rodríguez-Hernández","given":"Carmen","non-dropping-particle":"","parse-names":false,"suffix":""},{"dropping-particle":"","family":"Fardoun","given":"Habib M","non-dropping-particle":"","parse-names":false,"suffix":""},{"dropping-particle":"","family":"Ventura","given":"Sebastián","non-dropping-particle":"","parse-names":false,"suffix":""}],"container-title":"Journal of Machine Learning Research","id":"ITEM-1","issued":{"date-parts":[["2016"]]},"page":"1-5","title":"JCLAL: A Java Framework for Active Learning","type":"article-journal","volume":"17"},"uris":["http://www.mendeley.com/documents/?uuid=b555a361-b2a8-4464-997c-244211d339c6"]}],"mendeley":{"formattedCitation":"[3]","plainTextFormattedCitation":"[3]","previouslyFormattedCitation":"[3]"},"properties":{"noteIndex":0},"schema":"https://github.com/citation-style-language/schema/raw/master/csl-citation.json"}</w:instrText>
      </w:r>
      <w:r w:rsidR="00855F4D">
        <w:fldChar w:fldCharType="separate"/>
      </w:r>
      <w:r w:rsidR="00855F4D" w:rsidRPr="00855F4D">
        <w:rPr>
          <w:noProof/>
        </w:rPr>
        <w:t>[3]</w:t>
      </w:r>
      <w:r w:rsidR="00855F4D">
        <w:fldChar w:fldCharType="end"/>
      </w:r>
    </w:p>
    <w:p w14:paraId="291FF24F" w14:textId="71B16A7E" w:rsidR="00D013F6" w:rsidRDefault="00D013F6" w:rsidP="00D013F6">
      <w:r>
        <w:t>Brinda reconocidas estrategias de consulta para problemas de una sola instancia y multi-etiqueta (para el paradigma multi-etiqueta está apoyado en la biblioteca de clas</w:t>
      </w:r>
      <w:r w:rsidR="00855F4D">
        <w:t xml:space="preserve">es MULAN </w:t>
      </w:r>
      <w:r w:rsidR="006F21A3">
        <w:fldChar w:fldCharType="begin" w:fldLock="1"/>
      </w:r>
      <w:r w:rsidR="00393E94">
        <w:instrText>ADDIN CSL_CITATION {"citationItems":[{"id":"ITEM-1","itemData":{"author":[{"dropping-particle":"","family":"Tsoumakas","given":"Grigorios","non-dropping-particle":"","parse-names":false,"suffix":""},{"dropping-particle":"","family":"Vilcek","given":"Jozef","non-dropping-particle":"","parse-names":false,"suffix":""}],"id":"ITEM-1","issued":{"date-parts":[["2011"]]},"page":"2411-2414","title":"MULAN : A Java Library for Multi-Label Learning","type":"article-journal","volume":"12"},"uris":["http://www.mendeley.com/documents/?uuid=9b50287f-ce7b-45a0-b032-d975e4143cef"]}],"mendeley":{"formattedCitation":"[35]","plainTextFormattedCitation":"[35]","previouslyFormattedCitation":"[36]"},"properties":{"noteIndex":0},"schema":"https://github.com/citation-style-language/schema/raw/master/csl-citation.json"}</w:instrText>
      </w:r>
      <w:r w:rsidR="006F21A3">
        <w:fldChar w:fldCharType="separate"/>
      </w:r>
      <w:r w:rsidR="00393E94" w:rsidRPr="00393E94">
        <w:rPr>
          <w:noProof/>
        </w:rPr>
        <w:t>[35]</w:t>
      </w:r>
      <w:r w:rsidR="006F21A3">
        <w:fldChar w:fldCharType="end"/>
      </w:r>
      <w:r>
        <w:t xml:space="preserve">). Para las estrategias de consulta de una sola instancia tenemos a </w:t>
      </w:r>
      <w:r w:rsidRPr="00D013F6">
        <w:rPr>
          <w:i/>
        </w:rPr>
        <w:t>Entropy Sampling, Least Confident</w:t>
      </w:r>
      <w:r>
        <w:t xml:space="preserve"> y </w:t>
      </w:r>
      <w:r w:rsidRPr="00D013F6">
        <w:rPr>
          <w:i/>
        </w:rPr>
        <w:t>Margin Sampling</w:t>
      </w:r>
      <w:r>
        <w:t xml:space="preserve"> pertenecientes a Uncertainty Smapling y dentro de las </w:t>
      </w:r>
      <w:r w:rsidRPr="00D013F6">
        <w:rPr>
          <w:i/>
        </w:rPr>
        <w:t>Query By Committe a Vote Entropy</w:t>
      </w:r>
      <w:r>
        <w:t xml:space="preserve"> y </w:t>
      </w:r>
      <w:r w:rsidRPr="00D013F6">
        <w:rPr>
          <w:i/>
        </w:rPr>
        <w:t>Kullback Leibler Divergence</w:t>
      </w:r>
      <w:r>
        <w:t xml:space="preserve">. Posee las dos variantes de </w:t>
      </w:r>
      <w:r w:rsidRPr="00D013F6">
        <w:rPr>
          <w:i/>
        </w:rPr>
        <w:t>Expected Error Reduction, Expected 0/1-loss</w:t>
      </w:r>
      <w:r>
        <w:t xml:space="preserve"> y </w:t>
      </w:r>
      <w:r w:rsidRPr="00D013F6">
        <w:rPr>
          <w:i/>
        </w:rPr>
        <w:t>Expected Log-Loss</w:t>
      </w:r>
      <w:r>
        <w:t xml:space="preserve">. Presenta una estrategia que pertenece a la rama de </w:t>
      </w:r>
      <w:r w:rsidRPr="00D013F6">
        <w:rPr>
          <w:i/>
        </w:rPr>
        <w:t>Variance Reduction</w:t>
      </w:r>
      <w:r>
        <w:t xml:space="preserve"> y el framework de </w:t>
      </w:r>
      <w:r w:rsidRPr="00D013F6">
        <w:rPr>
          <w:i/>
        </w:rPr>
        <w:t>Information Density</w:t>
      </w:r>
      <w:r>
        <w:t xml:space="preserve">. Dentro de las estrategias multi-etiqueta están </w:t>
      </w:r>
      <w:r w:rsidRPr="00D013F6">
        <w:rPr>
          <w:i/>
        </w:rPr>
        <w:t>Binary Mínimum, Max Loss, Mean Max Loss, Maximal Loss Reduction</w:t>
      </w:r>
      <w:r>
        <w:t xml:space="preserve"> con </w:t>
      </w:r>
      <w:r w:rsidRPr="00D013F6">
        <w:rPr>
          <w:i/>
        </w:rPr>
        <w:t xml:space="preserve">Maximal Confidence, Confidence-Minimum-NonWeighted </w:t>
      </w:r>
      <w:r w:rsidRPr="00D013F6">
        <w:t>y</w:t>
      </w:r>
      <w:r w:rsidRPr="00D013F6">
        <w:rPr>
          <w:i/>
        </w:rPr>
        <w:t xml:space="preserve"> Confidence-Average-NonWeighted</w:t>
      </w:r>
      <w:r>
        <w:t>. Todas ellas pueden ser usadas con cualquier clasificador base presentes en Weka y MULAN.</w:t>
      </w:r>
    </w:p>
    <w:p w14:paraId="499F796B" w14:textId="7F2D5016" w:rsidR="00D013F6" w:rsidRDefault="006F21A3" w:rsidP="00D013F6">
      <w:r>
        <w:lastRenderedPageBreak/>
        <w:t>Dentro de las características</w:t>
      </w:r>
      <w:r w:rsidR="00D013F6">
        <w:t xml:space="preserve"> principales podemos mencionar:</w:t>
      </w:r>
    </w:p>
    <w:p w14:paraId="7336DE1F" w14:textId="7F6379F0" w:rsidR="006F21A3" w:rsidRDefault="006F21A3" w:rsidP="00903617">
      <w:pPr>
        <w:pStyle w:val="Prrafodelista"/>
        <w:numPr>
          <w:ilvl w:val="0"/>
          <w:numId w:val="17"/>
        </w:numPr>
      </w:pPr>
      <w:r w:rsidRPr="00903617">
        <w:rPr>
          <w:b/>
        </w:rPr>
        <w:t>Genérico</w:t>
      </w:r>
      <w:r>
        <w:t>: Permite incluir nuevos métodos de AL a través de una estructura de clases flexible, así como contar con la posibilidad de adaptar, modificar o extender el framework en función de las necesidades del desarrollador.</w:t>
      </w:r>
    </w:p>
    <w:p w14:paraId="1AF44493" w14:textId="1E8E445B" w:rsidR="006F21A3" w:rsidRDefault="006F21A3" w:rsidP="00903617">
      <w:pPr>
        <w:pStyle w:val="Prrafodelista"/>
        <w:numPr>
          <w:ilvl w:val="0"/>
          <w:numId w:val="17"/>
        </w:numPr>
      </w:pPr>
      <w:r w:rsidRPr="00903617">
        <w:rPr>
          <w:b/>
        </w:rPr>
        <w:t>Portable</w:t>
      </w:r>
      <w:r>
        <w:t>: el framework fue creado con código en el lenguaje de programación Java, asegurando su portabilidad a través de todas las plataformas que implementen un Máquina Virtual de Java.</w:t>
      </w:r>
    </w:p>
    <w:p w14:paraId="27F771E1" w14:textId="54D0C89C" w:rsidR="006F21A3" w:rsidRDefault="006F21A3" w:rsidP="00903617">
      <w:pPr>
        <w:pStyle w:val="Prrafodelista"/>
        <w:numPr>
          <w:ilvl w:val="0"/>
          <w:numId w:val="17"/>
        </w:numPr>
      </w:pPr>
      <w:r w:rsidRPr="00903617">
        <w:rPr>
          <w:b/>
        </w:rPr>
        <w:t>Elegante</w:t>
      </w:r>
      <w:r>
        <w:t>: el framework posee una estructura de clases coherente que sigue los buenos principios de la programación genérica y orientada a objetos.</w:t>
      </w:r>
    </w:p>
    <w:p w14:paraId="5AD87A3C" w14:textId="2EDD0B97" w:rsidR="006F21A3" w:rsidRDefault="006F21A3" w:rsidP="00903617">
      <w:pPr>
        <w:pStyle w:val="Prrafodelista"/>
        <w:numPr>
          <w:ilvl w:val="0"/>
          <w:numId w:val="17"/>
        </w:numPr>
      </w:pPr>
      <w:r w:rsidRPr="00903617">
        <w:rPr>
          <w:b/>
        </w:rPr>
        <w:t>Interoperable</w:t>
      </w:r>
      <w:r>
        <w:t>: el uso de XML brinda una base común para las herramientas de desarrollo y para vincularlo con otros sistemas mediante el uso de wrappers que lo vuelven a la vez flexible pues permite la integración con cualquier otro framework.</w:t>
      </w:r>
    </w:p>
    <w:p w14:paraId="086645DF" w14:textId="4E07991F" w:rsidR="006F21A3" w:rsidRDefault="006F21A3" w:rsidP="00903617">
      <w:pPr>
        <w:pStyle w:val="Prrafodelista"/>
        <w:numPr>
          <w:ilvl w:val="0"/>
          <w:numId w:val="17"/>
        </w:numPr>
      </w:pPr>
      <w:r w:rsidRPr="00903617">
        <w:rPr>
          <w:b/>
        </w:rPr>
        <w:t>Código abierto</w:t>
      </w:r>
      <w:r>
        <w:t>: el código es libre y lanzado bajo la licencia GNU/GPL (General Public License), por tanto, puede ser distribuido y modificado sin ningún cargo. Se</w:t>
      </w:r>
      <w:r w:rsidR="00903617">
        <w:t xml:space="preserve"> puede encontrar en SourceForge</w:t>
      </w:r>
      <w:r w:rsidR="00903617">
        <w:rPr>
          <w:rStyle w:val="Refdenotaalpie"/>
        </w:rPr>
        <w:footnoteReference w:id="10"/>
      </w:r>
      <w:r w:rsidR="00903617">
        <w:t>, GitHub</w:t>
      </w:r>
      <w:r w:rsidR="00903617">
        <w:rPr>
          <w:rStyle w:val="Refdenotaalpie"/>
        </w:rPr>
        <w:footnoteReference w:id="11"/>
      </w:r>
      <w:r w:rsidR="00903617" w:rsidRPr="00903617">
        <w:t>, OSSRH repositorio proporcionado por Sonatype, y Maven Central Repository.</w:t>
      </w:r>
    </w:p>
    <w:p w14:paraId="56AF289F" w14:textId="359B513C" w:rsidR="00903617" w:rsidRDefault="00903617" w:rsidP="00903617">
      <w:pPr>
        <w:pStyle w:val="Prrafodelista"/>
        <w:numPr>
          <w:ilvl w:val="0"/>
          <w:numId w:val="17"/>
        </w:numPr>
      </w:pPr>
      <w:r w:rsidRPr="00903617">
        <w:rPr>
          <w:b/>
        </w:rPr>
        <w:t>Distribuido</w:t>
      </w:r>
      <w:r w:rsidRPr="00903617">
        <w:t>: mediante el uso del framework Spark permite ejecutar los experimentos de JCLAL en clústeres distribuidos en la red incrementando la velocidad de experimentación.</w:t>
      </w:r>
    </w:p>
    <w:p w14:paraId="49D77B74" w14:textId="25A11443" w:rsidR="00D013F6" w:rsidRDefault="00D013F6" w:rsidP="00D013F6">
      <w:r>
        <w:t>Igualmente presenta un conjunto de utilidades como algoritmos para la generación de números aleatorios, algoritmos de ordenamiento, métodos de muestreo y métodos para hallar el Área Bajo la Curva de Aprendizaje. Conjuntamente presenta clases para la configuración gráfica de los archivos de configuración XML y un plugin para la integració</w:t>
      </w:r>
      <w:r w:rsidR="006F21A3">
        <w:t xml:space="preserve">n con el explorador de WEKA </w:t>
      </w:r>
      <w:r w:rsidR="006F21A3">
        <w:fldChar w:fldCharType="begin" w:fldLock="1"/>
      </w:r>
      <w:r w:rsidR="008A47F4">
        <w:instrText>ADDIN CSL_CITATION {"citationItems":[{"id":"ITEM-1","itemData":{"ISSN":"15337928","abstract":"Active Learning has become an important area of research owing to the increasing number of real-world problems which contain labelled and unlabelled examples at the same time. JCLAL is a Java Class Library for Active Learning which has an architecture that follows strong principles of object-oriented design. It is easy to use, and it allows the developers to adapt, modify and extend the framework according to their needs. The library offers a variety of active learning methods that have been proposed in the literature. The software is available under the GPL license.","author":[{"dropping-particle":"","family":"Reyes","given":"Oscar","non-dropping-particle":"","parse-names":false,"suffix":""},{"dropping-particle":"","family":"Pérez","given":"Eduardo","non-dropping-particle":"","parse-names":false,"suffix":""},{"dropping-particle":"","family":"Del","given":"María","non-dropping-particle":"","parse-names":false,"suffix":""},{"dropping-particle":"","family":"Rodríguez-Hernández","given":"Carmen","non-dropping-particle":"","parse-names":false,"suffix":""},{"dropping-particle":"","family":"Fardoun","given":"Habib M","non-dropping-particle":"","parse-names":false,"suffix":""},{"dropping-particle":"","family":"Ventura","given":"Sebastián","non-dropping-particle":"","parse-names":false,"suffix":""}],"container-title":"Journal of Machine Learning Research","id":"ITEM-1","issued":{"date-parts":[["2016"]]},"page":"1-5","title":"JCLAL: A Java Framework for Active Learning","type":"article-journal","volume":"17"},"uris":["http://www.mendeley.com/documents/?uuid=b555a361-b2a8-4464-997c-244211d339c6"]}],"mendeley":{"formattedCitation":"[3]","plainTextFormattedCitation":"[3]","previouslyFormattedCitation":"[3]"},"properties":{"noteIndex":0},"schema":"https://github.com/citation-style-language/schema/raw/master/csl-citation.json"}</w:instrText>
      </w:r>
      <w:r w:rsidR="006F21A3">
        <w:fldChar w:fldCharType="separate"/>
      </w:r>
      <w:r w:rsidR="006F21A3" w:rsidRPr="006F21A3">
        <w:rPr>
          <w:noProof/>
        </w:rPr>
        <w:t>[3]</w:t>
      </w:r>
      <w:r w:rsidR="006F21A3">
        <w:fldChar w:fldCharType="end"/>
      </w:r>
      <w:r>
        <w:t>.</w:t>
      </w:r>
    </w:p>
    <w:p w14:paraId="20D3186C" w14:textId="1DE519BD" w:rsidR="00D013F6" w:rsidRDefault="00D013F6" w:rsidP="00D013F6">
      <w:r>
        <w:t xml:space="preserve">A partir de la versión 2.0 posee una arquitectura modular lo cual permite un mejor desacoplamiento del código y manejo de dependencias. El aprendizaje sobre conjunto de datos masivos fue añadido en el módulo jclal-spark, utilizando un procesamiento en memoria a través del conocido framework Apache Spark. Fueron incluidos una serie de test estadísticos no paramétricos como apoyo al proceso de experimentación. Por último, todas las funcionalidades anteriormente mencionadas están presentes en la nueva interfaz visual (jclal-gui). </w:t>
      </w:r>
    </w:p>
    <w:p w14:paraId="37FA1457" w14:textId="77777777" w:rsidR="00903617" w:rsidRPr="00793BC8" w:rsidRDefault="00903617" w:rsidP="00D013F6"/>
    <w:p w14:paraId="145D7796" w14:textId="2A22EFEE" w:rsidR="00F719E1" w:rsidRDefault="00903617" w:rsidP="00903617">
      <w:pPr>
        <w:pStyle w:val="Ttulo3"/>
        <w:numPr>
          <w:ilvl w:val="2"/>
          <w:numId w:val="8"/>
        </w:numPr>
      </w:pPr>
      <w:bookmarkStart w:id="69" w:name="_Toc4351331"/>
      <w:r>
        <w:lastRenderedPageBreak/>
        <w:t>VisualJCLAL</w:t>
      </w:r>
      <w:bookmarkEnd w:id="69"/>
    </w:p>
    <w:p w14:paraId="2A529A22" w14:textId="418A1824" w:rsidR="002C6268" w:rsidRDefault="00903617" w:rsidP="00E74B93">
      <w:r>
        <w:t xml:space="preserve">Actualmente JCLAL cuenta con una </w:t>
      </w:r>
      <w:r w:rsidR="00CC5B7F">
        <w:t xml:space="preserve">GUI (por sus siglas en inglés, </w:t>
      </w:r>
      <w:r w:rsidR="00CC5B7F" w:rsidRPr="00111C76">
        <w:rPr>
          <w:i/>
        </w:rPr>
        <w:t>Graphic</w:t>
      </w:r>
      <w:r w:rsidR="00CC5B7F">
        <w:rPr>
          <w:i/>
        </w:rPr>
        <w:t>al</w:t>
      </w:r>
      <w:r w:rsidR="00CC5B7F" w:rsidRPr="00111C76">
        <w:rPr>
          <w:i/>
        </w:rPr>
        <w:t xml:space="preserve"> User Interface</w:t>
      </w:r>
      <w:r w:rsidR="00CC5B7F">
        <w:t>, Interfaz Grafica de Usuario), de la cual podemos observar un ejemplo en la Figura 5,</w:t>
      </w:r>
      <w:r w:rsidR="002D005D">
        <w:t xml:space="preserve"> </w:t>
      </w:r>
      <w:r w:rsidR="00CC5B7F">
        <w:t xml:space="preserve">que fue </w:t>
      </w:r>
      <w:r>
        <w:t xml:space="preserve">construida sobre una arquitectura basada en componentes, </w:t>
      </w:r>
      <w:r w:rsidR="00CC5B7F">
        <w:t>donde</w:t>
      </w:r>
      <w:r>
        <w:t xml:space="preserve">, a través de plugin se pueden añadir nuevas funcionalidades al framework. </w:t>
      </w:r>
      <w:r w:rsidR="00CC5B7F">
        <w:t>A</w:t>
      </w:r>
      <w:r w:rsidR="00111C76">
        <w:t>unque JCLAL era totalmente funcional</w:t>
      </w:r>
      <w:r w:rsidR="00E74B93">
        <w:t>,</w:t>
      </w:r>
      <w:r w:rsidR="00111C76">
        <w:t xml:space="preserve"> </w:t>
      </w:r>
      <w:r w:rsidR="00E74B93">
        <w:t>problemas como: l</w:t>
      </w:r>
      <w:r w:rsidR="00111C76">
        <w:t>a interacción poco asistida en la configuración</w:t>
      </w:r>
      <w:r w:rsidR="00E74B93">
        <w:t xml:space="preserve">, ejecución de experimentos y comparación de los resultados obtenidos podía provocar que el tiempo de trabajo aumentara. Los investigadores </w:t>
      </w:r>
      <w:r w:rsidR="00E74B93" w:rsidRPr="00E74B93">
        <w:t>deb</w:t>
      </w:r>
      <w:r w:rsidR="00E74B93">
        <w:t>ía</w:t>
      </w:r>
      <w:r w:rsidR="00E74B93" w:rsidRPr="00E74B93">
        <w:t xml:space="preserve">n dominar los paquetes de clases del </w:t>
      </w:r>
      <w:r w:rsidR="00E74B93" w:rsidRPr="00E74B93">
        <w:rPr>
          <w:i/>
          <w:iCs/>
        </w:rPr>
        <w:t>framework</w:t>
      </w:r>
      <w:r w:rsidR="00E74B93" w:rsidRPr="00E74B93">
        <w:t>, así como todas las etiquetas de XML necesarias para realizar los experimentos</w:t>
      </w:r>
      <w:r w:rsidR="00E74B93">
        <w:t xml:space="preserve">. </w:t>
      </w:r>
      <w:r w:rsidR="002C6268" w:rsidRPr="00E74B93">
        <w:t xml:space="preserve">Los usuarios con poca habilidad en el uso del </w:t>
      </w:r>
      <w:r w:rsidR="002C6268" w:rsidRPr="00E74B93">
        <w:rPr>
          <w:i/>
          <w:iCs/>
        </w:rPr>
        <w:t>framework</w:t>
      </w:r>
      <w:r w:rsidR="002C6268" w:rsidRPr="00E74B93">
        <w:t xml:space="preserve"> o con conocimientos básicos de AL, e</w:t>
      </w:r>
      <w:r w:rsidR="00E74B93">
        <w:t>ra</w:t>
      </w:r>
      <w:r w:rsidR="002C6268" w:rsidRPr="00E74B93">
        <w:t xml:space="preserve"> poco probable que </w:t>
      </w:r>
      <w:r w:rsidR="00E74B93">
        <w:t>fueran</w:t>
      </w:r>
      <w:r w:rsidR="002C6268" w:rsidRPr="00E74B93">
        <w:t xml:space="preserve"> capaces de realizar los experimentos de forma rápida y sencilla</w:t>
      </w:r>
      <w:r w:rsidR="00E74B93">
        <w:t xml:space="preserve"> o que se podían</w:t>
      </w:r>
      <w:r w:rsidR="00E74B93" w:rsidRPr="00E74B93">
        <w:t xml:space="preserve"> introducir errores de escritura en la configuración del XML y tener problemas en encontrar su origen</w:t>
      </w:r>
      <w:r w:rsidR="00E74B93">
        <w:t xml:space="preserve"> dieron paso al desarrollo de esta. </w:t>
      </w:r>
    </w:p>
    <w:p w14:paraId="394E6A9D" w14:textId="77777777" w:rsidR="002D1A33" w:rsidRDefault="00E74B93" w:rsidP="002D1A33">
      <w:pPr>
        <w:keepNext/>
      </w:pPr>
      <w:r w:rsidRPr="00E74B93">
        <w:rPr>
          <w:noProof/>
        </w:rPr>
        <w:drawing>
          <wp:inline distT="0" distB="0" distL="0" distR="0" wp14:anchorId="44DF02DB" wp14:editId="3A7D6A32">
            <wp:extent cx="5441205" cy="2988864"/>
            <wp:effectExtent l="0" t="0" r="0" b="0"/>
            <wp:docPr id="14" name="Imagen 4">
              <a:extLst xmlns:a="http://schemas.openxmlformats.org/drawingml/2006/main">
                <a:ext uri="{FF2B5EF4-FFF2-40B4-BE49-F238E27FC236}">
                  <a16:creationId xmlns:a16="http://schemas.microsoft.com/office/drawing/2014/main" id="{DBDEBE53-F399-734A-B704-021C3327DA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DBDEBE53-F399-734A-B704-021C3327DAA9}"/>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441205" cy="2988864"/>
                    </a:xfrm>
                    <a:prstGeom prst="rect">
                      <a:avLst/>
                    </a:prstGeom>
                  </pic:spPr>
                </pic:pic>
              </a:graphicData>
            </a:graphic>
          </wp:inline>
        </w:drawing>
      </w:r>
    </w:p>
    <w:p w14:paraId="42EDEB11" w14:textId="7F731BF3" w:rsidR="00E74B93" w:rsidRPr="00E74B93" w:rsidRDefault="002D1A33" w:rsidP="002D1A33">
      <w:pPr>
        <w:pStyle w:val="Descripcin"/>
      </w:pPr>
      <w:bookmarkStart w:id="70" w:name="_Toc4237266"/>
      <w:r>
        <w:t xml:space="preserve">Figura </w:t>
      </w:r>
      <w:r>
        <w:fldChar w:fldCharType="begin"/>
      </w:r>
      <w:r>
        <w:instrText xml:space="preserve"> SEQ Figura \* ARABIC </w:instrText>
      </w:r>
      <w:r>
        <w:fldChar w:fldCharType="separate"/>
      </w:r>
      <w:r w:rsidR="00503F3A">
        <w:rPr>
          <w:noProof/>
        </w:rPr>
        <w:t>5</w:t>
      </w:r>
      <w:r>
        <w:fldChar w:fldCharType="end"/>
      </w:r>
      <w:r>
        <w:t xml:space="preserve"> VisualJCLAL. Vista de configuración de un experimento</w:t>
      </w:r>
      <w:bookmarkEnd w:id="70"/>
    </w:p>
    <w:bookmarkEnd w:id="0"/>
    <w:bookmarkEnd w:id="1"/>
    <w:p w14:paraId="3BB492BA" w14:textId="6CD09816" w:rsidR="00C809CB" w:rsidRDefault="00CC5B7F" w:rsidP="00903617">
      <w:r>
        <w:t>Aunque la implementación de esta GUI supuso un gran avance en el proceso de evolución del framework, todavía existían</w:t>
      </w:r>
      <w:r w:rsidR="00C809CB">
        <w:t xml:space="preserve"> algunas deficiencias como que la maquina virtual de Java debe estar instalada en el terminal </w:t>
      </w:r>
      <w:r w:rsidR="0006259F">
        <w:t xml:space="preserve">donde se fuera a usar, la configuración de los experimentos re realizaba de manera confusa para los investigadores con poca experiencia, no era almacenado un historial de experimentación con el cual comparar resultados, no </w:t>
      </w:r>
      <w:r w:rsidR="00295649">
        <w:t xml:space="preserve">permitía una gestión de usuarios ni la experimentación de forma colaborativa entre varios investigadores. </w:t>
      </w:r>
    </w:p>
    <w:p w14:paraId="19678492" w14:textId="34702C41" w:rsidR="00295649" w:rsidRDefault="00CA417F" w:rsidP="00F43EF4">
      <w:pPr>
        <w:pStyle w:val="Ttulo2"/>
      </w:pPr>
      <w:bookmarkStart w:id="71" w:name="_Toc4351332"/>
      <w:r>
        <w:lastRenderedPageBreak/>
        <w:t xml:space="preserve">1.3 </w:t>
      </w:r>
      <w:r w:rsidR="00295649">
        <w:t>Aplicación Web</w:t>
      </w:r>
      <w:bookmarkEnd w:id="71"/>
    </w:p>
    <w:p w14:paraId="6C4E4B8F" w14:textId="0A2A1666" w:rsidR="008A47F4" w:rsidRDefault="00D6169E" w:rsidP="00903617">
      <w:r w:rsidRPr="00D6169E">
        <w:t>Una aplicación web es una aplicación o herramienta informática accesible desde cualquier navegador,</w:t>
      </w:r>
      <w:r w:rsidR="0083175D">
        <w:t xml:space="preserve"> bien sea a través de internet</w:t>
      </w:r>
      <w:r w:rsidRPr="00D6169E">
        <w:t xml:space="preserve"> o bien a través de una red local. A través de el navegador se puede acceder a toda</w:t>
      </w:r>
      <w:r w:rsidR="004E1523">
        <w:t>s</w:t>
      </w:r>
      <w:r w:rsidRPr="00D6169E">
        <w:t xml:space="preserve"> la</w:t>
      </w:r>
      <w:r w:rsidR="004E1523">
        <w:t>s</w:t>
      </w:r>
      <w:r w:rsidRPr="00D6169E">
        <w:t xml:space="preserve"> funcionalidad</w:t>
      </w:r>
      <w:r w:rsidR="004E1523">
        <w:t>es con las que cuente dicha aplicación</w:t>
      </w:r>
      <w:r w:rsidR="00CA417F">
        <w:t xml:space="preserve">. </w:t>
      </w:r>
      <w:r w:rsidR="008A47F4">
        <w:fldChar w:fldCharType="begin" w:fldLock="1"/>
      </w:r>
      <w:r w:rsidR="00393E94">
        <w:instrText>ADDIN CSL_CITATION {"citationItems":[{"id":"ITEM-1","itemData":{"ISBN":"978-84-8454-206-3","author":[{"dropping-particle":"","family":"Luján-Mora","given":"Sergio","non-dropping-particle":"","parse-names":false,"suffix":""}],"id":"ITEM-1","issued":{"date-parts":[["2002","10","31"]]},"publisher":"Editorial Club Universitario","title":"Programación de aplicaciones web: historia, principios básicos y clientes web","type":"article-journal"},"uris":["http://www.mendeley.com/documents/?uuid=c54a338b-a5c4-3a26-b5fc-9c27476040a0"]}],"mendeley":{"formattedCitation":"[36]","plainTextFormattedCitation":"[36]","previouslyFormattedCitation":"[37]"},"properties":{"noteIndex":0},"schema":"https://github.com/citation-style-language/schema/raw/master/csl-citation.json"}</w:instrText>
      </w:r>
      <w:r w:rsidR="008A47F4">
        <w:fldChar w:fldCharType="separate"/>
      </w:r>
      <w:r w:rsidR="00393E94" w:rsidRPr="00393E94">
        <w:rPr>
          <w:noProof/>
        </w:rPr>
        <w:t>[36]</w:t>
      </w:r>
      <w:r w:rsidR="008A47F4">
        <w:fldChar w:fldCharType="end"/>
      </w:r>
    </w:p>
    <w:p w14:paraId="7319E81B" w14:textId="221E4979" w:rsidR="00D6169E" w:rsidRDefault="00CA417F" w:rsidP="00903617">
      <w:r>
        <w:t xml:space="preserve">Entre sus principales ventajas </w:t>
      </w:r>
      <w:r w:rsidR="008A47F4">
        <w:t>podemos encontrar:</w:t>
      </w:r>
    </w:p>
    <w:p w14:paraId="40716D06" w14:textId="419E3321" w:rsidR="008A47F4" w:rsidRDefault="008A47F4" w:rsidP="008A47F4">
      <w:pPr>
        <w:pStyle w:val="Prrafodelista"/>
        <w:numPr>
          <w:ilvl w:val="0"/>
          <w:numId w:val="19"/>
        </w:numPr>
      </w:pPr>
      <w:r w:rsidRPr="008A47F4">
        <w:rPr>
          <w:b/>
        </w:rPr>
        <w:t>Ahorro de tiempo</w:t>
      </w:r>
      <w:r>
        <w:t>: se pueden realizar tareas sencillas sin necesidad de descargar ni instalar ningún programa.</w:t>
      </w:r>
    </w:p>
    <w:p w14:paraId="5A706049" w14:textId="6F4F98D3" w:rsidR="008A47F4" w:rsidRDefault="008A47F4" w:rsidP="008A47F4">
      <w:pPr>
        <w:pStyle w:val="Prrafodelista"/>
        <w:numPr>
          <w:ilvl w:val="0"/>
          <w:numId w:val="19"/>
        </w:numPr>
      </w:pPr>
      <w:r w:rsidRPr="008A47F4">
        <w:rPr>
          <w:b/>
        </w:rPr>
        <w:t>Compatibilidad</w:t>
      </w:r>
      <w:r>
        <w:t>: basta tener un navegador ac</w:t>
      </w:r>
      <w:r w:rsidR="00F43EF4">
        <w:t>tualizado para poder utilizarla</w:t>
      </w:r>
      <w:r>
        <w:t>.</w:t>
      </w:r>
    </w:p>
    <w:p w14:paraId="242AC569" w14:textId="3BB9BF2E" w:rsidR="008A47F4" w:rsidRDefault="008A47F4" w:rsidP="008A47F4">
      <w:pPr>
        <w:pStyle w:val="Prrafodelista"/>
        <w:numPr>
          <w:ilvl w:val="0"/>
          <w:numId w:val="19"/>
        </w:numPr>
      </w:pPr>
      <w:r w:rsidRPr="008A47F4">
        <w:rPr>
          <w:b/>
        </w:rPr>
        <w:t>Espacio</w:t>
      </w:r>
      <w:r w:rsidR="00F43EF4">
        <w:t>: no ocupa</w:t>
      </w:r>
      <w:r>
        <w:t xml:space="preserve"> espacio en </w:t>
      </w:r>
      <w:r w:rsidR="00F43EF4">
        <w:t>el</w:t>
      </w:r>
      <w:r>
        <w:t xml:space="preserve"> disco duro</w:t>
      </w:r>
      <w:r w:rsidR="00F43EF4">
        <w:t xml:space="preserve"> local</w:t>
      </w:r>
      <w:r>
        <w:t>.</w:t>
      </w:r>
    </w:p>
    <w:p w14:paraId="17E40E69" w14:textId="393DD6B5" w:rsidR="008A47F4" w:rsidRDefault="008A47F4" w:rsidP="008A47F4">
      <w:pPr>
        <w:pStyle w:val="Prrafodelista"/>
        <w:numPr>
          <w:ilvl w:val="0"/>
          <w:numId w:val="19"/>
        </w:numPr>
      </w:pPr>
      <w:r w:rsidRPr="008A47F4">
        <w:rPr>
          <w:b/>
        </w:rPr>
        <w:t>Actualizaciones inmediatas</w:t>
      </w:r>
      <w:r>
        <w:t xml:space="preserve">: como el software </w:t>
      </w:r>
      <w:r w:rsidR="00F43EF4">
        <w:t>es</w:t>
      </w:r>
      <w:r>
        <w:t xml:space="preserve"> gestiona</w:t>
      </w:r>
      <w:r w:rsidR="00F43EF4">
        <w:t>do por</w:t>
      </w:r>
      <w:r>
        <w:t xml:space="preserve"> </w:t>
      </w:r>
      <w:r w:rsidR="00F43EF4">
        <w:t>el propio desarrollador, el usuario estaría</w:t>
      </w:r>
      <w:r>
        <w:t xml:space="preserve"> usando siempre la última versión que</w:t>
      </w:r>
      <w:r w:rsidR="00F43EF4">
        <w:t xml:space="preserve"> se</w:t>
      </w:r>
      <w:r>
        <w:t xml:space="preserve"> haya lanzado.</w:t>
      </w:r>
    </w:p>
    <w:p w14:paraId="23098DA4" w14:textId="5BDA05E2" w:rsidR="008A47F4" w:rsidRDefault="008A47F4" w:rsidP="008A47F4">
      <w:pPr>
        <w:pStyle w:val="Prrafodelista"/>
        <w:numPr>
          <w:ilvl w:val="0"/>
          <w:numId w:val="19"/>
        </w:numPr>
      </w:pPr>
      <w:r w:rsidRPr="008A47F4">
        <w:rPr>
          <w:b/>
        </w:rPr>
        <w:t>Consumo de recursos bajo</w:t>
      </w:r>
      <w:r>
        <w:t xml:space="preserve">: dado que toda (o gran parte) de la aplicación no se encuentra en </w:t>
      </w:r>
      <w:r w:rsidR="00F43EF4">
        <w:t>el terminal</w:t>
      </w:r>
      <w:r>
        <w:t xml:space="preserve">, muchas de las tareas que realiza el software no consumen recursos </w:t>
      </w:r>
      <w:r w:rsidR="00F43EF4">
        <w:t>de este</w:t>
      </w:r>
      <w:r>
        <w:t xml:space="preserve"> porque se realizan desde </w:t>
      </w:r>
      <w:r w:rsidR="00F43EF4">
        <w:t>el servidor que este ejecutando la aplicación</w:t>
      </w:r>
      <w:r>
        <w:t>.</w:t>
      </w:r>
    </w:p>
    <w:p w14:paraId="408B8899" w14:textId="77777777" w:rsidR="008A47F4" w:rsidRDefault="008A47F4" w:rsidP="008A47F4">
      <w:pPr>
        <w:pStyle w:val="Prrafodelista"/>
        <w:numPr>
          <w:ilvl w:val="0"/>
          <w:numId w:val="19"/>
        </w:numPr>
      </w:pPr>
      <w:r w:rsidRPr="008A47F4">
        <w:rPr>
          <w:b/>
        </w:rPr>
        <w:t>Multiplataforma</w:t>
      </w:r>
      <w:r>
        <w:t>: se pueden usar desde cualquier sistema operativo porque solamente es necesario tener un navegador.</w:t>
      </w:r>
    </w:p>
    <w:p w14:paraId="44041C04" w14:textId="39FEB558" w:rsidR="008A47F4" w:rsidRDefault="008A47F4" w:rsidP="008A47F4">
      <w:pPr>
        <w:pStyle w:val="Prrafodelista"/>
        <w:numPr>
          <w:ilvl w:val="0"/>
          <w:numId w:val="19"/>
        </w:numPr>
      </w:pPr>
      <w:r w:rsidRPr="008A47F4">
        <w:rPr>
          <w:b/>
        </w:rPr>
        <w:t>Portables</w:t>
      </w:r>
      <w:r>
        <w:t>: es independiente de</w:t>
      </w:r>
      <w:r w:rsidR="00F43EF4">
        <w:t>l</w:t>
      </w:r>
      <w:r>
        <w:t xml:space="preserve"> </w:t>
      </w:r>
      <w:r w:rsidR="00F43EF4">
        <w:t>terminal</w:t>
      </w:r>
      <w:r>
        <w:t xml:space="preserve"> donde se utilice porque se accede a través de una página.</w:t>
      </w:r>
    </w:p>
    <w:p w14:paraId="6CB39566" w14:textId="7B7FB18E" w:rsidR="008A47F4" w:rsidRDefault="008A47F4" w:rsidP="008A47F4">
      <w:pPr>
        <w:pStyle w:val="Prrafodelista"/>
        <w:numPr>
          <w:ilvl w:val="0"/>
          <w:numId w:val="19"/>
        </w:numPr>
      </w:pPr>
      <w:r w:rsidRPr="008A47F4">
        <w:rPr>
          <w:b/>
        </w:rPr>
        <w:t>Virus/malware</w:t>
      </w:r>
      <w:r>
        <w:t>: son menos proclives a ser afectados por los virus o programas maliciosos de cualquier índole instalado</w:t>
      </w:r>
      <w:r w:rsidR="00F43EF4">
        <w:t>s</w:t>
      </w:r>
      <w:r>
        <w:t xml:space="preserve"> en el equipo, aunque no sean inmunes a ellos.</w:t>
      </w:r>
    </w:p>
    <w:p w14:paraId="407762FD" w14:textId="77777777" w:rsidR="008A47F4" w:rsidRDefault="008A47F4" w:rsidP="008A47F4">
      <w:pPr>
        <w:pStyle w:val="Prrafodelista"/>
        <w:numPr>
          <w:ilvl w:val="0"/>
          <w:numId w:val="19"/>
        </w:numPr>
      </w:pPr>
      <w:r w:rsidRPr="008A47F4">
        <w:rPr>
          <w:b/>
        </w:rPr>
        <w:t>Disponibilidad</w:t>
      </w:r>
      <w:r>
        <w:t>: suele ser alta porque el servicio se ofrece desde múltiples localizaciones para asegurar la continuidad del mismo.</w:t>
      </w:r>
    </w:p>
    <w:p w14:paraId="3F1D6458" w14:textId="6E82E359" w:rsidR="008A47F4" w:rsidRDefault="008A47F4" w:rsidP="008A47F4">
      <w:pPr>
        <w:pStyle w:val="Prrafodelista"/>
        <w:numPr>
          <w:ilvl w:val="0"/>
          <w:numId w:val="19"/>
        </w:numPr>
      </w:pPr>
      <w:r w:rsidRPr="008A47F4">
        <w:rPr>
          <w:b/>
        </w:rPr>
        <w:t>Colaboración</w:t>
      </w:r>
      <w:r>
        <w:t>: gracias a que el acceso al servicio se realiza desde una única ubicación es sencillo el acceso y compartición de dato</w:t>
      </w:r>
      <w:r w:rsidR="00F43EF4">
        <w:t>s por parte de varios usuarios.</w:t>
      </w:r>
    </w:p>
    <w:p w14:paraId="5EE02191" w14:textId="659F550A" w:rsidR="008A47F4" w:rsidRDefault="008A47F4" w:rsidP="008A47F4">
      <w:pPr>
        <w:pStyle w:val="Prrafodelista"/>
        <w:numPr>
          <w:ilvl w:val="0"/>
          <w:numId w:val="19"/>
        </w:numPr>
      </w:pPr>
      <w:r w:rsidRPr="008A47F4">
        <w:rPr>
          <w:b/>
        </w:rPr>
        <w:t>Aumento de funcionalidades</w:t>
      </w:r>
      <w:r>
        <w:t>: los navegadores ofrecen cada vez más y mejores funcionalidades para crear aplicaciones web enriquecidas.</w:t>
      </w:r>
    </w:p>
    <w:p w14:paraId="7903F1CC" w14:textId="77777777" w:rsidR="00F43EF4" w:rsidRDefault="00F43EF4" w:rsidP="00F43EF4"/>
    <w:p w14:paraId="27602442" w14:textId="4761D19B" w:rsidR="00F43EF4" w:rsidRDefault="00F43EF4" w:rsidP="00F43EF4">
      <w:pPr>
        <w:pStyle w:val="Ttulo3"/>
      </w:pPr>
      <w:bookmarkStart w:id="72" w:name="_Toc4351333"/>
      <w:r>
        <w:t>1.3.1 Diseño de una aplicación web</w:t>
      </w:r>
      <w:bookmarkEnd w:id="72"/>
    </w:p>
    <w:p w14:paraId="761CBBE9" w14:textId="79CC0813" w:rsidR="00F43EF4" w:rsidRDefault="00C05991" w:rsidP="00F43EF4">
      <w:pPr>
        <w:rPr>
          <w:rFonts w:cs="Arial"/>
        </w:rPr>
      </w:pPr>
      <w:r w:rsidRPr="00C05991">
        <w:t xml:space="preserve">Una aplicación Web típica incluye un servidor Web, un servidor de aplicación y un servidor de base de datos. Cada uno de ellos escucha a un puerto TCP/IP específico para comprobar si entran mensajes conteniendo solicitudes para gestionar. Estas escuchas se suelen llamar daemons. Son hilos de ejecución que </w:t>
      </w:r>
      <w:r w:rsidRPr="00C05991">
        <w:lastRenderedPageBreak/>
        <w:t>esperan que aparezcan mensajes TCP/IP por un puerto especifico. Los puertos proporcionan un método sencillo en el que cada empresa puede limitar el acceso a sus recursos en red. Los servidores de aplicación escuchan un puerto que normalmente es privado con respecto al mundo real. El servidor Web está configurado para cumplimentar solicitudes específicas a dicho puerto</w:t>
      </w:r>
      <w:r>
        <w:t xml:space="preserve"> </w:t>
      </w:r>
      <w:r w:rsidRPr="00027862">
        <w:rPr>
          <w:rFonts w:cs="Arial"/>
        </w:rPr>
        <w:t>en particular. Los servidores de base de datos operan de un modo similar. El servidor de base de datos puede estar escuchando en el puerto 3306 esperando solicitudes. El servidor de aplicación entonces establecería una conexión de base de datos con dicho puerto.</w:t>
      </w:r>
    </w:p>
    <w:p w14:paraId="17609E96" w14:textId="77777777" w:rsidR="005800DC" w:rsidRDefault="005800DC" w:rsidP="00F43EF4">
      <w:pPr>
        <w:rPr>
          <w:rFonts w:cs="Arial"/>
        </w:rPr>
      </w:pPr>
    </w:p>
    <w:p w14:paraId="70B0ACD5" w14:textId="1B804004" w:rsidR="005800DC" w:rsidRDefault="005800DC" w:rsidP="005800DC">
      <w:pPr>
        <w:pStyle w:val="Ttulo2"/>
      </w:pPr>
      <w:bookmarkStart w:id="73" w:name="_Toc4351334"/>
      <w:r>
        <w:t>1.4 Tecnologías y herramientas</w:t>
      </w:r>
      <w:bookmarkEnd w:id="73"/>
    </w:p>
    <w:p w14:paraId="6305A228" w14:textId="5BBE1C6B" w:rsidR="005800DC" w:rsidRDefault="005800DC" w:rsidP="005800DC">
      <w:r>
        <w:t>A continuación, serán descritas las herramientas y tecnologías que se analizaron y seleccionaron para el desarrollo de la solución propuesta de acuerdo con las características que debe poseer la aplicación web.</w:t>
      </w:r>
    </w:p>
    <w:p w14:paraId="04E4E1FB" w14:textId="77777777" w:rsidR="005800DC" w:rsidRDefault="005800DC" w:rsidP="005800DC"/>
    <w:p w14:paraId="27552497" w14:textId="7457F165" w:rsidR="005800DC" w:rsidRDefault="005800DC" w:rsidP="000118FB">
      <w:pPr>
        <w:pStyle w:val="Ttulo3"/>
      </w:pPr>
      <w:bookmarkStart w:id="74" w:name="_Toc4351335"/>
      <w:r>
        <w:t xml:space="preserve">1.4.1 </w:t>
      </w:r>
      <w:r w:rsidR="00B72333">
        <w:t>Lenguajes</w:t>
      </w:r>
      <w:r w:rsidR="002C6268">
        <w:t xml:space="preserve"> de Programación</w:t>
      </w:r>
      <w:bookmarkEnd w:id="74"/>
    </w:p>
    <w:p w14:paraId="051E7882" w14:textId="640C58C2" w:rsidR="000118FB" w:rsidRPr="000118FB" w:rsidRDefault="000118FB" w:rsidP="000118FB">
      <w:r>
        <w:t>Para el desarrollo de la aplicación web propuesta serán usados difere</w:t>
      </w:r>
      <w:r w:rsidR="009A347B">
        <w:t>ntes lenguajes de programación</w:t>
      </w:r>
      <w:r>
        <w:t xml:space="preserve"> descritos a continuación.</w:t>
      </w:r>
    </w:p>
    <w:p w14:paraId="120598C6" w14:textId="77777777" w:rsidR="000118FB" w:rsidRDefault="000118FB" w:rsidP="000118FB">
      <w:pPr>
        <w:pStyle w:val="Ttulo4"/>
      </w:pPr>
    </w:p>
    <w:p w14:paraId="0AD2A8EC" w14:textId="087C5B55" w:rsidR="00B72333" w:rsidRDefault="00B72333" w:rsidP="000118FB">
      <w:pPr>
        <w:pStyle w:val="Ttulo4"/>
      </w:pPr>
      <w:bookmarkStart w:id="75" w:name="_Toc4351336"/>
      <w:r>
        <w:t>1.4.1.1 HTML</w:t>
      </w:r>
      <w:bookmarkEnd w:id="75"/>
    </w:p>
    <w:p w14:paraId="747D7106" w14:textId="4C0F617C" w:rsidR="003613BD" w:rsidRDefault="003613BD" w:rsidP="003613BD">
      <w:r>
        <w:t xml:space="preserve">HTML, </w:t>
      </w:r>
      <w:r w:rsidR="00F404FA">
        <w:t>(</w:t>
      </w:r>
      <w:r>
        <w:t xml:space="preserve">sigla en inglés de </w:t>
      </w:r>
      <w:r w:rsidRPr="00F404FA">
        <w:rPr>
          <w:i/>
        </w:rPr>
        <w:t>HyperText Markup Language</w:t>
      </w:r>
      <w:r w:rsidR="00F404FA">
        <w:t xml:space="preserve">, </w:t>
      </w:r>
      <w:r>
        <w:t xml:space="preserve">lenguaje de marcas de hipertexto), </w:t>
      </w:r>
      <w:r w:rsidR="00F404FA">
        <w:t>es un</w:t>
      </w:r>
      <w:r>
        <w:t xml:space="preserve"> lenguaje de marcado para la elaboración de páginas web. Es un estándar que sirve de referencia del software que conecta con la elaboración de páginas web en sus diferentes versiones, define una estructura básica y un código (denominado código HTML) para la definición de contenido de una página web, como texto, imágenes, videos, juegos, entre otros. Es un estándar a cargo del </w:t>
      </w:r>
      <w:bookmarkStart w:id="76" w:name="OLE_LINK56"/>
      <w:bookmarkStart w:id="77" w:name="OLE_LINK57"/>
      <w:r w:rsidRPr="00F404FA">
        <w:rPr>
          <w:i/>
        </w:rPr>
        <w:t xml:space="preserve">World Wide Web </w:t>
      </w:r>
      <w:r w:rsidR="00F404FA" w:rsidRPr="00F404FA">
        <w:rPr>
          <w:i/>
        </w:rPr>
        <w:t>Consortium</w:t>
      </w:r>
      <w:bookmarkEnd w:id="76"/>
      <w:bookmarkEnd w:id="77"/>
      <w:r w:rsidR="00F404FA">
        <w:t xml:space="preserve"> (W3C)</w:t>
      </w:r>
      <w:r w:rsidR="00F404FA">
        <w:rPr>
          <w:rStyle w:val="Refdenotaalpie"/>
        </w:rPr>
        <w:footnoteReference w:id="12"/>
      </w:r>
      <w:r>
        <w:t xml:space="preserve">, organización dedicada a la estandarización de casi todas las tecnologías ligadas a la web. Se considera el lenguaje web más importante siendo su invención crucial en la aparición, desarrollo y expansión de la </w:t>
      </w:r>
      <w:r w:rsidRPr="00F404FA">
        <w:rPr>
          <w:i/>
        </w:rPr>
        <w:t>World Wide Web</w:t>
      </w:r>
      <w:r>
        <w:t xml:space="preserve"> (WWW). Es el estándar que se ha impuesto en la visualización de páginas web y es el que todos los nav</w:t>
      </w:r>
      <w:r w:rsidR="00F404FA">
        <w:t xml:space="preserve">egadores actuales han adoptado. </w:t>
      </w:r>
      <w:r w:rsidR="00F404FA">
        <w:fldChar w:fldCharType="begin" w:fldLock="1"/>
      </w:r>
      <w:r w:rsidR="00393E94">
        <w:instrText>ADDIN CSL_CITATION {"citationItems":[{"id":"ITEM-1","itemData":{"URL":"https://www.w3.org/html/","author":[{"dropping-particle":"","family":"World Wide Web Consortium","given":"","non-dropping-particle":"","parse-names":false,"suffix":""}],"id":"ITEM-1","issued":{"date-parts":[["0"]]},"title":"https://www.w3.org/html/","type":"webpage"},"uris":["http://www.mendeley.com/documents/?uuid=5deced30-0c83-4354-a3de-c8b639bee55d"]}],"mendeley":{"formattedCitation":"[37]","plainTextFormattedCitation":"[37]","previouslyFormattedCitation":"[38]"},"properties":{"noteIndex":0},"schema":"https://github.com/citation-style-language/schema/raw/master/csl-citation.json"}</w:instrText>
      </w:r>
      <w:r w:rsidR="00F404FA">
        <w:fldChar w:fldCharType="separate"/>
      </w:r>
      <w:r w:rsidR="00393E94" w:rsidRPr="00393E94">
        <w:rPr>
          <w:noProof/>
        </w:rPr>
        <w:t>[37]</w:t>
      </w:r>
      <w:r w:rsidR="00F404FA">
        <w:fldChar w:fldCharType="end"/>
      </w:r>
    </w:p>
    <w:p w14:paraId="08698808" w14:textId="5129447A" w:rsidR="005800DC" w:rsidRDefault="003613BD" w:rsidP="003613BD">
      <w:r>
        <w:t xml:space="preserve">El lenguaje HTML basa su filosofía de desarrollo en la diferenciación. Para añadir un elemento externo a la página (imagen, vídeo, script, entre otros.), este no se incrusta directamente en el código de la página, sino que se hace una referencia </w:t>
      </w:r>
      <w:r>
        <w:lastRenderedPageBreak/>
        <w:t>a la ubicación de dicho elemento mediante texto. De este modo, la página web contiene solamente texto mientras que recae en el navegador web (interpretador del código) la tarea de unir todos los elementos y visualizar la página final. Al ser un estándar, HTML busca ser un lenguaje que permita que cualquier página web escrita en una determinada versión, pueda ser interpretada de la misma forma (estándar) por cualquier navegador web actualizado.</w:t>
      </w:r>
      <w:r w:rsidR="00F404FA">
        <w:t xml:space="preserve"> </w:t>
      </w:r>
      <w:r w:rsidR="00F404FA">
        <w:fldChar w:fldCharType="begin" w:fldLock="1"/>
      </w:r>
      <w:r w:rsidR="00393E94">
        <w:instrText>ADDIN CSL_CITATION {"citationItems":[{"id":"ITEM-1","itemData":{"URL":"https://www.w3.org/html/","author":[{"dropping-particle":"","family":"World Wide Web Consortium","given":"","non-dropping-particle":"","parse-names":false,"suffix":""}],"id":"ITEM-1","issued":{"date-parts":[["0"]]},"title":"https://www.w3.org/html/","type":"webpage"},"uris":["http://www.mendeley.com/documents/?uuid=5deced30-0c83-4354-a3de-c8b639bee55d"]}],"mendeley":{"formattedCitation":"[37]","plainTextFormattedCitation":"[37]","previouslyFormattedCitation":"[38]"},"properties":{"noteIndex":0},"schema":"https://github.com/citation-style-language/schema/raw/master/csl-citation.json"}</w:instrText>
      </w:r>
      <w:r w:rsidR="00F404FA">
        <w:fldChar w:fldCharType="separate"/>
      </w:r>
      <w:r w:rsidR="00393E94" w:rsidRPr="00393E94">
        <w:rPr>
          <w:noProof/>
        </w:rPr>
        <w:t>[37]</w:t>
      </w:r>
      <w:r w:rsidR="00F404FA">
        <w:fldChar w:fldCharType="end"/>
      </w:r>
    </w:p>
    <w:p w14:paraId="5392D037" w14:textId="77F6DF7D" w:rsidR="003A10AC" w:rsidRDefault="003A10AC" w:rsidP="003613BD">
      <w:bookmarkStart w:id="78" w:name="OLE_LINK239"/>
      <w:bookmarkStart w:id="79" w:name="OLE_LINK240"/>
      <w:r>
        <w:t xml:space="preserve">Fue escogido este lenguaje por ser un estándar en </w:t>
      </w:r>
      <w:r w:rsidR="00B2519D">
        <w:t>el área de desarrollo web.</w:t>
      </w:r>
    </w:p>
    <w:bookmarkEnd w:id="78"/>
    <w:bookmarkEnd w:id="79"/>
    <w:p w14:paraId="156E148B" w14:textId="77777777" w:rsidR="00F404FA" w:rsidRDefault="00F404FA" w:rsidP="003613BD"/>
    <w:p w14:paraId="3B16D62A" w14:textId="3080C982" w:rsidR="00F404FA" w:rsidRDefault="00F404FA" w:rsidP="00F404FA">
      <w:pPr>
        <w:pStyle w:val="Ttulo4"/>
      </w:pPr>
      <w:bookmarkStart w:id="80" w:name="_Toc4351337"/>
      <w:r>
        <w:t>1.4.1.2 CSS</w:t>
      </w:r>
      <w:bookmarkEnd w:id="80"/>
    </w:p>
    <w:p w14:paraId="10759720" w14:textId="306C2456" w:rsidR="00F404FA" w:rsidRDefault="00F404FA" w:rsidP="00F404FA">
      <w:r>
        <w:t xml:space="preserve">CSS (siglas en inglés de </w:t>
      </w:r>
      <w:r w:rsidRPr="00F404FA">
        <w:rPr>
          <w:i/>
        </w:rPr>
        <w:t>Cascading Style Sheets</w:t>
      </w:r>
      <w:r>
        <w:t>, Hojas de estilo en cascada), es un lenguaje de diseño gráfico para definir y crear la presentación de un documento estructurado esc</w:t>
      </w:r>
      <w:r w:rsidR="00D4227C">
        <w:t>rito en un lenguaje de marcado.</w:t>
      </w:r>
      <w:r>
        <w:t xml:space="preserve"> Es muy usado para establecer el diseño visual de los documentos web, e interfaces de usuario escritas en HTML o XHTML; el lenguaje puede ser aplicado a cualquier documento XML, incluyendo </w:t>
      </w:r>
      <w:r w:rsidR="006B60F6">
        <w:t xml:space="preserve">XHTML, SVG, XUL, RSS, etcétera. </w:t>
      </w:r>
      <w:r>
        <w:t>Junto con HTML y JavaScript, CSS es una tecnología usada por muchos sitios web para crear páginas visualmente atractivas, interfaces de usuario para aplicaciones web y GUIs para muchas aplicaci</w:t>
      </w:r>
      <w:r w:rsidR="006B60F6">
        <w:t xml:space="preserve">ones móviles (como Firefox OS). </w:t>
      </w:r>
      <w:r w:rsidR="006B60F6">
        <w:fldChar w:fldCharType="begin" w:fldLock="1"/>
      </w:r>
      <w:r w:rsidR="00393E94">
        <w:instrText>ADDIN CSL_CITATION {"citationItems":[{"id":"ITEM-1","itemData":{"URL":"https://developer.mozilla.org/en-US/docs/Web/CSS","accessed":{"date-parts":[["2019","3","7"]]},"author":[{"dropping-particle":"","family":"mozilla","given":"","non-dropping-particle":"","parse-names":false,"suffix":""}],"id":"ITEM-1","issued":{"date-parts":[["0"]]},"title":"CSS: Cascading Style Sheets | MDN","type":"webpage"},"uris":["http://www.mendeley.com/documents/?uuid=cf439b9e-c820-3cb4-847d-198b82d3d03c"]}],"mendeley":{"formattedCitation":"[38]","plainTextFormattedCitation":"[38]","previouslyFormattedCitation":"[39]"},"properties":{"noteIndex":0},"schema":"https://github.com/citation-style-language/schema/raw/master/csl-citation.json"}</w:instrText>
      </w:r>
      <w:r w:rsidR="006B60F6">
        <w:fldChar w:fldCharType="separate"/>
      </w:r>
      <w:r w:rsidR="00393E94" w:rsidRPr="00393E94">
        <w:rPr>
          <w:noProof/>
        </w:rPr>
        <w:t>[38]</w:t>
      </w:r>
      <w:r w:rsidR="006B60F6">
        <w:fldChar w:fldCharType="end"/>
      </w:r>
    </w:p>
    <w:p w14:paraId="57BF5B1D" w14:textId="32FAA326" w:rsidR="00F404FA" w:rsidRDefault="00F404FA" w:rsidP="00F404FA">
      <w:r>
        <w:t xml:space="preserve">CSS está diseñado principalmente para marcar la separación del contenido del documento y la forma de presentación de este, características tales como las capas o </w:t>
      </w:r>
      <w:r w:rsidRPr="00415617">
        <w:rPr>
          <w:i/>
        </w:rPr>
        <w:t>layouts</w:t>
      </w:r>
      <w:r w:rsidR="00415617">
        <w:t>, los colores y las fuentes.</w:t>
      </w:r>
      <w:r>
        <w:t xml:space="preserve"> Esta separación busca mejorar la accesibilidad del documento, proveer más flexibilidad y control en la especificación de características </w:t>
      </w:r>
      <w:r w:rsidR="00415617">
        <w:t>presentacionales</w:t>
      </w:r>
      <w:r>
        <w:t>, permitir que varios documentos HTML compartan un mismo estilo usando una sola hoja de estilos separada en un archivo .css, y reducir la complejidad y la repetición de código en la estructura del documento.</w:t>
      </w:r>
      <w:r w:rsidR="00415617">
        <w:t xml:space="preserve"> </w:t>
      </w:r>
      <w:r w:rsidR="00415617">
        <w:fldChar w:fldCharType="begin" w:fldLock="1"/>
      </w:r>
      <w:r w:rsidR="00393E94">
        <w:instrText>ADDIN CSL_CITATION {"citationItems":[{"id":"ITEM-1","itemData":{"URL":"https://www.w3.org/html/","author":[{"dropping-particle":"","family":"World Wide Web Consortium","given":"","non-dropping-particle":"","parse-names":false,"suffix":""}],"id":"ITEM-1","issued":{"date-parts":[["0"]]},"title":"https://www.w3.org/html/","type":"webpage"},"uris":["http://www.mendeley.com/documents/?uuid=5deced30-0c83-4354-a3de-c8b639bee55d"]}],"mendeley":{"formattedCitation":"[37]","plainTextFormattedCitation":"[37]","previouslyFormattedCitation":"[38]"},"properties":{"noteIndex":0},"schema":"https://github.com/citation-style-language/schema/raw/master/csl-citation.json"}</w:instrText>
      </w:r>
      <w:r w:rsidR="00415617">
        <w:fldChar w:fldCharType="separate"/>
      </w:r>
      <w:r w:rsidR="00393E94" w:rsidRPr="00393E94">
        <w:rPr>
          <w:noProof/>
        </w:rPr>
        <w:t>[37]</w:t>
      </w:r>
      <w:r w:rsidR="00415617">
        <w:fldChar w:fldCharType="end"/>
      </w:r>
    </w:p>
    <w:p w14:paraId="655563BD" w14:textId="0328DE21" w:rsidR="00B2519D" w:rsidRDefault="00B2519D" w:rsidP="00F404FA">
      <w:bookmarkStart w:id="81" w:name="OLE_LINK241"/>
      <w:bookmarkStart w:id="82" w:name="OLE_LINK242"/>
      <w:r>
        <w:t>Fue escogido este lenguaje por ser un estándar en el área de desarrollo web y su integración con otras tecnologías utilizadas.</w:t>
      </w:r>
    </w:p>
    <w:bookmarkEnd w:id="81"/>
    <w:bookmarkEnd w:id="82"/>
    <w:p w14:paraId="1956BACA" w14:textId="77777777" w:rsidR="00415617" w:rsidRDefault="00415617" w:rsidP="00F404FA"/>
    <w:p w14:paraId="2F489307" w14:textId="2667E388" w:rsidR="00415617" w:rsidRDefault="00415617" w:rsidP="00415617">
      <w:pPr>
        <w:pStyle w:val="Ttulo4"/>
      </w:pPr>
      <w:bookmarkStart w:id="83" w:name="_Toc4351338"/>
      <w:r>
        <w:t>1.4.1.3 JavaScript</w:t>
      </w:r>
      <w:bookmarkEnd w:id="83"/>
    </w:p>
    <w:p w14:paraId="72138D92" w14:textId="680A7FE1" w:rsidR="00574EF6" w:rsidRDefault="00574EF6" w:rsidP="00574EF6">
      <w:r>
        <w:t xml:space="preserve">JavaScript (abreviado comúnmente JS) es un lenguaje de programación interpretado, dialecto del estándar ECMAScript. </w:t>
      </w:r>
      <w:r>
        <w:fldChar w:fldCharType="begin" w:fldLock="1"/>
      </w:r>
      <w:r w:rsidR="00393E94">
        <w:instrText>ADDIN CSL_CITATION {"citationItems":[{"id":"ITEM-1","itemData":{"author":[{"dropping-particle":"","family":"International","given":"Ecma","non-dropping-particle":"","parse-names":false,"suffix":""}],"id":"ITEM-1","issued":{"date-parts":[["2009"]]},"title":"ECMA-262","type":"article-journal"},"uris":["http://www.mendeley.com/documents/?uuid=d8f61b44-b75e-42aa-b586-58d20ee7c826"]}],"mendeley":{"formattedCitation":"[39]","plainTextFormattedCitation":"[39]","previouslyFormattedCitation":"[40]"},"properties":{"noteIndex":0},"schema":"https://github.com/citation-style-language/schema/raw/master/csl-citation.json"}</w:instrText>
      </w:r>
      <w:r>
        <w:fldChar w:fldCharType="separate"/>
      </w:r>
      <w:r w:rsidR="00393E94" w:rsidRPr="00393E94">
        <w:rPr>
          <w:noProof/>
        </w:rPr>
        <w:t>[39]</w:t>
      </w:r>
      <w:r>
        <w:fldChar w:fldCharType="end"/>
      </w:r>
      <w:r>
        <w:t xml:space="preserve"> Se define como orientado a objetos, basado en prototipos, imperativo, débilmente tipado y dinámico. Se utiliza principalmente en su forma del lado del cliente (</w:t>
      </w:r>
      <w:r>
        <w:rPr>
          <w:i/>
        </w:rPr>
        <w:t>Client-S</w:t>
      </w:r>
      <w:r w:rsidRPr="00574EF6">
        <w:rPr>
          <w:i/>
        </w:rPr>
        <w:t>ide</w:t>
      </w:r>
      <w:r>
        <w:t xml:space="preserve">), implementado como parte de un navegador web permitiendo mejoras en la interfaz de usuario y páginas web </w:t>
      </w:r>
      <w:r w:rsidR="007B5440">
        <w:t>dinámicas, a</w:t>
      </w:r>
      <w:r>
        <w:t xml:space="preserve">unque existe una forma de JavaScript del lado del </w:t>
      </w:r>
      <w:r>
        <w:lastRenderedPageBreak/>
        <w:t>servidor (</w:t>
      </w:r>
      <w:r>
        <w:rPr>
          <w:i/>
        </w:rPr>
        <w:t>Server-S</w:t>
      </w:r>
      <w:r w:rsidRPr="00574EF6">
        <w:rPr>
          <w:i/>
        </w:rPr>
        <w:t>ide JavaScript</w:t>
      </w:r>
      <w:r>
        <w:t xml:space="preserve"> o SSJS) como veremos más adelante. Su uso en aplicaciones externas a la web, por ejemplo, en documentos PDF, aplicaciones de escritorio (mayoritariamente </w:t>
      </w:r>
      <w:bookmarkStart w:id="84" w:name="OLE_LINK58"/>
      <w:bookmarkStart w:id="85" w:name="OLE_LINK59"/>
      <w:r w:rsidRPr="00574EF6">
        <w:rPr>
          <w:i/>
        </w:rPr>
        <w:t>widgets</w:t>
      </w:r>
      <w:bookmarkEnd w:id="84"/>
      <w:bookmarkEnd w:id="85"/>
      <w:r>
        <w:rPr>
          <w:rStyle w:val="Refdenotaalpie"/>
          <w:i/>
        </w:rPr>
        <w:footnoteReference w:id="13"/>
      </w:r>
      <w:r>
        <w:t>) es también significativo.</w:t>
      </w:r>
    </w:p>
    <w:p w14:paraId="041024A5" w14:textId="5A375357" w:rsidR="00574EF6" w:rsidRDefault="00574EF6" w:rsidP="00574EF6">
      <w:r>
        <w:t xml:space="preserve">Desde el 2012, todos los navegadores modernos soportan completamente ECMAScript 5.1, una versión de </w:t>
      </w:r>
      <w:r w:rsidR="009A1AA8">
        <w:t>JavaScript</w:t>
      </w:r>
      <w:r>
        <w:t>. Los navegadores más antiguos sopo</w:t>
      </w:r>
      <w:r w:rsidR="009A1AA8">
        <w:t xml:space="preserve">rtan por lo menos ECMAScript 3. </w:t>
      </w:r>
      <w:r>
        <w:t>JavaScript se diseñó con una sintaxis similar a C, aunque adopta nombres y convenciones del lenguaje de programación Java. Sin embargo, Java y JavaScript tienen semánticas y propósitos diferentes.</w:t>
      </w:r>
      <w:r w:rsidR="009A1AA8">
        <w:t xml:space="preserve"> </w:t>
      </w:r>
      <w:r>
        <w:t xml:space="preserve">Todos los navegadores modernos interpretan el código JavaScript integrado en las páginas web. Para interactuar con una página web se provee al lenguaje JavaScript de una implementación del </w:t>
      </w:r>
      <w:r w:rsidRPr="009A1AA8">
        <w:rPr>
          <w:i/>
        </w:rPr>
        <w:t>Document Object Model</w:t>
      </w:r>
      <w:r>
        <w:t xml:space="preserve"> </w:t>
      </w:r>
      <w:r w:rsidR="009A1AA8">
        <w:t xml:space="preserve">(DOM) </w:t>
      </w:r>
      <w:r w:rsidR="009A1AA8">
        <w:fldChar w:fldCharType="begin" w:fldLock="1"/>
      </w:r>
      <w:r w:rsidR="00393E94">
        <w:instrText>ADDIN CSL_CITATION {"citationItems":[{"id":"ITEM-1","itemData":{"author":[{"dropping-particle":"","family":"David Flanagan","given":"","non-dropping-particle":"","parse-names":false,"suffix":""}],"id":"ITEM-1","issued":{"date-parts":[["2004"]]},"title":"JavaScript : The Definitive Guide , 4th Edition By David Flanagan Lilmeanman","type":"article-journal"},"uris":["http://www.mendeley.com/documents/?uuid=9c7f230a-0d2a-4c6c-ab95-d3cd74ffc46f"]}],"mendeley":{"formattedCitation":"[40]","plainTextFormattedCitation":"[40]","previouslyFormattedCitation":"[41]"},"properties":{"noteIndex":0},"schema":"https://github.com/citation-style-language/schema/raw/master/csl-citation.json"}</w:instrText>
      </w:r>
      <w:r w:rsidR="009A1AA8">
        <w:fldChar w:fldCharType="separate"/>
      </w:r>
      <w:r w:rsidR="00393E94" w:rsidRPr="00393E94">
        <w:rPr>
          <w:noProof/>
        </w:rPr>
        <w:t>[40]</w:t>
      </w:r>
      <w:r w:rsidR="009A1AA8">
        <w:fldChar w:fldCharType="end"/>
      </w:r>
      <w:r w:rsidR="009A1AA8">
        <w:t>.</w:t>
      </w:r>
    </w:p>
    <w:p w14:paraId="7A908F7A" w14:textId="5F661252" w:rsidR="00415617" w:rsidRDefault="00574EF6" w:rsidP="00574EF6">
      <w:r>
        <w:t>Tradicionalmente se venía utilizando en páginas web HTML para realizar operaciones y únicamente en el marco de la aplicación cliente, sin acceso a funciones del servidor. Actualmente es ampliamente utilizado para enviar y recibir información del servidor junto con ayuda de otras tecnologías como AJAX. JavaScript se interpreta en el agente de usuario al mismo tiempo que las sentencias van descargándose junto con el código HTML</w:t>
      </w:r>
      <w:r w:rsidR="009A1AA8">
        <w:t xml:space="preserve"> </w:t>
      </w:r>
      <w:r w:rsidR="009A1AA8">
        <w:fldChar w:fldCharType="begin" w:fldLock="1"/>
      </w:r>
      <w:r w:rsidR="00393E94">
        <w:instrText>ADDIN CSL_CITATION {"citationItems":[{"id":"ITEM-1","itemData":{"author":[{"dropping-particle":"","family":"David Flanagan","given":"","non-dropping-particle":"","parse-names":false,"suffix":""}],"id":"ITEM-1","issued":{"date-parts":[["2004"]]},"title":"JavaScript : The Definitive Guide , 4th Edition By David Flanagan Lilmeanman","type":"article-journal"},"uris":["http://www.mendeley.com/documents/?uuid=9c7f230a-0d2a-4c6c-ab95-d3cd74ffc46f"]}],"mendeley":{"formattedCitation":"[40]","plainTextFormattedCitation":"[40]","previouslyFormattedCitation":"[41]"},"properties":{"noteIndex":0},"schema":"https://github.com/citation-style-language/schema/raw/master/csl-citation.json"}</w:instrText>
      </w:r>
      <w:r w:rsidR="009A1AA8">
        <w:fldChar w:fldCharType="separate"/>
      </w:r>
      <w:r w:rsidR="00393E94" w:rsidRPr="00393E94">
        <w:rPr>
          <w:noProof/>
        </w:rPr>
        <w:t>[40]</w:t>
      </w:r>
      <w:r w:rsidR="009A1AA8">
        <w:fldChar w:fldCharType="end"/>
      </w:r>
      <w:r>
        <w:t>.</w:t>
      </w:r>
      <w:r w:rsidR="009A1AA8">
        <w:t xml:space="preserve"> </w:t>
      </w:r>
    </w:p>
    <w:p w14:paraId="5BAF0702" w14:textId="6FD7FDC3" w:rsidR="00B2519D" w:rsidRDefault="00B2519D" w:rsidP="00574EF6">
      <w:r>
        <w:t xml:space="preserve">Fue escogido este lenguaje por su flexibilidad además de la amplia </w:t>
      </w:r>
      <w:r w:rsidR="004E6843">
        <w:t>gama de tecnologías compatibles y el masivo soporte en línea que posee</w:t>
      </w:r>
      <w:r>
        <w:t>.</w:t>
      </w:r>
    </w:p>
    <w:p w14:paraId="5A51FA10" w14:textId="77777777" w:rsidR="005028EC" w:rsidRDefault="005028EC" w:rsidP="00574EF6"/>
    <w:p w14:paraId="15F318EC" w14:textId="3CFCD364" w:rsidR="005028EC" w:rsidRDefault="005028EC" w:rsidP="005028EC">
      <w:pPr>
        <w:pStyle w:val="Ttulo4"/>
      </w:pPr>
      <w:bookmarkStart w:id="86" w:name="_Toc4351339"/>
      <w:r>
        <w:t>1.4.1.4 Java</w:t>
      </w:r>
      <w:bookmarkEnd w:id="86"/>
    </w:p>
    <w:p w14:paraId="75CFE482" w14:textId="3A893A56" w:rsidR="00A54AC9" w:rsidRDefault="00A54AC9" w:rsidP="00A54AC9">
      <w:r>
        <w:t>Java es un lenguaje de programación de propósito general, concurrente, orientado a objetos, que fue diseñado específicamente para tener tan pocas dependencias de implementación como fuera posible. Su intención es permitir que los desarrolladores de aplicaciones escriban el programa una vez y lo ejecuten en cualquier dispositivo, lo que quiere decir que el código que es ejecutado en una plataforma no tiene que ser recompilado para correr en otra. Java es, a partir de 2012, uno de los lenguajes de programación más populares en uso, particularmente para aplicaciones de cliente-servidor de web</w:t>
      </w:r>
      <w:r w:rsidR="002C6268">
        <w:t>.</w:t>
      </w:r>
      <w:r w:rsidR="003E229D">
        <w:t xml:space="preserve"> </w:t>
      </w:r>
      <w:r w:rsidR="007543A4">
        <w:fldChar w:fldCharType="begin" w:fldLock="1"/>
      </w:r>
      <w:r w:rsidR="00393E94">
        <w:instrText>ADDIN CSL_CITATION {"citationItems":[{"id":"ITEM-1","itemData":{"URL":"https://www.oracle.com/technetwork/java/javase/12u-relnotes-5211424.html","accessed":{"date-parts":[["2019","3","8"]]},"author":[{"dropping-particle":"","family":"Oracle","given":"","non-dropping-particle":"","parse-names":false,"suffix":""}],"id":"ITEM-1","issued":{"date-parts":[["0"]]},"title":"No Title","type":"webpage"},"uris":["http://www.mendeley.com/documents/?uuid=67776299-855e-4d33-a0ec-e09bd344a8dd"]}],"mendeley":{"formattedCitation":"[41]","plainTextFormattedCitation":"[41]","previouslyFormattedCitation":"[42]"},"properties":{"noteIndex":0},"schema":"https://github.com/citation-style-language/schema/raw/master/csl-citation.json"}</w:instrText>
      </w:r>
      <w:r w:rsidR="007543A4">
        <w:fldChar w:fldCharType="separate"/>
      </w:r>
      <w:r w:rsidR="00393E94" w:rsidRPr="00393E94">
        <w:rPr>
          <w:noProof/>
        </w:rPr>
        <w:t>[41]</w:t>
      </w:r>
      <w:r w:rsidR="007543A4">
        <w:fldChar w:fldCharType="end"/>
      </w:r>
    </w:p>
    <w:p w14:paraId="566829E0" w14:textId="2FCD83DC" w:rsidR="003E229D" w:rsidRDefault="00A54AC9" w:rsidP="00A54AC9">
      <w:r>
        <w:t>El lenguaje de programación Java fue originalmente desarrollado por James Gosling, de Sun Microsystems</w:t>
      </w:r>
      <w:r w:rsidR="002C6268">
        <w:t>,</w:t>
      </w:r>
      <w:r>
        <w:t xml:space="preserve"> y publicado en 1995 como un componente fundamental de la plataforma Java de Sun Microsystems. Su sintaxis deriva en gran medida de C y C++, pero tiene menos utilidades de bajo nivel que cualquiera de </w:t>
      </w:r>
      <w:r>
        <w:lastRenderedPageBreak/>
        <w:t xml:space="preserve">ellos. Las aplicaciones de Java son compiladas a </w:t>
      </w:r>
      <w:r w:rsidRPr="002C6268">
        <w:rPr>
          <w:i/>
        </w:rPr>
        <w:t>bytecode</w:t>
      </w:r>
      <w:r>
        <w:t xml:space="preserve"> (clase Java), que puede ejecutarse en cualquier máquina virtual Java (JVM) sin importar la arquitectura de la computadora subyacente.</w:t>
      </w:r>
      <w:r w:rsidR="007543A4">
        <w:t xml:space="preserve"> </w:t>
      </w:r>
      <w:r w:rsidR="00513C5A">
        <w:fldChar w:fldCharType="begin" w:fldLock="1"/>
      </w:r>
      <w:r w:rsidR="00393E94">
        <w:instrText>ADDIN CSL_CITATION {"citationItems":[{"id":"ITEM-1","itemData":{"URL":"http://www.oracle.com/us/sun/index.html","accessed":{"date-parts":[["2019","3","8"]]},"author":[{"dropping-particle":"","family":"Oracle","given":"","non-dropping-particle":"","parse-names":false,"suffix":""}],"id":"ITEM-1","issued":{"date-parts":[["0"]]},"title":"Sun &amp; Oracle","type":"webpage"},"uris":["http://www.mendeley.com/documents/?uuid=60c39707-b731-48b9-b6c0-427a2fd4277d"]}],"mendeley":{"formattedCitation":"[42]","plainTextFormattedCitation":"[42]","previouslyFormattedCitation":"[43]"},"properties":{"noteIndex":0},"schema":"https://github.com/citation-style-language/schema/raw/master/csl-citation.json"}</w:instrText>
      </w:r>
      <w:r w:rsidR="00513C5A">
        <w:fldChar w:fldCharType="separate"/>
      </w:r>
      <w:r w:rsidR="00393E94" w:rsidRPr="00393E94">
        <w:rPr>
          <w:noProof/>
        </w:rPr>
        <w:t>[42]</w:t>
      </w:r>
      <w:r w:rsidR="00513C5A">
        <w:fldChar w:fldCharType="end"/>
      </w:r>
    </w:p>
    <w:p w14:paraId="2086298C" w14:textId="52CC6008" w:rsidR="00B964BC" w:rsidRDefault="00B964BC" w:rsidP="00B964BC">
      <w:r>
        <w:t>El lenguaje Java se creó con cinco objetivos principales:</w:t>
      </w:r>
    </w:p>
    <w:p w14:paraId="55F49D3A" w14:textId="77777777" w:rsidR="00B964BC" w:rsidRDefault="00B964BC" w:rsidP="00B964BC">
      <w:pPr>
        <w:pStyle w:val="Prrafodelista"/>
        <w:numPr>
          <w:ilvl w:val="0"/>
          <w:numId w:val="44"/>
        </w:numPr>
      </w:pPr>
      <w:r>
        <w:t>Debería usar el paradigma de la programación orientada a objetos.</w:t>
      </w:r>
    </w:p>
    <w:p w14:paraId="24408AD8" w14:textId="77777777" w:rsidR="00B964BC" w:rsidRDefault="00B964BC" w:rsidP="00B964BC">
      <w:pPr>
        <w:pStyle w:val="Prrafodelista"/>
        <w:numPr>
          <w:ilvl w:val="0"/>
          <w:numId w:val="44"/>
        </w:numPr>
      </w:pPr>
      <w:r>
        <w:t>Debería permitir la ejecución de un mismo programa en múltiples sistemas operativos.</w:t>
      </w:r>
    </w:p>
    <w:p w14:paraId="5B1B52F7" w14:textId="77777777" w:rsidR="00B964BC" w:rsidRDefault="00B964BC" w:rsidP="00B964BC">
      <w:pPr>
        <w:pStyle w:val="Prrafodelista"/>
        <w:numPr>
          <w:ilvl w:val="0"/>
          <w:numId w:val="44"/>
        </w:numPr>
      </w:pPr>
      <w:r>
        <w:t>Debería incluir por defecto soporte para trabajo en red.</w:t>
      </w:r>
    </w:p>
    <w:p w14:paraId="424AA70C" w14:textId="77777777" w:rsidR="00B964BC" w:rsidRDefault="00B964BC" w:rsidP="00B964BC">
      <w:pPr>
        <w:pStyle w:val="Prrafodelista"/>
        <w:numPr>
          <w:ilvl w:val="0"/>
          <w:numId w:val="44"/>
        </w:numPr>
      </w:pPr>
      <w:r>
        <w:t>Debería diseñarse para ejecutar código en sistemas remotos de forma segura.</w:t>
      </w:r>
    </w:p>
    <w:p w14:paraId="2180BD97" w14:textId="44F73E9E" w:rsidR="00CC1642" w:rsidRDefault="00B964BC" w:rsidP="00B964BC">
      <w:pPr>
        <w:pStyle w:val="Prrafodelista"/>
        <w:numPr>
          <w:ilvl w:val="0"/>
          <w:numId w:val="44"/>
        </w:numPr>
      </w:pPr>
      <w:r>
        <w:t>Debería ser fácil de usar y tomar lo mejor de otros lenguajes orientados a objetos, como C++</w:t>
      </w:r>
    </w:p>
    <w:p w14:paraId="5EEBFB2B" w14:textId="77777777" w:rsidR="00DE5840" w:rsidRDefault="00380EC2" w:rsidP="00380EC2">
      <w:r>
        <w:t>Entre los factores que influyeron en la</w:t>
      </w:r>
      <w:r w:rsidR="00DE5840">
        <w:t xml:space="preserve"> elección de este lenguaje se encuentra: </w:t>
      </w:r>
    </w:p>
    <w:p w14:paraId="3FFC9EED" w14:textId="1E0F9583" w:rsidR="00380EC2" w:rsidRDefault="00DE5840" w:rsidP="00DE5840">
      <w:pPr>
        <w:pStyle w:val="Prrafodelista"/>
        <w:numPr>
          <w:ilvl w:val="0"/>
          <w:numId w:val="45"/>
        </w:numPr>
      </w:pPr>
      <w:r>
        <w:t>Co</w:t>
      </w:r>
      <w:r w:rsidR="00380EC2">
        <w:t>mpatibilidad con el framework JCLAL, el cual fue desarrollado en Java.</w:t>
      </w:r>
    </w:p>
    <w:p w14:paraId="09E94E29" w14:textId="38062194" w:rsidR="003E229D" w:rsidRDefault="00380EC2" w:rsidP="00DE5840">
      <w:pPr>
        <w:pStyle w:val="Prrafodelista"/>
        <w:numPr>
          <w:ilvl w:val="0"/>
          <w:numId w:val="45"/>
        </w:numPr>
      </w:pPr>
      <w:r>
        <w:t>La documentación y código fuente disponible hacen a este lenguaje mucho más accesible para los programadores.</w:t>
      </w:r>
    </w:p>
    <w:p w14:paraId="4761EB5B" w14:textId="77777777" w:rsidR="00914020" w:rsidRDefault="00914020" w:rsidP="00A54AC9"/>
    <w:p w14:paraId="28D69F04" w14:textId="09095DD8" w:rsidR="00B964BC" w:rsidRDefault="00914020" w:rsidP="009A347B">
      <w:pPr>
        <w:pStyle w:val="Ttulo4"/>
      </w:pPr>
      <w:bookmarkStart w:id="87" w:name="_Toc4351340"/>
      <w:r>
        <w:t>1.4.1.5 XML</w:t>
      </w:r>
      <w:bookmarkEnd w:id="87"/>
    </w:p>
    <w:p w14:paraId="63AAC5CF" w14:textId="1486110C" w:rsidR="00652BED" w:rsidRDefault="00652BED" w:rsidP="00A54AC9">
      <w:r>
        <w:t>S</w:t>
      </w:r>
      <w:r w:rsidRPr="00652BED">
        <w:t xml:space="preserve">iglas en inglés de </w:t>
      </w:r>
      <w:r w:rsidRPr="00652BED">
        <w:rPr>
          <w:i/>
        </w:rPr>
        <w:t>eXtensible Markup Language</w:t>
      </w:r>
      <w:r w:rsidRPr="00652BED">
        <w:t>, traducido como "Lenguaje de Marcado Extensible" o "Lenguaje de Marcas Extensible", es un meta-lenguaje que permite definir lenguajes de marcas desarrollado por el</w:t>
      </w:r>
      <w:r w:rsidR="00E47E79">
        <w:t xml:space="preserve"> W3C</w:t>
      </w:r>
      <w:r w:rsidRPr="00652BED">
        <w:t xml:space="preserve"> utilizado para almacenar datos en forma legible. Proviene del lenguaje SGML y permite definir la gramática de lenguajes específicos (de la misma manera que HTML es a su vez un lenguaje definido por SGML) para estructurar documentos grandes. A diferencia de otros lenguajes, XML da soporte a bases de datos, siendo útil cuando varias aplicaciones deben comunicarse entre sí o integrar información.</w:t>
      </w:r>
      <w:r w:rsidR="00E47E79">
        <w:t xml:space="preserve"> </w:t>
      </w:r>
      <w:r w:rsidR="00AF3F0E">
        <w:fldChar w:fldCharType="begin" w:fldLock="1"/>
      </w:r>
      <w:r w:rsidR="00393E94">
        <w:instrText>ADDIN CSL_CITATION {"citationItems":[{"id":"ITEM-1","itemData":{"author":[{"dropping-particle":"","family":"SILBERSCHATZ","given":"ABRAHAM","non-dropping-particle":"","parse-names":false,"suffix":""},{"dropping-particle":"de","family":"Yale","given":"Universidad","non-dropping-particle":"","parse-names":false,"suffix":""},{"dropping-particle":"","family":"KORTH","given":"HENRY F.","non-dropping-particle":"","parse-names":false,"suffix":""},{"dropping-particle":"de","family":"Lehigh","given":"Universidad","non-dropping-particle":"","parse-names":false,"suffix":""},{"dropping-particle":"","family":"SUDARSHAN","given":"S.","non-dropping-particle":"","parse-names":false,"suffix":""},{"dropping-particle":"","family":"Instituto tecnológico indio","given":"Bombay","non-dropping-particle":"","parse-names":false,"suffix":""}],"id":"ITEM-1","issued":{"date-parts":[["2006"]]},"title":"Fundamentos de Bases de Datos 5a Edicion.pdf","type":"book"},"uris":["http://www.mendeley.com/documents/?uuid=e0e970ac-4178-45a1-ae39-92e67d55effb"]}],"mendeley":{"formattedCitation":"[43]","plainTextFormattedCitation":"[43]","previouslyFormattedCitation":"[44]"},"properties":{"noteIndex":0},"schema":"https://github.com/citation-style-language/schema/raw/master/csl-citation.json"}</w:instrText>
      </w:r>
      <w:r w:rsidR="00AF3F0E">
        <w:fldChar w:fldCharType="separate"/>
      </w:r>
      <w:r w:rsidR="00393E94" w:rsidRPr="00393E94">
        <w:rPr>
          <w:noProof/>
        </w:rPr>
        <w:t>[43]</w:t>
      </w:r>
      <w:r w:rsidR="00AF3F0E">
        <w:fldChar w:fldCharType="end"/>
      </w:r>
    </w:p>
    <w:p w14:paraId="7A77623E" w14:textId="2187FF85" w:rsidR="003B6451" w:rsidRDefault="003B6451" w:rsidP="003B6451">
      <w:r>
        <w:t>XML no nació únicamente para su aplicación en Internet, sino que se propone como un estándar para el intercambio de información estructurada entre diferentes plataformas. Se puede usar en bases de datos, editores de texto, hojas de cálculo y casi cualquier cosa imaginable.</w:t>
      </w:r>
    </w:p>
    <w:p w14:paraId="32149F97" w14:textId="5100DA16" w:rsidR="003B6451" w:rsidRDefault="003B6451" w:rsidP="003B6451">
      <w:r>
        <w:t>XML es una tecnología sencilla que tiene a su alrededor otras que la complementan y la hacen mucho más grande, con unas posibilidades mucho mayores. Tiene un papel muy importante en la actualidad ya que permite la compatibilidad entre sistemas para compartir la información de una manera segura, fiable y fácil.</w:t>
      </w:r>
    </w:p>
    <w:p w14:paraId="7ADD4F41" w14:textId="1BF5D1A6" w:rsidR="003B7804" w:rsidRDefault="003B7804" w:rsidP="003B6451">
      <w:r>
        <w:lastRenderedPageBreak/>
        <w:t>El uso de esta tecnología en la aplicación web propuesta esta determinado por</w:t>
      </w:r>
      <w:r w:rsidR="006234E4">
        <w:t xml:space="preserve"> la capacidad del </w:t>
      </w:r>
      <w:r w:rsidR="006234E4" w:rsidRPr="006234E4">
        <w:rPr>
          <w:i/>
        </w:rPr>
        <w:t>framework</w:t>
      </w:r>
      <w:r w:rsidR="006234E4">
        <w:t xml:space="preserve"> JCLAL</w:t>
      </w:r>
      <w:r w:rsidR="003B57EB">
        <w:t xml:space="preserve"> de cont</w:t>
      </w:r>
      <w:r w:rsidR="003B57EB" w:rsidRPr="003B57EB">
        <w:t>ene</w:t>
      </w:r>
      <w:r w:rsidR="003B57EB">
        <w:t>r</w:t>
      </w:r>
      <w:r w:rsidR="003B57EB" w:rsidRPr="003B57EB">
        <w:t xml:space="preserve"> un conjunto de clases que proveen funcionalidades para visualizar los resultados e interfaces de usuarios para</w:t>
      </w:r>
      <w:r w:rsidR="003B57EB">
        <w:t xml:space="preserve"> configurar experimentos en </w:t>
      </w:r>
      <w:r w:rsidR="009A347B">
        <w:t>XML,</w:t>
      </w:r>
      <w:r w:rsidR="003B57EB">
        <w:t xml:space="preserve"> así como </w:t>
      </w:r>
      <w:r w:rsidR="003B57EB" w:rsidRPr="003B57EB">
        <w:t>las clases necesarias para ejecutar los experimentos mediante ficheros XML.</w:t>
      </w:r>
    </w:p>
    <w:p w14:paraId="525B0631" w14:textId="77777777" w:rsidR="00914020" w:rsidRDefault="00914020" w:rsidP="00A54AC9"/>
    <w:p w14:paraId="185CD013" w14:textId="573EFBC5" w:rsidR="002C6268" w:rsidRDefault="002C6268" w:rsidP="002C6268">
      <w:pPr>
        <w:pStyle w:val="Ttulo3"/>
      </w:pPr>
      <w:bookmarkStart w:id="88" w:name="_Toc4351341"/>
      <w:r>
        <w:t>1.4.2 Entorno de Desarrollo Integrado</w:t>
      </w:r>
      <w:bookmarkEnd w:id="88"/>
    </w:p>
    <w:p w14:paraId="264D8A83" w14:textId="432D3A76" w:rsidR="002C6268" w:rsidRDefault="00184673" w:rsidP="00A54AC9">
      <w:r w:rsidRPr="00184673">
        <w:t>Para el d</w:t>
      </w:r>
      <w:r>
        <w:t xml:space="preserve">esarrollo de la aplicación web se utilizó </w:t>
      </w:r>
      <w:r w:rsidRPr="00184673">
        <w:t xml:space="preserve">un Entorno de Desarrollo Integrado (IDE, por sus siglas en inglés, </w:t>
      </w:r>
      <w:r w:rsidRPr="00184673">
        <w:rPr>
          <w:i/>
        </w:rPr>
        <w:t>Integrated Development Environment</w:t>
      </w:r>
      <w:r w:rsidRPr="00184673">
        <w:t>). Un IDE es un programa informático compuesto por un conjunto de herramientas de programación, orientado a</w:t>
      </w:r>
      <w:r>
        <w:t xml:space="preserve"> </w:t>
      </w:r>
      <w:r w:rsidRPr="00184673">
        <w:t>uno o varios lenguajes de programación para facilitar el desarrollo de cualquier aplicación a los programadores.</w:t>
      </w:r>
    </w:p>
    <w:p w14:paraId="6361F5B0" w14:textId="77777777" w:rsidR="00257A09" w:rsidRDefault="00257A09" w:rsidP="00A54AC9"/>
    <w:p w14:paraId="658A6603" w14:textId="3E2E09CB" w:rsidR="00184673" w:rsidRDefault="00184673" w:rsidP="005F534A">
      <w:pPr>
        <w:pStyle w:val="Ttulo4"/>
      </w:pPr>
      <w:bookmarkStart w:id="89" w:name="_Toc4351342"/>
      <w:r>
        <w:t>1.4.2.1</w:t>
      </w:r>
      <w:r w:rsidR="005F534A">
        <w:t xml:space="preserve"> Visual Studio Code</w:t>
      </w:r>
      <w:bookmarkEnd w:id="89"/>
    </w:p>
    <w:p w14:paraId="0FA30810" w14:textId="466B33C1" w:rsidR="007B18B5" w:rsidRDefault="005F534A" w:rsidP="00046CBC">
      <w:r w:rsidRPr="00DB3BCD">
        <w:rPr>
          <w:i/>
        </w:rPr>
        <w:t>Visual Studio Code</w:t>
      </w:r>
      <w:r w:rsidRPr="005F534A">
        <w:t xml:space="preserve"> es un edi</w:t>
      </w:r>
      <w:r>
        <w:t xml:space="preserve">tor de código fuente </w:t>
      </w:r>
      <w:r w:rsidR="00046CBC">
        <w:t xml:space="preserve">desarrollado por Microsoft </w:t>
      </w:r>
      <w:r>
        <w:t>de potente pero</w:t>
      </w:r>
      <w:r w:rsidRPr="005F534A">
        <w:t xml:space="preserve"> ligero que es</w:t>
      </w:r>
      <w:r w:rsidR="00046CBC">
        <w:t>tá disponible para Windows, MacOS</w:t>
      </w:r>
      <w:r w:rsidRPr="005F534A">
        <w:t xml:space="preserve"> y Linux. Viene con soporte integrado para JavaScript, </w:t>
      </w:r>
      <w:r w:rsidR="00046CBC">
        <w:t>TypeScript,</w:t>
      </w:r>
      <w:r w:rsidRPr="005F534A">
        <w:t xml:space="preserve"> Node.js y tiene un rico ecosistema de </w:t>
      </w:r>
      <w:r w:rsidR="00046CBC">
        <w:t xml:space="preserve">extensiones para otros idiomas </w:t>
      </w:r>
      <w:r w:rsidRPr="005F534A">
        <w:t>como C</w:t>
      </w:r>
      <w:r w:rsidR="00046CBC">
        <w:t xml:space="preserve"> ++, C #, Java, Python, PHP, Go y Runtimes </w:t>
      </w:r>
      <w:r w:rsidRPr="005F534A">
        <w:t xml:space="preserve">como .NET y </w:t>
      </w:r>
      <w:r w:rsidR="00046CBC">
        <w:t>Unity</w:t>
      </w:r>
      <w:r w:rsidRPr="005F534A">
        <w:t>.</w:t>
      </w:r>
      <w:r w:rsidR="00046CBC">
        <w:t xml:space="preserve"> </w:t>
      </w:r>
      <w:r w:rsidR="00DB3BCD">
        <w:t>Se</w:t>
      </w:r>
      <w:r w:rsidR="0062163B" w:rsidRPr="0062163B">
        <w:t xml:space="preserve"> basa en Electron, un framework que se utiliza para implementar aplicaciones Node.js para el escritorio, que se ejecuta en el motor de diseño Blink. Aunque utiliza el framework Electron, el software no usa Atom y en su lugar emp</w:t>
      </w:r>
      <w:r w:rsidR="00257A09">
        <w:t>lea el mismo componente editor "Monaco"</w:t>
      </w:r>
      <w:r w:rsidR="0062163B" w:rsidRPr="0062163B">
        <w:t xml:space="preserve"> utilizado en </w:t>
      </w:r>
      <w:r w:rsidR="0062163B" w:rsidRPr="00DB3BCD">
        <w:rPr>
          <w:i/>
        </w:rPr>
        <w:t>Visual Studio Team Services</w:t>
      </w:r>
      <w:r w:rsidR="0062163B" w:rsidRPr="0062163B">
        <w:t xml:space="preserve"> (anteriormente llamado </w:t>
      </w:r>
      <w:r w:rsidR="0062163B" w:rsidRPr="00DB3BCD">
        <w:rPr>
          <w:i/>
        </w:rPr>
        <w:t>Visual Studio Online</w:t>
      </w:r>
      <w:r w:rsidR="0062163B" w:rsidRPr="0062163B">
        <w:t>)</w:t>
      </w:r>
    </w:p>
    <w:p w14:paraId="64AA6ABB" w14:textId="7060A7CB" w:rsidR="00046CBC" w:rsidRDefault="00046CBC" w:rsidP="00046CBC">
      <w:r>
        <w:t xml:space="preserve">Cuenta con potentes herramientas de desarrollo como el auto completamiento y depuración de código IntelliSense. </w:t>
      </w:r>
      <w:r w:rsidR="000A32C4" w:rsidRPr="000A32C4">
        <w:t>VS Code también se integra c</w:t>
      </w:r>
      <w:r w:rsidR="000A32C4">
        <w:t>on herramientas de</w:t>
      </w:r>
      <w:r w:rsidR="000A32C4" w:rsidRPr="000A32C4">
        <w:t xml:space="preserve"> creación de scripts para realizar tareas comunes que agiliz</w:t>
      </w:r>
      <w:r w:rsidR="000A32C4">
        <w:t>an los flujos de trabajo. E</w:t>
      </w:r>
      <w:r w:rsidR="000A32C4" w:rsidRPr="000A32C4">
        <w:t xml:space="preserve">s compatible con Git, por lo que </w:t>
      </w:r>
      <w:r w:rsidR="000A32C4">
        <w:t xml:space="preserve">se </w:t>
      </w:r>
      <w:r w:rsidR="000A32C4" w:rsidRPr="000A32C4">
        <w:t>puede trabajar con el control de código fuente sin abandonar el editor, incluida la visualización de los cambios pendientes.</w:t>
      </w:r>
      <w:r w:rsidR="000A32C4">
        <w:t xml:space="preserve"> T</w:t>
      </w:r>
      <w:r w:rsidR="000A32C4" w:rsidRPr="000A32C4">
        <w:t>ambién incluye herramientas excelentes para tecnologías web como JSX / Reac</w:t>
      </w:r>
      <w:r w:rsidR="00B35A54">
        <w:t>t, HTML, CSS, SCSS,</w:t>
      </w:r>
      <w:r w:rsidR="000A32C4">
        <w:t xml:space="preserve"> y JSON por lo que lo hace de esta herramienta la ideal para la realización de la aplicación web planteada </w:t>
      </w:r>
      <w:r w:rsidR="000A32C4">
        <w:fldChar w:fldCharType="begin" w:fldLock="1"/>
      </w:r>
      <w:r w:rsidR="00393E94">
        <w:instrText>ADDIN CSL_CITATION {"citationItems":[{"id":"ITEM-1","itemData":{"author":[{"dropping-particle":"","family":"Microsoft","given":"","non-dropping-particle":"","parse-names":false,"suffix":""}],"id":"ITEM-1","issued":{"date-parts":[["0"]]},"title":"https://code.visualstudio.com/docs/editor/whyvscode","type":"webpage"},"uris":["http://www.mendeley.com/documents/?uuid=774568a0-5fb1-4def-ae41-85292baff169"]}],"mendeley":{"formattedCitation":"[44]","plainTextFormattedCitation":"[44]","previouslyFormattedCitation":"[45]"},"properties":{"noteIndex":0},"schema":"https://github.com/citation-style-language/schema/raw/master/csl-citation.json"}</w:instrText>
      </w:r>
      <w:r w:rsidR="000A32C4">
        <w:fldChar w:fldCharType="separate"/>
      </w:r>
      <w:r w:rsidR="00393E94" w:rsidRPr="00393E94">
        <w:rPr>
          <w:noProof/>
        </w:rPr>
        <w:t>[44]</w:t>
      </w:r>
      <w:r w:rsidR="000A32C4">
        <w:fldChar w:fldCharType="end"/>
      </w:r>
      <w:r w:rsidR="000A32C4">
        <w:t xml:space="preserve">. </w:t>
      </w:r>
    </w:p>
    <w:p w14:paraId="28C25C0F" w14:textId="64DA4F89" w:rsidR="00DB3BCD" w:rsidRDefault="00DB3BCD" w:rsidP="00046CBC">
      <w:r>
        <w:t>Entre las razones por las que se escogió esta tecnología para el desarrollo de la aplicación web propuesta</w:t>
      </w:r>
      <w:r w:rsidR="00AD6746">
        <w:t xml:space="preserve"> se encuentran:</w:t>
      </w:r>
    </w:p>
    <w:p w14:paraId="3234536F" w14:textId="35187F69" w:rsidR="00AD6746" w:rsidRDefault="00AD6746" w:rsidP="00046CBC">
      <w:pPr>
        <w:pStyle w:val="Prrafodelista"/>
        <w:numPr>
          <w:ilvl w:val="0"/>
          <w:numId w:val="46"/>
        </w:numPr>
      </w:pPr>
      <w:r>
        <w:t>La compatibilidad</w:t>
      </w:r>
      <w:r w:rsidR="00322E61">
        <w:t xml:space="preserve"> con HTML, CSS, XML</w:t>
      </w:r>
      <w:r>
        <w:t xml:space="preserve">, JavaScript, Node.js y Java que son otras tecnologías que serán usadas en el desarrollo de la </w:t>
      </w:r>
      <w:r w:rsidR="00322E61">
        <w:t>aplicación</w:t>
      </w:r>
      <w:r>
        <w:t xml:space="preserve"> web.</w:t>
      </w:r>
    </w:p>
    <w:p w14:paraId="7D013803" w14:textId="3B24D74F" w:rsidR="00AD6746" w:rsidRDefault="00322E61" w:rsidP="00046CBC">
      <w:pPr>
        <w:pStyle w:val="Prrafodelista"/>
        <w:numPr>
          <w:ilvl w:val="0"/>
          <w:numId w:val="46"/>
        </w:numPr>
      </w:pPr>
      <w:r>
        <w:t>Las posibilidades que brinda al ser completamente compatible con Git.</w:t>
      </w:r>
    </w:p>
    <w:p w14:paraId="5499DAD0" w14:textId="5DF1B348" w:rsidR="00257A09" w:rsidRDefault="00257A09" w:rsidP="00046CBC">
      <w:pPr>
        <w:pStyle w:val="Prrafodelista"/>
        <w:numPr>
          <w:ilvl w:val="0"/>
          <w:numId w:val="46"/>
        </w:numPr>
      </w:pPr>
      <w:r>
        <w:lastRenderedPageBreak/>
        <w:t xml:space="preserve">El </w:t>
      </w:r>
      <w:r w:rsidR="00B74644">
        <w:t>excelente</w:t>
      </w:r>
      <w:r>
        <w:t xml:space="preserve"> rendimiento y estabil</w:t>
      </w:r>
      <w:r w:rsidR="00B74644">
        <w:t>idad que brinda esta herramienta.</w:t>
      </w:r>
    </w:p>
    <w:p w14:paraId="048E10AD" w14:textId="07B6F46C" w:rsidR="0062163B" w:rsidRDefault="00084FF2" w:rsidP="00046CBC">
      <w:pPr>
        <w:pStyle w:val="Prrafodelista"/>
        <w:numPr>
          <w:ilvl w:val="0"/>
          <w:numId w:val="46"/>
        </w:numPr>
      </w:pPr>
      <w:r>
        <w:t>Experiencia del desarrollador en el uso de esta herramienta</w:t>
      </w:r>
      <w:r w:rsidR="00B74644">
        <w:t>.</w:t>
      </w:r>
    </w:p>
    <w:p w14:paraId="7EDB4D86" w14:textId="77777777" w:rsidR="000A32C4" w:rsidRDefault="000A32C4" w:rsidP="00046CBC"/>
    <w:p w14:paraId="52591E43" w14:textId="746BFF16" w:rsidR="000A32C4" w:rsidRDefault="000A32C4" w:rsidP="00C87559">
      <w:pPr>
        <w:pStyle w:val="Ttulo4"/>
      </w:pPr>
      <w:bookmarkStart w:id="90" w:name="_Toc4351343"/>
      <w:r>
        <w:t xml:space="preserve">1.4.2.2 </w:t>
      </w:r>
      <w:r w:rsidR="00953F54">
        <w:t>Node.js</w:t>
      </w:r>
      <w:bookmarkEnd w:id="90"/>
    </w:p>
    <w:p w14:paraId="3BB1A2BA" w14:textId="77777777" w:rsidR="00AB7531" w:rsidRDefault="00953F54" w:rsidP="00046CBC">
      <w:r w:rsidRPr="00953F54">
        <w:t xml:space="preserve">Concebido como un entorno de ejecución de JavaScript orientado a eventos asíncronos, Node está diseñado para construir aplicaciones en red escalables. Por cada conexión el callback será ejecutado, sin </w:t>
      </w:r>
      <w:proofErr w:type="gramStart"/>
      <w:r w:rsidRPr="00953F54">
        <w:t>embargo</w:t>
      </w:r>
      <w:proofErr w:type="gramEnd"/>
      <w:r w:rsidRPr="00953F54">
        <w:t xml:space="preserve"> si no hay trabajo que hacer Node estará durmiendo.</w:t>
      </w:r>
      <w:r>
        <w:t xml:space="preserve"> </w:t>
      </w:r>
      <w:r w:rsidRPr="00953F54">
        <w:t xml:space="preserve">Esto contrasta con el modelo de concurrencia más común hoy en día, donde se usan hilos del Sistema Operativo. </w:t>
      </w:r>
    </w:p>
    <w:p w14:paraId="3626C72B" w14:textId="6FFAE63A" w:rsidR="00263D96" w:rsidRDefault="00953F54" w:rsidP="00046CBC">
      <w:r w:rsidRPr="00953F54">
        <w:t>Las operaciones de redes basadas en hilos son relativamente ineficientes y son muy difíciles de usar. Además, los usuarios de Node están libres de preocupaciones sobre el bloqueo del proceso, ya que no existe. Casi ninguna función en Node realiza I/O directamente, así que el proceso nunca se bloquea. Debido a que no hay bloqueo es muy razonable desarrollar sistemas escalables en Node.</w:t>
      </w:r>
      <w:r w:rsidR="00060AF3">
        <w:t xml:space="preserve"> </w:t>
      </w:r>
      <w:r w:rsidR="00060AF3">
        <w:fldChar w:fldCharType="begin" w:fldLock="1"/>
      </w:r>
      <w:r w:rsidR="00393E94">
        <w:instrText>ADDIN CSL_CITATION {"citationItems":[{"id":"ITEM-1","itemData":{"URL":"https://nodejs.org/es/about/","accessed":{"date-parts":[["2019","1","28"]]},"author":[{"dropping-particle":"","family":"Foundation","given":"Node.js","non-dropping-particle":"","parse-names":false,"suffix":""}],"id":"ITEM-1","issued":{"date-parts":[["0"]]},"title":"Node.js","type":"webpage"},"uris":["http://www.mendeley.com/documents/?uuid=a9229ac1-4096-4689-b4c5-44d183080a40"]}],"mendeley":{"formattedCitation":"[45]","plainTextFormattedCitation":"[45]","previouslyFormattedCitation":"[46]"},"properties":{"noteIndex":0},"schema":"https://github.com/citation-style-language/schema/raw/master/csl-citation.json"}</w:instrText>
      </w:r>
      <w:r w:rsidR="00060AF3">
        <w:fldChar w:fldCharType="separate"/>
      </w:r>
      <w:r w:rsidR="00393E94" w:rsidRPr="00393E94">
        <w:rPr>
          <w:noProof/>
        </w:rPr>
        <w:t>[45]</w:t>
      </w:r>
      <w:r w:rsidR="00060AF3">
        <w:fldChar w:fldCharType="end"/>
      </w:r>
    </w:p>
    <w:p w14:paraId="02DF8901" w14:textId="77777777" w:rsidR="00D5679C" w:rsidRDefault="00F14C75" w:rsidP="00B521FB">
      <w:r>
        <w:t>T</w:t>
      </w:r>
      <w:r w:rsidR="00B521FB">
        <w:t xml:space="preserve">iene un diseño similar y está influenciado por sistemas como </w:t>
      </w:r>
      <w:r w:rsidR="00B521FB" w:rsidRPr="00F14C75">
        <w:rPr>
          <w:i/>
        </w:rPr>
        <w:t>Event Machine</w:t>
      </w:r>
      <w:r>
        <w:t xml:space="preserve"> de Ruby o</w:t>
      </w:r>
      <w:r w:rsidR="00B521FB">
        <w:t xml:space="preserve"> </w:t>
      </w:r>
      <w:r w:rsidR="00B521FB" w:rsidRPr="00F14C75">
        <w:rPr>
          <w:i/>
        </w:rPr>
        <w:t>Twisted</w:t>
      </w:r>
      <w:r w:rsidR="00B521FB">
        <w:t xml:space="preserve"> de Python. Node lleva el modelo de eventos un poco más allá, este presenta un bucle de eventos como un entorno en vez de una librería. En otros sistemas siempre existe una llamada que bloquea para iniciar el bucle de eventos. El comportamiento es típicamente definido a través de </w:t>
      </w:r>
      <w:r w:rsidR="00B521FB" w:rsidRPr="00F14C75">
        <w:rPr>
          <w:i/>
        </w:rPr>
        <w:t>callbacks</w:t>
      </w:r>
      <w:r w:rsidR="00B521FB">
        <w:t xml:space="preserve"> al inicio del </w:t>
      </w:r>
      <w:r w:rsidR="00B521FB" w:rsidRPr="00F14C75">
        <w:rPr>
          <w:i/>
        </w:rPr>
        <w:t>script</w:t>
      </w:r>
      <w:r w:rsidR="00B521FB">
        <w:t xml:space="preserve"> y al final se inicia el servidor mediante una llamada de bloqueo como </w:t>
      </w:r>
      <w:proofErr w:type="gramStart"/>
      <w:r w:rsidR="00B521FB" w:rsidRPr="006D7762">
        <w:rPr>
          <w:rFonts w:ascii="Courier New" w:hAnsi="Courier New" w:cs="Courier New"/>
        </w:rPr>
        <w:t>EventMachine::</w:t>
      </w:r>
      <w:proofErr w:type="gramEnd"/>
      <w:r w:rsidR="00B521FB" w:rsidRPr="006D7762">
        <w:rPr>
          <w:rFonts w:ascii="Courier New" w:hAnsi="Courier New" w:cs="Courier New"/>
        </w:rPr>
        <w:t>run()</w:t>
      </w:r>
      <w:r w:rsidR="00B521FB">
        <w:t xml:space="preserve">. En Node no existe esta llamada. Node simplemente ingresa el bucle de eventos después de ejecutar el script de entrada. Node sale del bucle de eventos cuando no hay más </w:t>
      </w:r>
      <w:r w:rsidR="00B521FB" w:rsidRPr="00CC5B77">
        <w:rPr>
          <w:i/>
        </w:rPr>
        <w:t>callbacks</w:t>
      </w:r>
      <w:r w:rsidR="00B521FB">
        <w:t xml:space="preserve"> que ejecutar. Se comporta de una forma similar</w:t>
      </w:r>
      <w:r w:rsidR="00CC5B77">
        <w:t xml:space="preserve"> a JavaScript en el navegador </w:t>
      </w:r>
      <w:r w:rsidR="00B521FB">
        <w:t>el bucle de eventos está oculto al usuario.</w:t>
      </w:r>
      <w:r w:rsidR="00060AF3">
        <w:t xml:space="preserve"> </w:t>
      </w:r>
    </w:p>
    <w:p w14:paraId="0402575D" w14:textId="1F29BBEF" w:rsidR="00B521FB" w:rsidRDefault="00B521FB" w:rsidP="00B521FB">
      <w:r>
        <w:t xml:space="preserve">HTTP es ciudadano de primera clase en Node, diseñado con operaciones de </w:t>
      </w:r>
      <w:r w:rsidRPr="003D536F">
        <w:rPr>
          <w:i/>
        </w:rPr>
        <w:t>streaming</w:t>
      </w:r>
      <w:r>
        <w:t xml:space="preserve"> y baja latencia en mente. Esto hace a Node candidato para ser la base de u</w:t>
      </w:r>
      <w:r w:rsidR="003D536F">
        <w:t>na librería o un framework web.</w:t>
      </w:r>
      <w:r w:rsidR="00060AF3">
        <w:t xml:space="preserve"> </w:t>
      </w:r>
      <w:r w:rsidR="00060AF3">
        <w:fldChar w:fldCharType="begin" w:fldLock="1"/>
      </w:r>
      <w:r w:rsidR="00393E94">
        <w:instrText>ADDIN CSL_CITATION {"citationItems":[{"id":"ITEM-1","itemData":{"URL":"https://nodejs.org/es/about/","accessed":{"date-parts":[["2019","1","28"]]},"author":[{"dropping-particle":"","family":"Foundation","given":"Node.js","non-dropping-particle":"","parse-names":false,"suffix":""}],"id":"ITEM-1","issued":{"date-parts":[["0"]]},"title":"Node.js","type":"webpage"},"uris":["http://www.mendeley.com/documents/?uuid=a9229ac1-4096-4689-b4c5-44d183080a40"]}],"mendeley":{"formattedCitation":"[45]","plainTextFormattedCitation":"[45]","previouslyFormattedCitation":"[46]"},"properties":{"noteIndex":0},"schema":"https://github.com/citation-style-language/schema/raw/master/csl-citation.json"}</w:instrText>
      </w:r>
      <w:r w:rsidR="00060AF3">
        <w:fldChar w:fldCharType="separate"/>
      </w:r>
      <w:r w:rsidR="00393E94" w:rsidRPr="00393E94">
        <w:rPr>
          <w:noProof/>
        </w:rPr>
        <w:t>[45]</w:t>
      </w:r>
      <w:r w:rsidR="00060AF3">
        <w:fldChar w:fldCharType="end"/>
      </w:r>
    </w:p>
    <w:p w14:paraId="441049DD" w14:textId="7903C9C4" w:rsidR="00B521FB" w:rsidRDefault="00B521FB" w:rsidP="00B521FB">
      <w:r>
        <w:t xml:space="preserve">Solo porque Node esté diseñado sin hilos, no significa que </w:t>
      </w:r>
      <w:r w:rsidR="003D536F">
        <w:t>no se pueda</w:t>
      </w:r>
      <w:r>
        <w:t xml:space="preserve"> aprovechar los múltiples </w:t>
      </w:r>
      <w:r w:rsidRPr="003D536F">
        <w:rPr>
          <w:i/>
        </w:rPr>
        <w:t>cores</w:t>
      </w:r>
      <w:r>
        <w:t xml:space="preserve"> de</w:t>
      </w:r>
      <w:r w:rsidR="003D536F">
        <w:t>l</w:t>
      </w:r>
      <w:r>
        <w:t xml:space="preserve"> sistema. Procesos hijos pueden ser lanzados usando </w:t>
      </w:r>
      <w:r w:rsidR="003D536F">
        <w:t>la</w:t>
      </w:r>
      <w:r>
        <w:t xml:space="preserve"> API </w:t>
      </w:r>
      <w:r w:rsidRPr="006D7762">
        <w:rPr>
          <w:rFonts w:ascii="Courier New" w:hAnsi="Courier New" w:cs="Courier New"/>
        </w:rPr>
        <w:t>child_</w:t>
      </w:r>
      <w:proofErr w:type="gramStart"/>
      <w:r w:rsidRPr="006D7762">
        <w:rPr>
          <w:rFonts w:ascii="Courier New" w:hAnsi="Courier New" w:cs="Courier New"/>
        </w:rPr>
        <w:t>process.fork</w:t>
      </w:r>
      <w:proofErr w:type="gramEnd"/>
      <w:r w:rsidRPr="006D7762">
        <w:rPr>
          <w:rFonts w:ascii="Courier New" w:hAnsi="Courier New" w:cs="Courier New"/>
        </w:rPr>
        <w:t>()</w:t>
      </w:r>
      <w:r>
        <w:t xml:space="preserve">, la cual está diseñada para comunicarse fácilmente con el proceso principal. Construida sobre la misma interfaz está el módulo </w:t>
      </w:r>
      <w:r w:rsidRPr="006D7762">
        <w:rPr>
          <w:rFonts w:ascii="Courier New" w:hAnsi="Courier New" w:cs="Courier New"/>
        </w:rPr>
        <w:t>cluster</w:t>
      </w:r>
      <w:r>
        <w:t>, el cual permite compartir sockets entre procesos para activar el balanceo de cargas en sus múltiples cores.</w:t>
      </w:r>
      <w:r w:rsidR="00E85D80">
        <w:t xml:space="preserve"> </w:t>
      </w:r>
      <w:r w:rsidR="00060AF3">
        <w:fldChar w:fldCharType="begin" w:fldLock="1"/>
      </w:r>
      <w:r w:rsidR="00393E94">
        <w:instrText>ADDIN CSL_CITATION {"citationItems":[{"id":"ITEM-1","itemData":{"URL":"https://nodejs.org/es/about/","accessed":{"date-parts":[["2019","1","28"]]},"author":[{"dropping-particle":"","family":"Foundation","given":"Node.js","non-dropping-particle":"","parse-names":false,"suffix":""}],"id":"ITEM-1","issued":{"date-parts":[["0"]]},"title":"Node.js","type":"webpage"},"uris":["http://www.mendeley.com/documents/?uuid=a9229ac1-4096-4689-b4c5-44d183080a40"]}],"mendeley":{"formattedCitation":"[45]","plainTextFormattedCitation":"[45]","previouslyFormattedCitation":"[46]"},"properties":{"noteIndex":0},"schema":"https://github.com/citation-style-language/schema/raw/master/csl-citation.json"}</w:instrText>
      </w:r>
      <w:r w:rsidR="00060AF3">
        <w:fldChar w:fldCharType="separate"/>
      </w:r>
      <w:r w:rsidR="00393E94" w:rsidRPr="00393E94">
        <w:rPr>
          <w:noProof/>
        </w:rPr>
        <w:t>[45]</w:t>
      </w:r>
      <w:r w:rsidR="00060AF3">
        <w:fldChar w:fldCharType="end"/>
      </w:r>
    </w:p>
    <w:p w14:paraId="4BC4C763" w14:textId="2E516013" w:rsidR="003D536F" w:rsidRDefault="00D5679C" w:rsidP="00B521FB">
      <w:r>
        <w:lastRenderedPageBreak/>
        <w:t>El siguiente</w:t>
      </w:r>
      <w:r w:rsidR="00E85D80">
        <w:t xml:space="preserve"> conjunto de características justificó la elección de esta tecnología para el desarrollo de la solución propuesta</w:t>
      </w:r>
      <w:r>
        <w:t>:</w:t>
      </w:r>
    </w:p>
    <w:p w14:paraId="58B54445" w14:textId="53A29D92" w:rsidR="00D5679C" w:rsidRDefault="00D5679C" w:rsidP="00505E9A">
      <w:pPr>
        <w:pStyle w:val="Prrafodelista"/>
        <w:numPr>
          <w:ilvl w:val="0"/>
          <w:numId w:val="47"/>
        </w:numPr>
      </w:pPr>
      <w:r w:rsidRPr="00D5679C">
        <w:t>Node ha sido diseñado para optimizar el rendimiento y la escalabilidad en aplicaciones web y es un muy buen complemento para muchos problemas comunes de desarrollo web (ej, aplicaciones web en tiempo real).</w:t>
      </w:r>
    </w:p>
    <w:p w14:paraId="2083C3F5" w14:textId="1BE665B3" w:rsidR="00D5679C" w:rsidRDefault="00505E9A" w:rsidP="00505E9A">
      <w:pPr>
        <w:pStyle w:val="Prrafodelista"/>
        <w:numPr>
          <w:ilvl w:val="0"/>
          <w:numId w:val="47"/>
        </w:numPr>
      </w:pPr>
      <w:r w:rsidRPr="00505E9A">
        <w:t>El</w:t>
      </w:r>
      <w:r>
        <w:t xml:space="preserve"> código está escrito en JavaScript</w:t>
      </w:r>
      <w:r w:rsidRPr="00505E9A">
        <w:t xml:space="preserve">, lo que significa que se pierde </w:t>
      </w:r>
      <w:r>
        <w:t>menos tiempo ocupándose de las conmutaciones de contexto</w:t>
      </w:r>
      <w:r w:rsidRPr="00505E9A">
        <w:t xml:space="preserve"> entre lenguajes cuando </w:t>
      </w:r>
      <w:r>
        <w:t>se está</w:t>
      </w:r>
      <w:r w:rsidRPr="00505E9A">
        <w:t xml:space="preserve"> escribiendo tanto el código del explorador web como del servidor.</w:t>
      </w:r>
    </w:p>
    <w:p w14:paraId="70D84DE7" w14:textId="23C18CC4" w:rsidR="00505E9A" w:rsidRDefault="00505E9A" w:rsidP="00505E9A">
      <w:pPr>
        <w:pStyle w:val="Prrafodelista"/>
        <w:numPr>
          <w:ilvl w:val="0"/>
          <w:numId w:val="47"/>
        </w:numPr>
      </w:pPr>
      <w:r w:rsidRPr="00505E9A">
        <w:t xml:space="preserve">El gestor de paquetes de Node (NPM del inglés: </w:t>
      </w:r>
      <w:r w:rsidRPr="0075462C">
        <w:rPr>
          <w:i/>
        </w:rPr>
        <w:t>Node Packet Manager</w:t>
      </w:r>
      <w:r w:rsidRPr="00505E9A">
        <w:t>) proporciona acceso a cientos o miles de paquetes reutilizables.</w:t>
      </w:r>
    </w:p>
    <w:p w14:paraId="6B8F1FA8" w14:textId="77777777" w:rsidR="00C87559" w:rsidRDefault="00C87559" w:rsidP="00046CBC"/>
    <w:p w14:paraId="278EBAE6" w14:textId="3552AFC3" w:rsidR="00263D96" w:rsidRDefault="00413D3A" w:rsidP="00C87559">
      <w:pPr>
        <w:pStyle w:val="Ttulo4"/>
      </w:pPr>
      <w:bookmarkStart w:id="91" w:name="_Toc4351344"/>
      <w:r>
        <w:t>1</w:t>
      </w:r>
      <w:r w:rsidR="00263D96">
        <w:t>.4.2.3 Express.js</w:t>
      </w:r>
      <w:bookmarkEnd w:id="91"/>
    </w:p>
    <w:p w14:paraId="6CE4FB6F" w14:textId="5410335A" w:rsidR="00263D96" w:rsidRDefault="00263D96" w:rsidP="00263D96">
      <w:r>
        <w:t>Express.js es un framework para Node.js que sirve para ayudarnos a crear aplicaciones web en menos tiempo ya que proporciona funcionalidades como el enrutamiento, opciones para gestionar sesiones y cookies entre otras. Está basado en Connect, que a su vez es un framework basado en HTTP para Node.js. Podemos decir que Connect tiene todas las opciones del módulo http que viene por defecto con Node y le suma funcionalidades. A su vez, Express hace lo mismo con Connect, con lo que tenemos un framwork ligero, rápido y muy útil</w:t>
      </w:r>
    </w:p>
    <w:p w14:paraId="4CAE5E2D" w14:textId="61E77832" w:rsidR="005448FD" w:rsidRDefault="005448FD" w:rsidP="00263D96">
      <w:r w:rsidRPr="005448FD">
        <w:t xml:space="preserve">Express es el framework web más popular de Node, y es la librería subyacente para un gran número de otros </w:t>
      </w:r>
      <w:r w:rsidRPr="005448FD">
        <w:rPr>
          <w:i/>
        </w:rPr>
        <w:t>frameworks</w:t>
      </w:r>
      <w:r w:rsidRPr="005448FD">
        <w:t xml:space="preserve"> </w:t>
      </w:r>
      <w:r>
        <w:t>populares web de Node</w:t>
      </w:r>
      <w:r w:rsidRPr="005448FD">
        <w:t>.</w:t>
      </w:r>
      <w:r>
        <w:t xml:space="preserve"> </w:t>
      </w:r>
      <w:r w:rsidR="00F166FB" w:rsidRPr="00F166FB">
        <w:t>A pesar de que Express es en sí mismo bastante minimalista, los desarrolladores han creado paquetes de middleware compatibles para abordar casi cualquier problema de desarrollo web.</w:t>
      </w:r>
      <w:r w:rsidR="00F166FB">
        <w:t xml:space="preserve"> </w:t>
      </w:r>
      <w:r w:rsidR="00F166FB">
        <w:fldChar w:fldCharType="begin" w:fldLock="1"/>
      </w:r>
      <w:r w:rsidR="00393E94">
        <w:instrText>ADDIN CSL_CITATION {"citationItems":[{"id":"ITEM-1","itemData":{"URL":"https://developer.mozilla.org/es/docs/Learn/Server-side/Express_Nodejs/Introduction","accessed":{"date-parts":[["2019","1","28"]]},"author":[{"dropping-particle":"","family":"Web Docs","given":"MDN","non-dropping-particle":"","parse-names":false,"suffix":""}],"id":"ITEM-1","issued":{"date-parts":[["0"]]},"title":"Introducción a Express/Node","type":"webpage"},"uris":["http://www.mendeley.com/documents/?uuid=71a05da9-6f25-48da-bfc9-3c2b7edfeb6e"]}],"mendeley":{"formattedCitation":"[46]","plainTextFormattedCitation":"[46]","previouslyFormattedCitation":"[47]"},"properties":{"noteIndex":0},"schema":"https://github.com/citation-style-language/schema/raw/master/csl-citation.json"}</w:instrText>
      </w:r>
      <w:r w:rsidR="00F166FB">
        <w:fldChar w:fldCharType="separate"/>
      </w:r>
      <w:r w:rsidR="00393E94" w:rsidRPr="00393E94">
        <w:rPr>
          <w:noProof/>
        </w:rPr>
        <w:t>[46]</w:t>
      </w:r>
      <w:r w:rsidR="00F166FB">
        <w:fldChar w:fldCharType="end"/>
      </w:r>
    </w:p>
    <w:p w14:paraId="783AEBE9" w14:textId="77777777" w:rsidR="001D337F" w:rsidRDefault="001D337F" w:rsidP="001D337F">
      <w:r>
        <w:t>En sitios web o aplicaciones web dinámicas, que accedan a bases de datos, el servidor espera a recibir peticiones HTTP del navegador (o cliente). Cuando se recibe una petición, la aplicación determina cuál es la acción adecuada correspondiente, de acuerdo a la estructura de la URL y a la información (opcional) indicada en la petición con los métodos POST o GET. Dependiendo de la acción a realizar, puede que se necesite leer o escribir en la base de datos, o realizar otras acciones necesarias para atender la petición correctamente. La aplicación ha de responder al navegador, normalmente, creando una página HTML dinámicamente para él, en la que se muestre la información pedida, usualmente dentro de un elemento especifico para este fin, en una plantilla HTML.</w:t>
      </w:r>
    </w:p>
    <w:p w14:paraId="0779486D" w14:textId="77777777" w:rsidR="001D337F" w:rsidRDefault="001D337F" w:rsidP="001D337F"/>
    <w:p w14:paraId="3C7F6418" w14:textId="5AD20107" w:rsidR="001D337F" w:rsidRDefault="001D337F" w:rsidP="001D337F">
      <w:r>
        <w:lastRenderedPageBreak/>
        <w:t>Express posee métodos para especificar que función ha de ser llamada dependiendo del verbo HTTP usado en la petición (GET, POST, SET, etc.) y la estructura de la URL ("ruta"). También tiene los métodos para especificar que plantilla ("</w:t>
      </w:r>
      <w:r w:rsidRPr="001D337F">
        <w:rPr>
          <w:i/>
        </w:rPr>
        <w:t>view</w:t>
      </w:r>
      <w:r>
        <w:t xml:space="preserve">") o gestor de visualización utilizar, donde están guardadas las plantillas de HTML que han de usarse y como generar la visualización adecuada para cada caso. El middleware de Express, puede usarse también para añadir funcionalidades para la gestión de cookies, sesiones y usuarios, mediante el uso de parámetros, en los métodos POST/GET.  Puede utilizarse además cualquier sistema de trabajo con bases de datos, que sea soportado por Node (Express no especifica ningún método preferido para trabajar con bases de datos). </w:t>
      </w:r>
      <w:r>
        <w:fldChar w:fldCharType="begin" w:fldLock="1"/>
      </w:r>
      <w:r w:rsidR="00393E94">
        <w:instrText>ADDIN CSL_CITATION {"citationItems":[{"id":"ITEM-1","itemData":{"URL":"https://developer.mozilla.org/es/docs/Learn/Server-side/Express_Nodejs/Introduction","accessed":{"date-parts":[["2019","1","28"]]},"author":[{"dropping-particle":"","family":"Web Docs","given":"MDN","non-dropping-particle":"","parse-names":false,"suffix":""}],"id":"ITEM-1","issued":{"date-parts":[["0"]]},"title":"Introducción a Express/Node","type":"webpage"},"uris":["http://www.mendeley.com/documents/?uuid=71a05da9-6f25-48da-bfc9-3c2b7edfeb6e"]}],"mendeley":{"formattedCitation":"[46]","plainTextFormattedCitation":"[46]","previouslyFormattedCitation":"[47]"},"properties":{"noteIndex":0},"schema":"https://github.com/citation-style-language/schema/raw/master/csl-citation.json"}</w:instrText>
      </w:r>
      <w:r>
        <w:fldChar w:fldCharType="separate"/>
      </w:r>
      <w:r w:rsidR="00393E94" w:rsidRPr="00393E94">
        <w:rPr>
          <w:noProof/>
        </w:rPr>
        <w:t>[46]</w:t>
      </w:r>
      <w:r>
        <w:fldChar w:fldCharType="end"/>
      </w:r>
    </w:p>
    <w:p w14:paraId="6A3220DC" w14:textId="7737669E" w:rsidR="00C7737E" w:rsidRDefault="00C7737E" w:rsidP="00C7737E">
      <w:r>
        <w:t>Fue escogido para el trabajo en la aplicación web propuesta ya que proporciona mecanismos para:</w:t>
      </w:r>
    </w:p>
    <w:p w14:paraId="20239A00" w14:textId="77777777" w:rsidR="00C7737E" w:rsidRDefault="00C7737E" w:rsidP="00C7737E">
      <w:pPr>
        <w:pStyle w:val="Prrafodelista"/>
        <w:numPr>
          <w:ilvl w:val="0"/>
          <w:numId w:val="48"/>
        </w:numPr>
      </w:pPr>
      <w:r>
        <w:t>Escritura de manejadores de peticiones con diferentes verbos HTTP en diferentes caminos URL (rutas).</w:t>
      </w:r>
    </w:p>
    <w:p w14:paraId="10D7B211" w14:textId="77777777" w:rsidR="00C7737E" w:rsidRDefault="00C7737E" w:rsidP="00C7737E">
      <w:pPr>
        <w:pStyle w:val="Prrafodelista"/>
        <w:numPr>
          <w:ilvl w:val="0"/>
          <w:numId w:val="48"/>
        </w:numPr>
      </w:pPr>
      <w:r>
        <w:t>Integración con motores de renderización de "vistas" para generar respuestas mediante la introducción de datos en plantillas.</w:t>
      </w:r>
    </w:p>
    <w:p w14:paraId="3DD6F544" w14:textId="77777777" w:rsidR="00C7737E" w:rsidRDefault="00C7737E" w:rsidP="00C7737E">
      <w:pPr>
        <w:pStyle w:val="Prrafodelista"/>
        <w:numPr>
          <w:ilvl w:val="0"/>
          <w:numId w:val="48"/>
        </w:numPr>
      </w:pPr>
      <w:r>
        <w:t>Establecer ajustes de aplicaciones web como qué puerto usar para conectar, y la localización de las plantillas que se utilizan para renderizar la respuesta.</w:t>
      </w:r>
    </w:p>
    <w:p w14:paraId="1E6D0E4C" w14:textId="7A8C094B" w:rsidR="00C7737E" w:rsidRDefault="00C7737E" w:rsidP="00C7737E">
      <w:pPr>
        <w:pStyle w:val="Prrafodelista"/>
        <w:numPr>
          <w:ilvl w:val="0"/>
          <w:numId w:val="48"/>
        </w:numPr>
      </w:pPr>
      <w:r>
        <w:t>Añadir procesamiento de peticiones "middleware" adicional en cualquier punto dentro de la tubería de manejo de la petición.</w:t>
      </w:r>
    </w:p>
    <w:p w14:paraId="49D32B95" w14:textId="77777777" w:rsidR="00227865" w:rsidRDefault="00227865" w:rsidP="00046CBC"/>
    <w:p w14:paraId="16BD3859" w14:textId="559F7FE7" w:rsidR="00953F54" w:rsidRDefault="00263D96" w:rsidP="00C87559">
      <w:pPr>
        <w:pStyle w:val="Ttulo4"/>
      </w:pPr>
      <w:bookmarkStart w:id="92" w:name="_Toc4351345"/>
      <w:r>
        <w:t>1.4.2.4</w:t>
      </w:r>
      <w:r w:rsidR="00953F54">
        <w:t xml:space="preserve"> jQuery</w:t>
      </w:r>
      <w:bookmarkEnd w:id="92"/>
    </w:p>
    <w:p w14:paraId="751B6ED4" w14:textId="116417B0" w:rsidR="00861133" w:rsidRDefault="00227865" w:rsidP="00046CBC">
      <w:r w:rsidRPr="00227865">
        <w:t xml:space="preserve">jQuery es una biblioteca de JavaScript rápida, </w:t>
      </w:r>
      <w:r w:rsidR="00E43F20">
        <w:t xml:space="preserve">pequeña y con muchas funciones </w:t>
      </w:r>
      <w:r w:rsidR="00E43F20" w:rsidRPr="00E43F20">
        <w:t xml:space="preserve">cuyo objetivo es facilitar la programación scripting al ofrecer una serie de funciones y métodos con los cuales los usuarios pueden producir </w:t>
      </w:r>
      <w:r w:rsidR="00E43F20">
        <w:t>aplicaciones</w:t>
      </w:r>
      <w:r w:rsidR="00E43F20" w:rsidRPr="00E43F20">
        <w:t xml:space="preserve"> web o sitios web más rápido y fácil.</w:t>
      </w:r>
      <w:r w:rsidR="00E43F20">
        <w:t xml:space="preserve"> </w:t>
      </w:r>
      <w:r w:rsidRPr="00227865">
        <w:t>Hace que cosas com</w:t>
      </w:r>
      <w:r>
        <w:t>o la manipulación</w:t>
      </w:r>
      <w:r w:rsidRPr="00227865">
        <w:t xml:space="preserve"> de documentos HTML, el manejo de even</w:t>
      </w:r>
      <w:r w:rsidR="00BD7FAC">
        <w:t>tos, la animación y AJAX</w:t>
      </w:r>
      <w:r w:rsidR="00BD7FAC">
        <w:rPr>
          <w:rStyle w:val="Refdenotaalpie"/>
        </w:rPr>
        <w:footnoteReference w:id="14"/>
      </w:r>
      <w:r w:rsidRPr="00227865">
        <w:t xml:space="preserve"> sean mucho más simples con una API fácil de usar que funciona en una gran cantidad de navegadores.</w:t>
      </w:r>
      <w:r>
        <w:t xml:space="preserve"> </w:t>
      </w:r>
      <w:r w:rsidR="00AF23CB">
        <w:fldChar w:fldCharType="begin" w:fldLock="1"/>
      </w:r>
      <w:r w:rsidR="00393E94">
        <w:instrText>ADDIN CSL_CITATION {"citationItems":[{"id":"ITEM-1","itemData":{"URL":"http://jquery.com","accessed":{"date-parts":[["2019","1","28"]]},"author":[{"dropping-particle":"","family":"Foundation","given":"The jQuery","non-dropping-particle":"","parse-names":false,"suffix":""}],"id":"ITEM-1","issued":{"date-parts":[["0"]]},"title":"JQuery","type":"webpage"},"uris":["http://www.mendeley.com/documents/?uuid=fbc199ba-093c-4e7b-89b0-172b267904e7"]}],"mendeley":{"formattedCitation":"[47]","plainTextFormattedCitation":"[47]","previouslyFormattedCitation":"[48]"},"properties":{"noteIndex":0},"schema":"https://github.com/citation-style-language/schema/raw/master/csl-citation.json"}</w:instrText>
      </w:r>
      <w:r w:rsidR="00AF23CB">
        <w:fldChar w:fldCharType="separate"/>
      </w:r>
      <w:r w:rsidR="00393E94" w:rsidRPr="00393E94">
        <w:rPr>
          <w:noProof/>
        </w:rPr>
        <w:t>[47]</w:t>
      </w:r>
      <w:r w:rsidR="00AF23CB">
        <w:fldChar w:fldCharType="end"/>
      </w:r>
    </w:p>
    <w:p w14:paraId="1D83ECD6" w14:textId="72A44A7A" w:rsidR="00E63951" w:rsidRDefault="00227865" w:rsidP="00046CBC">
      <w:r w:rsidRPr="00227865">
        <w:t xml:space="preserve">jQuery proporciona una capa de abstracción de propósito general para los scripts web comunes, y por lo tanto es útil en casi todas las situaciones de scripting. Su naturaleza </w:t>
      </w:r>
      <w:r>
        <w:t xml:space="preserve">es </w:t>
      </w:r>
      <w:r w:rsidRPr="00227865">
        <w:t xml:space="preserve">extensible ya que los complementos se desarrollan constantemente para agregar nuevas habilidades. </w:t>
      </w:r>
      <w:r w:rsidR="00E63951">
        <w:fldChar w:fldCharType="begin" w:fldLock="1"/>
      </w:r>
      <w:r w:rsidR="00393E94">
        <w:instrText>ADDIN CSL_CITATION {"citationItems":[{"id":"ITEM-1","itemData":{"author":[{"dropping-particle":"","family":"Chaffer","given":"Jonathan","non-dropping-particle":"","parse-names":false,"suffix":""},{"dropping-particle":"","family":"Swedberg","given":"Karl","non-dropping-particle":"","parse-names":false,"suffix":""}],"id":"ITEM-1","issued":{"date-parts":[["2013"]]},"title":"Learning jQuery - Fourth Edition","type":"book"},"uris":["http://www.mendeley.com/documents/?uuid=beaf749b-a19a-4988-9c71-7619fa44c95e"]}],"mendeley":{"formattedCitation":"[48]","plainTextFormattedCitation":"[48]","previouslyFormattedCitation":"[49]"},"properties":{"noteIndex":0},"schema":"https://github.com/citation-style-language/schema/raw/master/csl-citation.json"}</w:instrText>
      </w:r>
      <w:r w:rsidR="00E63951">
        <w:fldChar w:fldCharType="separate"/>
      </w:r>
      <w:r w:rsidR="00393E94" w:rsidRPr="00393E94">
        <w:rPr>
          <w:noProof/>
        </w:rPr>
        <w:t>[48]</w:t>
      </w:r>
      <w:r w:rsidR="00E63951">
        <w:fldChar w:fldCharType="end"/>
      </w:r>
    </w:p>
    <w:p w14:paraId="147CD63D" w14:textId="692180EB" w:rsidR="00227865" w:rsidRDefault="00E63951" w:rsidP="00046CBC">
      <w:r>
        <w:lastRenderedPageBreak/>
        <w:t>E</w:t>
      </w:r>
      <w:r w:rsidR="00C02AC1" w:rsidRPr="00C02AC1">
        <w:t>s la bibliotec</w:t>
      </w:r>
      <w:r w:rsidR="00C02AC1">
        <w:t>a más empleada de JavaScript. JQ</w:t>
      </w:r>
      <w:r w:rsidR="00C02AC1" w:rsidRPr="00C02AC1">
        <w:t>uery fue creado por John Resig</w:t>
      </w:r>
      <w:r w:rsidR="00C02AC1">
        <w:rPr>
          <w:rStyle w:val="Refdenotaalpie"/>
        </w:rPr>
        <w:footnoteReference w:id="15"/>
      </w:r>
      <w:r w:rsidR="00C02AC1" w:rsidRPr="00C02AC1">
        <w:t xml:space="preserve"> y lanzado oficialmente en el año 2006</w:t>
      </w:r>
      <w:r w:rsidR="00C02AC1">
        <w:t>.</w:t>
      </w:r>
    </w:p>
    <w:p w14:paraId="0C678CA0" w14:textId="3B33857F" w:rsidR="007E665F" w:rsidRDefault="00FD4587" w:rsidP="00FD4587">
      <w:r>
        <w:t>Se escogió por contar e</w:t>
      </w:r>
      <w:r w:rsidR="007E665F">
        <w:t xml:space="preserve">ntre </w:t>
      </w:r>
      <w:r>
        <w:t>sus principales ventajas con</w:t>
      </w:r>
      <w:r w:rsidR="007E665F">
        <w:t>:</w:t>
      </w:r>
    </w:p>
    <w:p w14:paraId="7B8A7E5C" w14:textId="77777777" w:rsidR="007E665F" w:rsidRDefault="007E665F" w:rsidP="007E665F">
      <w:pPr>
        <w:pStyle w:val="Prrafodelista"/>
        <w:numPr>
          <w:ilvl w:val="0"/>
          <w:numId w:val="49"/>
        </w:numPr>
      </w:pPr>
      <w:r>
        <w:t>Su librería permite actualizaciones constantes y rápidas.</w:t>
      </w:r>
    </w:p>
    <w:p w14:paraId="0B1E7E05" w14:textId="77777777" w:rsidR="007E665F" w:rsidRDefault="007E665F" w:rsidP="007E665F">
      <w:pPr>
        <w:pStyle w:val="Prrafodelista"/>
        <w:numPr>
          <w:ilvl w:val="0"/>
          <w:numId w:val="49"/>
        </w:numPr>
      </w:pPr>
      <w:r>
        <w:t>Posee un código abierto y compatible con diferentes navegadores.</w:t>
      </w:r>
    </w:p>
    <w:p w14:paraId="2BD53D31" w14:textId="77777777" w:rsidR="007E665F" w:rsidRDefault="007E665F" w:rsidP="007E665F">
      <w:pPr>
        <w:pStyle w:val="Prrafodelista"/>
        <w:numPr>
          <w:ilvl w:val="0"/>
          <w:numId w:val="49"/>
        </w:numPr>
      </w:pPr>
      <w:r>
        <w:t>Es fácil de usar, por lo que permite ahorrar tiempo y esfuerzo.</w:t>
      </w:r>
    </w:p>
    <w:p w14:paraId="2E993D32" w14:textId="041886E3" w:rsidR="007E665F" w:rsidRDefault="007E665F" w:rsidP="007E665F">
      <w:pPr>
        <w:pStyle w:val="Prrafodelista"/>
        <w:numPr>
          <w:ilvl w:val="0"/>
          <w:numId w:val="49"/>
        </w:numPr>
      </w:pPr>
      <w:r>
        <w:t>Su desempeñ</w:t>
      </w:r>
      <w:r w:rsidR="00BD7FAC">
        <w:t>o se integra muy bien con AJAX.</w:t>
      </w:r>
    </w:p>
    <w:p w14:paraId="026F5865" w14:textId="376BB468" w:rsidR="007D77A0" w:rsidRDefault="007E665F" w:rsidP="00046CBC">
      <w:pPr>
        <w:pStyle w:val="Prrafodelista"/>
        <w:numPr>
          <w:ilvl w:val="0"/>
          <w:numId w:val="49"/>
        </w:numPr>
      </w:pPr>
      <w:r>
        <w:t>Permite realizar animaciones, efectos y personalizaciones.</w:t>
      </w:r>
    </w:p>
    <w:p w14:paraId="1BB2F86C" w14:textId="77777777" w:rsidR="00FD4587" w:rsidRDefault="00FD4587" w:rsidP="00046CBC"/>
    <w:p w14:paraId="404C9184" w14:textId="47986072" w:rsidR="007D77A0" w:rsidRDefault="00263D96" w:rsidP="00C87559">
      <w:pPr>
        <w:pStyle w:val="Ttulo4"/>
      </w:pPr>
      <w:bookmarkStart w:id="93" w:name="_Toc4351346"/>
      <w:r>
        <w:t>1.4.2.5</w:t>
      </w:r>
      <w:r w:rsidR="007D77A0">
        <w:t xml:space="preserve"> Bootstrap 4</w:t>
      </w:r>
      <w:bookmarkEnd w:id="93"/>
    </w:p>
    <w:p w14:paraId="295EB522" w14:textId="0DA98795" w:rsidR="003A73CC" w:rsidRDefault="003A73CC" w:rsidP="003A73CC">
      <w:r>
        <w:t>Es un conjunto de herramientas de código abierto para desarrollar con HTML, CSS y JS y crear proyectos adaptables y móviles en la web. Es la biblioteca de componentes de front-end más popular del mundo. Es posible realizar rápidamente un prototipo de ideas o construir una aplicación completa con variables y combinaciones Sass, sistema de cuadrícula sensible, componentes precompilados extensos y complementos potentes construidos en jQuery.</w:t>
      </w:r>
      <w:r w:rsidR="00B62B12">
        <w:t xml:space="preserve"> </w:t>
      </w:r>
      <w:r w:rsidR="007169D6">
        <w:fldChar w:fldCharType="begin" w:fldLock="1"/>
      </w:r>
      <w:r w:rsidR="00393E94">
        <w:instrText>ADDIN CSL_CITATION {"citationItems":[{"id":"ITEM-1","itemData":{"URL":"http://getbootstrap.com/","accessed":{"date-parts":[["2019","1","29"]]},"id":"ITEM-1","issued":{"date-parts":[["0"]]},"title":"No Title","type":"webpage"},"uris":["http://www.mendeley.com/documents/?uuid=bb510c8e-6db2-41c8-b401-bd55d112b0c0"]}],"mendeley":{"formattedCitation":"[49]","plainTextFormattedCitation":"[49]","previouslyFormattedCitation":"[50]"},"properties":{"noteIndex":0},"schema":"https://github.com/citation-style-language/schema/raw/master/csl-citation.json"}</w:instrText>
      </w:r>
      <w:r w:rsidR="007169D6">
        <w:fldChar w:fldCharType="separate"/>
      </w:r>
      <w:r w:rsidR="00393E94" w:rsidRPr="00393E94">
        <w:rPr>
          <w:noProof/>
        </w:rPr>
        <w:t>[49]</w:t>
      </w:r>
      <w:r w:rsidR="007169D6">
        <w:fldChar w:fldCharType="end"/>
      </w:r>
    </w:p>
    <w:p w14:paraId="2DA82060" w14:textId="07F6A289" w:rsidR="007169D6" w:rsidRDefault="00673A17" w:rsidP="003A73CC">
      <w:r w:rsidRPr="00673A17">
        <w:t xml:space="preserve">En su nacimiento original </w:t>
      </w:r>
      <w:r w:rsidR="00D7084E">
        <w:t xml:space="preserve">se conoció </w:t>
      </w:r>
      <w:r w:rsidRPr="00673A17">
        <w:t xml:space="preserve">el framework con el nombre de </w:t>
      </w:r>
      <w:r w:rsidRPr="00D7084E">
        <w:rPr>
          <w:i/>
        </w:rPr>
        <w:t>Twitter Blueprint</w:t>
      </w:r>
      <w:r w:rsidRPr="00673A17">
        <w:t xml:space="preserve"> debido a que en realidad nació en las propias oficinas de la compañía. Sus creadores fueron Mark Otto</w:t>
      </w:r>
      <w:r w:rsidR="00D7084E">
        <w:rPr>
          <w:rStyle w:val="Refdenotaalpie"/>
        </w:rPr>
        <w:footnoteReference w:id="16"/>
      </w:r>
      <w:r w:rsidRPr="00673A17">
        <w:t xml:space="preserve"> y Jacob Thornton</w:t>
      </w:r>
      <w:r w:rsidR="00D7084E">
        <w:rPr>
          <w:rStyle w:val="Refdenotaalpie"/>
        </w:rPr>
        <w:footnoteReference w:id="17"/>
      </w:r>
      <w:r w:rsidRPr="00673A17">
        <w:t xml:space="preserve">, </w:t>
      </w:r>
      <w:r w:rsidR="00090293" w:rsidRPr="00673A17">
        <w:t>que,</w:t>
      </w:r>
      <w:r w:rsidRPr="00673A17">
        <w:t xml:space="preserve"> en su constante inquietud por mejorar el entorno de desarrollo, llegaron a la conclusión de que podían aportar algo distinto e interesante al entorno de los frameworks. La intención que tenían era aumentar la consistencia que existía entre el uso de diferentes herramientas de desarrollo, algo que no siempre era habitual. Se habían encontrado con defectos, inconsistencias y problemas por la combinación de diferentes herramientas de trabajo y sabían que tenían que cambiar algo para poder continuar trabajando sin invertir grandes volúmenes de tiempo en solucionar errores y poner parches.</w:t>
      </w:r>
      <w:r w:rsidR="00090293">
        <w:t xml:space="preserve"> </w:t>
      </w:r>
      <w:r w:rsidR="00090293">
        <w:fldChar w:fldCharType="begin" w:fldLock="1"/>
      </w:r>
      <w:r w:rsidR="00393E94">
        <w:instrText>ADDIN CSL_CITATION {"citationItems":[{"id":"ITEM-1","itemData":{"URL":"https://www.obs-edu.com/int/blog-investigacion/sistemas/bootstrap-que-es-y-para-que-sirve","accessed":{"date-parts":[["2019","1","29"]]},"author":[{"dropping-particle":"","family":"Universitat de Barcelona","given":"","non-dropping-particle":"","parse-names":false,"suffix":""}],"id":"ITEM-1","issued":{"date-parts":[["0"]]},"title":"Bootstrap ¿que es y para qué sirve?","type":"webpage"},"uris":["http://www.mendeley.com/documents/?uuid=09b69112-e45c-4e78-8aec-e77a11beb956"]}],"mendeley":{"formattedCitation":"[50]","plainTextFormattedCitation":"[50]","previouslyFormattedCitation":"[51]"},"properties":{"noteIndex":0},"schema":"https://github.com/citation-style-language/schema/raw/master/csl-citation.json"}</w:instrText>
      </w:r>
      <w:r w:rsidR="00090293">
        <w:fldChar w:fldCharType="separate"/>
      </w:r>
      <w:r w:rsidR="00393E94" w:rsidRPr="00393E94">
        <w:rPr>
          <w:noProof/>
        </w:rPr>
        <w:t>[50]</w:t>
      </w:r>
      <w:r w:rsidR="00090293">
        <w:fldChar w:fldCharType="end"/>
      </w:r>
    </w:p>
    <w:p w14:paraId="218062F8" w14:textId="680BE8D4" w:rsidR="00090293" w:rsidRDefault="00090293" w:rsidP="00090293">
      <w:r>
        <w:t xml:space="preserve">Una tecnología como Bootstrap se instaura con solidez debido a lo bien que funciona y a los positivos resultados que es capaz de ofrecer a quienes la utilizan. Hay muchas características destacadas y ventajas que han ayudado a que esta plataforma progrese con éxito. Lo más importante es que simplifica el trabajo y lo hace sin que haya que sacrificar los resultados, la estabilidad, seguridad o </w:t>
      </w:r>
      <w:r>
        <w:lastRenderedPageBreak/>
        <w:t>rendimiento. Se unifican estándares y se consigue que todo sea más f</w:t>
      </w:r>
      <w:r w:rsidR="003D4A6A">
        <w:t xml:space="preserve">luido desde el primer instante. </w:t>
      </w:r>
      <w:r w:rsidR="003D4A6A">
        <w:fldChar w:fldCharType="begin" w:fldLock="1"/>
      </w:r>
      <w:r w:rsidR="00393E94">
        <w:instrText>ADDIN CSL_CITATION {"citationItems":[{"id":"ITEM-1","itemData":{"URL":"https://www.obs-edu.com/int/blog-investigacion/sistemas/bootstrap-que-es-y-para-que-sirve","accessed":{"date-parts":[["2019","1","29"]]},"author":[{"dropping-particle":"","family":"Universitat de Barcelona","given":"","non-dropping-particle":"","parse-names":false,"suffix":""}],"id":"ITEM-1","issued":{"date-parts":[["0"]]},"title":"Bootstrap ¿que es y para qué sirve?","type":"webpage"},"uris":["http://www.mendeley.com/documents/?uuid=09b69112-e45c-4e78-8aec-e77a11beb956"]}],"mendeley":{"formattedCitation":"[50]","plainTextFormattedCitation":"[50]","previouslyFormattedCitation":"[51]"},"properties":{"noteIndex":0},"schema":"https://github.com/citation-style-language/schema/raw/master/csl-citation.json"}</w:instrText>
      </w:r>
      <w:r w:rsidR="003D4A6A">
        <w:fldChar w:fldCharType="separate"/>
      </w:r>
      <w:r w:rsidR="00393E94" w:rsidRPr="00393E94">
        <w:rPr>
          <w:noProof/>
        </w:rPr>
        <w:t>[50]</w:t>
      </w:r>
      <w:r w:rsidR="003D4A6A">
        <w:fldChar w:fldCharType="end"/>
      </w:r>
    </w:p>
    <w:p w14:paraId="5A30F5FB" w14:textId="56E3B3D2" w:rsidR="00090293" w:rsidRDefault="00090293" w:rsidP="00090293">
      <w:r>
        <w:t xml:space="preserve">No importa mucho qué tipo de código </w:t>
      </w:r>
      <w:r w:rsidR="0055020D">
        <w:t>se esté</w:t>
      </w:r>
      <w:r>
        <w:t xml:space="preserve"> utilizando porque al final lo que </w:t>
      </w:r>
      <w:r w:rsidR="0055020D">
        <w:t>se encontrará</w:t>
      </w:r>
      <w:r>
        <w:t xml:space="preserve"> será una navegabilidad adaptable que tendrá compatibilidad con cualquier tipo de terminal. Sin importar </w:t>
      </w:r>
      <w:r w:rsidR="0055020D">
        <w:t>cual</w:t>
      </w:r>
      <w:r>
        <w:t xml:space="preserve">, un ordenador de sobremesa, un </w:t>
      </w:r>
      <w:r w:rsidRPr="0055020D">
        <w:t>tablet</w:t>
      </w:r>
      <w:r>
        <w:t xml:space="preserve"> o un </w:t>
      </w:r>
      <w:r w:rsidRPr="0055020D">
        <w:rPr>
          <w:i/>
        </w:rPr>
        <w:t>smartphone</w:t>
      </w:r>
      <w:r>
        <w:t xml:space="preserve">, la visualización siempre será la óptima. Todo está integrado y es muy personalizable sin tener que contar con grandes conocimientos. También se integra con sistemas de edición y publicación como </w:t>
      </w:r>
      <w:r w:rsidRPr="0055020D">
        <w:rPr>
          <w:i/>
        </w:rPr>
        <w:t>Drupal</w:t>
      </w:r>
      <w:r>
        <w:t xml:space="preserve"> o </w:t>
      </w:r>
      <w:r w:rsidRPr="0055020D">
        <w:rPr>
          <w:i/>
        </w:rPr>
        <w:t>WordPress</w:t>
      </w:r>
      <w:r>
        <w:t>, mientras que no es menos relevante destacar que la comunidad de profesionales que colaboran y tr</w:t>
      </w:r>
      <w:r w:rsidR="0080363F">
        <w:t xml:space="preserve">abajan a su alrededor es enorme </w:t>
      </w:r>
      <w:r w:rsidR="0080363F">
        <w:fldChar w:fldCharType="begin" w:fldLock="1"/>
      </w:r>
      <w:r w:rsidR="00393E94">
        <w:instrText>ADDIN CSL_CITATION {"citationItems":[{"id":"ITEM-1","itemData":{"URL":"https://www.obs-edu.com/int/blog-investigacion/sistemas/bootstrap-que-es-y-para-que-sirve","accessed":{"date-parts":[["2019","1","29"]]},"author":[{"dropping-particle":"","family":"Universitat de Barcelona","given":"","non-dropping-particle":"","parse-names":false,"suffix":""}],"id":"ITEM-1","issued":{"date-parts":[["0"]]},"title":"Bootstrap ¿que es y para qué sirve?","type":"webpage"},"uris":["http://www.mendeley.com/documents/?uuid=09b69112-e45c-4e78-8aec-e77a11beb956"]}],"mendeley":{"formattedCitation":"[50]","plainTextFormattedCitation":"[50]","previouslyFormattedCitation":"[51]"},"properties":{"noteIndex":0},"schema":"https://github.com/citation-style-language/schema/raw/master/csl-citation.json"}</w:instrText>
      </w:r>
      <w:r w:rsidR="0080363F">
        <w:fldChar w:fldCharType="separate"/>
      </w:r>
      <w:r w:rsidR="00393E94" w:rsidRPr="00393E94">
        <w:rPr>
          <w:noProof/>
        </w:rPr>
        <w:t>[50]</w:t>
      </w:r>
      <w:r w:rsidR="0080363F">
        <w:fldChar w:fldCharType="end"/>
      </w:r>
      <w:r w:rsidR="0080363F">
        <w:t>. Por estas razones fue escogida esta tecnología por encima de otras para el desarrollo de la aplicación web propuesta</w:t>
      </w:r>
    </w:p>
    <w:p w14:paraId="1AE9BDDE" w14:textId="77777777" w:rsidR="00413D3A" w:rsidRDefault="00413D3A" w:rsidP="003A73CC"/>
    <w:p w14:paraId="1425ADDD" w14:textId="1AD49B20" w:rsidR="00413D3A" w:rsidRDefault="00263D96" w:rsidP="00C87559">
      <w:pPr>
        <w:pStyle w:val="Ttulo4"/>
      </w:pPr>
      <w:bookmarkStart w:id="94" w:name="_Toc4351347"/>
      <w:r>
        <w:t>1.4.2.6</w:t>
      </w:r>
      <w:r w:rsidR="00413D3A">
        <w:t xml:space="preserve"> Mongo DB</w:t>
      </w:r>
      <w:bookmarkEnd w:id="94"/>
    </w:p>
    <w:p w14:paraId="2B91F37B" w14:textId="2A4DDB12" w:rsidR="007D77A0" w:rsidRDefault="00263D96" w:rsidP="00263D96">
      <w:r>
        <w:t xml:space="preserve">MongoDB </w:t>
      </w:r>
      <w:r w:rsidR="00F66904" w:rsidRPr="00F66904">
        <w:t>(del inglés hu</w:t>
      </w:r>
      <w:r w:rsidR="00F66904" w:rsidRPr="00D908DF">
        <w:rPr>
          <w:b/>
        </w:rPr>
        <w:t>mongo</w:t>
      </w:r>
      <w:r w:rsidR="00F66904" w:rsidRPr="00F66904">
        <w:t>us, "enorme")</w:t>
      </w:r>
      <w:r w:rsidR="00F66904">
        <w:t xml:space="preserve"> </w:t>
      </w:r>
      <w:r>
        <w:t>es un sistema de base de datos NoSQL orientado a documentos de código abierto. En lugar de guardar los datos en tablas, tal y como se hace en las bases de datos relacionales, MongoDB guarda estructuras de datos BSON (una especificación similar a JSON) con un esquema dinámico, haciendo que la integración de los datos en ciertas aplicaciones sea más fácil y rápida.</w:t>
      </w:r>
      <w:r w:rsidR="00C87559">
        <w:t xml:space="preserve"> </w:t>
      </w:r>
      <w:r>
        <w:t>MongoDB es una base de datos adecuado para su uso en producción y con múltiples funcionalidades.</w:t>
      </w:r>
    </w:p>
    <w:p w14:paraId="12C18768" w14:textId="471974D3" w:rsidR="001D2097" w:rsidRDefault="008D140A" w:rsidP="00263D96">
      <w:r>
        <w:t>Está</w:t>
      </w:r>
      <w:r w:rsidRPr="008D140A">
        <w:t xml:space="preserve"> orientado a documentos de esquema libre, lo que implica que cada registro puede tener un esquema de datos distinto, (</w:t>
      </w:r>
      <w:r w:rsidR="002D43AD" w:rsidRPr="008D140A">
        <w:t>los atributos no tienen</w:t>
      </w:r>
      <w:r w:rsidRPr="008D140A">
        <w:t xml:space="preserve"> que repetirse entre los diferentes registros).</w:t>
      </w:r>
      <w:r>
        <w:t xml:space="preserve"> </w:t>
      </w:r>
      <w:r w:rsidR="006C1344">
        <w:fldChar w:fldCharType="begin" w:fldLock="1"/>
      </w:r>
      <w:r w:rsidR="00393E94">
        <w:instrText>ADDIN CSL_CITATION {"citationItems":[{"id":"ITEM-1","itemData":{"author":[{"dropping-particle":"","family":"Bellido Sanchez","given":"Sergio","non-dropping-particle":"","parse-names":false,"suffix":""}],"id":"ITEM-1","issued":{"date-parts":[["0"]]},"number-of-pages":"42-57","publisher":"Universidad de Sevilla","title":"e-Assessment mediante Bases de Datos NoSQL","type":"thesis"},"uris":["http://www.mendeley.com/documents/?uuid=ca138c1e-5fc6-40ff-bab8-c6d27f6621e2"]}],"mendeley":{"formattedCitation":"[51]","plainTextFormattedCitation":"[51]","previouslyFormattedCitation":"[52]"},"properties":{"noteIndex":0},"schema":"https://github.com/citation-style-language/schema/raw/master/csl-citation.json"}</w:instrText>
      </w:r>
      <w:r w:rsidR="006C1344">
        <w:fldChar w:fldCharType="separate"/>
      </w:r>
      <w:r w:rsidR="00393E94" w:rsidRPr="00393E94">
        <w:rPr>
          <w:noProof/>
        </w:rPr>
        <w:t>[51]</w:t>
      </w:r>
      <w:r w:rsidR="006C1344">
        <w:fldChar w:fldCharType="end"/>
      </w:r>
    </w:p>
    <w:p w14:paraId="6BF0ABB6" w14:textId="721C176E" w:rsidR="008D140A" w:rsidRDefault="001D2097" w:rsidP="00263D96">
      <w:r w:rsidRPr="001D2097">
        <w:t>Es una solución pensada para mejorar la escalabilidad horizontal de la capa de datos, con un desarrollo más sencillo y la posibilidad de almacenar datos con órdenes de magnitud mayores. Cuando se</w:t>
      </w:r>
      <w:r>
        <w:t xml:space="preserve"> necesita escalar con muchas m</w:t>
      </w:r>
      <w:r w:rsidRPr="001D2097">
        <w:t>áquinas, el enfoque no-relacional resulta eficiente, y MongoDB una alternativa correcta. El modelo de documento de datos (JSON/BSON) pretende ser fácil de programar, fácil de manejar y ofrece alto rendimiento mediante la agrupación d</w:t>
      </w:r>
      <w:r>
        <w:t>e los datos relevantes entre sí</w:t>
      </w:r>
      <w:r w:rsidRPr="001D2097">
        <w:t>, internamente.</w:t>
      </w:r>
      <w:r w:rsidR="006C1344">
        <w:t xml:space="preserve"> </w:t>
      </w:r>
      <w:r w:rsidR="006C1344">
        <w:fldChar w:fldCharType="begin" w:fldLock="1"/>
      </w:r>
      <w:r w:rsidR="00393E94">
        <w:instrText>ADDIN CSL_CITATION {"citationItems":[{"id":"ITEM-1","itemData":{"author":[{"dropping-particle":"","family":"Bellido Sanchez","given":"Sergio","non-dropping-particle":"","parse-names":false,"suffix":""}],"id":"ITEM-1","issued":{"date-parts":[["0"]]},"number-of-pages":"42-57","publisher":"Universidad de Sevilla","title":"e-Assessment mediante Bases de Datos NoSQL","type":"thesis"},"uris":["http://www.mendeley.com/documents/?uuid=ca138c1e-5fc6-40ff-bab8-c6d27f6621e2"]}],"mendeley":{"formattedCitation":"[51]","plainTextFormattedCitation":"[51]","previouslyFormattedCitation":"[52]"},"properties":{"noteIndex":0},"schema":"https://github.com/citation-style-language/schema/raw/master/csl-citation.json"}</w:instrText>
      </w:r>
      <w:r w:rsidR="006C1344">
        <w:fldChar w:fldCharType="separate"/>
      </w:r>
      <w:r w:rsidR="00393E94" w:rsidRPr="00393E94">
        <w:rPr>
          <w:noProof/>
        </w:rPr>
        <w:t>[51]</w:t>
      </w:r>
      <w:r w:rsidR="006C1344">
        <w:fldChar w:fldCharType="end"/>
      </w:r>
    </w:p>
    <w:p w14:paraId="37264AF7" w14:textId="7DC3EB06" w:rsidR="006F6C0E" w:rsidRDefault="006F6C0E" w:rsidP="00263D96">
      <w:r w:rsidRPr="006F6C0E">
        <w:t xml:space="preserve">En MongoDB, cada registro o conjunto de datos se denomina documento, que pueden ser agrupados en colecciones, (equivalente a las tablas de las bases de datos </w:t>
      </w:r>
      <w:r w:rsidR="007C43EF" w:rsidRPr="006F6C0E">
        <w:t>relacionales,</w:t>
      </w:r>
      <w:r w:rsidRPr="006F6C0E">
        <w:t xml:space="preserve"> pero sin estar sometidos a un esquema fijo). Se pueden crear </w:t>
      </w:r>
      <w:r w:rsidR="007C43EF" w:rsidRPr="006F6C0E">
        <w:t>índices</w:t>
      </w:r>
      <w:r w:rsidRPr="006F6C0E">
        <w:t xml:space="preserve"> para algunos atributos de los documentos.</w:t>
      </w:r>
      <w:r w:rsidR="007C43EF">
        <w:t xml:space="preserve"> </w:t>
      </w:r>
      <w:r w:rsidR="002C5DC8" w:rsidRPr="002C5DC8">
        <w:t>La diferencia con los SGBDR, (</w:t>
      </w:r>
      <w:r w:rsidR="007C43EF" w:rsidRPr="002C5DC8">
        <w:t>Sistemas</w:t>
      </w:r>
      <w:r w:rsidR="002C5DC8" w:rsidRPr="002C5DC8">
        <w:t xml:space="preserve"> Gestores de Bases de Datos Relacionales), es que no </w:t>
      </w:r>
      <w:r w:rsidR="007C43EF">
        <w:t>se utilizan</w:t>
      </w:r>
      <w:r w:rsidR="002C5DC8" w:rsidRPr="002C5DC8">
        <w:t xml:space="preserve"> tablas, </w:t>
      </w:r>
      <w:r w:rsidR="002C5DC8" w:rsidRPr="002C5DC8">
        <w:lastRenderedPageBreak/>
        <w:t>filas ni columnas</w:t>
      </w:r>
      <w:r w:rsidR="00D52958">
        <w:t xml:space="preserve">, sino </w:t>
      </w:r>
      <w:r w:rsidR="002C5DC8" w:rsidRPr="002C5DC8">
        <w:t xml:space="preserve">documentos con distintas estructuras. </w:t>
      </w:r>
      <w:r w:rsidR="00D52958" w:rsidRPr="002C5DC8">
        <w:t>Un conjunto de Campos formará</w:t>
      </w:r>
      <w:r w:rsidR="002C5DC8" w:rsidRPr="002C5DC8">
        <w:t xml:space="preserve"> un Documento, que en caso</w:t>
      </w:r>
      <w:r w:rsidR="00D52958">
        <w:t xml:space="preserve"> de asociarse con otros formará</w:t>
      </w:r>
      <w:r w:rsidR="002C5DC8" w:rsidRPr="002C5DC8">
        <w:t xml:space="preserve"> una </w:t>
      </w:r>
      <w:r w:rsidR="00D52958" w:rsidRPr="002C5DC8">
        <w:t>Colección</w:t>
      </w:r>
      <w:r w:rsidR="002C5DC8" w:rsidRPr="002C5DC8">
        <w:t xml:space="preserve">. </w:t>
      </w:r>
      <w:r w:rsidR="00D52958" w:rsidRPr="002C5DC8">
        <w:t xml:space="preserve">Las bases de datos </w:t>
      </w:r>
      <w:r w:rsidR="00D52958">
        <w:t xml:space="preserve">estarán </w:t>
      </w:r>
      <w:r w:rsidR="00D52958" w:rsidRPr="002C5DC8">
        <w:t>formadas</w:t>
      </w:r>
      <w:r w:rsidR="002C5DC8" w:rsidRPr="002C5DC8">
        <w:t xml:space="preserve"> por Colecciones, y a su vez, cada servidor puede tener tantas bases de datos como el equipo lo permita.</w:t>
      </w:r>
      <w:r w:rsidR="006C1344">
        <w:t xml:space="preserve"> </w:t>
      </w:r>
      <w:r w:rsidR="006C1344">
        <w:fldChar w:fldCharType="begin" w:fldLock="1"/>
      </w:r>
      <w:r w:rsidR="00393E94">
        <w:instrText>ADDIN CSL_CITATION {"citationItems":[{"id":"ITEM-1","itemData":{"author":[{"dropping-particle":"","family":"Bellido Sanchez","given":"Sergio","non-dropping-particle":"","parse-names":false,"suffix":""}],"id":"ITEM-1","issued":{"date-parts":[["0"]]},"number-of-pages":"42-57","publisher":"Universidad de Sevilla","title":"e-Assessment mediante Bases de Datos NoSQL","type":"thesis"},"uris":["http://www.mendeley.com/documents/?uuid=ca138c1e-5fc6-40ff-bab8-c6d27f6621e2"]}],"mendeley":{"formattedCitation":"[51]","plainTextFormattedCitation":"[51]","previouslyFormattedCitation":"[52]"},"properties":{"noteIndex":0},"schema":"https://github.com/citation-style-language/schema/raw/master/csl-citation.json"}</w:instrText>
      </w:r>
      <w:r w:rsidR="006C1344">
        <w:fldChar w:fldCharType="separate"/>
      </w:r>
      <w:r w:rsidR="00393E94" w:rsidRPr="00393E94">
        <w:rPr>
          <w:noProof/>
        </w:rPr>
        <w:t>[51]</w:t>
      </w:r>
      <w:r w:rsidR="006C1344">
        <w:fldChar w:fldCharType="end"/>
      </w:r>
    </w:p>
    <w:p w14:paraId="50DC05D7" w14:textId="2668D9D5" w:rsidR="006C1344" w:rsidRDefault="00823964" w:rsidP="00DC65C8">
      <w:pPr>
        <w:pStyle w:val="Prrafodelista"/>
        <w:numPr>
          <w:ilvl w:val="0"/>
          <w:numId w:val="50"/>
        </w:numPr>
      </w:pPr>
      <w:r>
        <w:t xml:space="preserve">Entre las principales características </w:t>
      </w:r>
      <w:r w:rsidR="00844D15">
        <w:t>por las que fue escogida esta tecnología por encima de otras se encuentran:</w:t>
      </w:r>
    </w:p>
    <w:p w14:paraId="1F7981CB" w14:textId="6DD001C4" w:rsidR="00844D15" w:rsidRDefault="00844D15" w:rsidP="00DC65C8">
      <w:pPr>
        <w:pStyle w:val="Prrafodelista"/>
        <w:numPr>
          <w:ilvl w:val="0"/>
          <w:numId w:val="50"/>
        </w:numPr>
      </w:pPr>
      <w:r>
        <w:t>S</w:t>
      </w:r>
      <w:r w:rsidRPr="00844D15">
        <w:t>oporta la búsqueda por campos, consultas de rangos y expresiones regulares.</w:t>
      </w:r>
    </w:p>
    <w:p w14:paraId="5FE0AB18" w14:textId="3BEE8138" w:rsidR="00844D15" w:rsidRDefault="00844D15" w:rsidP="00DC65C8">
      <w:pPr>
        <w:pStyle w:val="Prrafodelista"/>
        <w:numPr>
          <w:ilvl w:val="0"/>
          <w:numId w:val="50"/>
        </w:numPr>
      </w:pPr>
      <w:r>
        <w:t>P</w:t>
      </w:r>
      <w:r w:rsidRPr="00844D15">
        <w:t>uede ser utilizado como un sist</w:t>
      </w:r>
      <w:r>
        <w:t xml:space="preserve">ema de archivos, aprovechando su capacidad </w:t>
      </w:r>
      <w:r w:rsidRPr="00844D15">
        <w:t>para el balanceo de carga y la replicación de datos en múltiples servidores.</w:t>
      </w:r>
    </w:p>
    <w:p w14:paraId="27A5D23D" w14:textId="76829479" w:rsidR="0080363F" w:rsidRDefault="00DC65C8" w:rsidP="00DC65C8">
      <w:pPr>
        <w:pStyle w:val="Prrafodelista"/>
        <w:numPr>
          <w:ilvl w:val="0"/>
          <w:numId w:val="50"/>
        </w:numPr>
      </w:pPr>
      <w:r>
        <w:t>T</w:t>
      </w:r>
      <w:r w:rsidRPr="00DC65C8">
        <w:t>iene la capacidad de realizar consultas utilizando JavaScript</w:t>
      </w:r>
      <w:r>
        <w:t xml:space="preserve"> del lado del servidor</w:t>
      </w:r>
      <w:r w:rsidRPr="00DC65C8">
        <w:t>, haciendo que estas sean enviadas directamente a la base de datos para ser ejecutadas.</w:t>
      </w:r>
    </w:p>
    <w:p w14:paraId="3EE9C313" w14:textId="77777777" w:rsidR="00DC65C8" w:rsidRPr="00F404FA" w:rsidRDefault="00DC65C8" w:rsidP="00DC65C8"/>
    <w:p w14:paraId="21858946" w14:textId="5EC817DB" w:rsidR="00046CBC" w:rsidRDefault="00C87559" w:rsidP="00FB7156">
      <w:pPr>
        <w:pStyle w:val="Ttulo4"/>
      </w:pPr>
      <w:bookmarkStart w:id="95" w:name="_Toc4351348"/>
      <w:r>
        <w:t>1.4.2.7 Git</w:t>
      </w:r>
      <w:bookmarkEnd w:id="95"/>
    </w:p>
    <w:p w14:paraId="0D8B584E" w14:textId="719164F5" w:rsidR="008E37B3" w:rsidRDefault="00C87559" w:rsidP="00C6721F">
      <w:r w:rsidRPr="00C87559">
        <w:t xml:space="preserve">Git es un </w:t>
      </w:r>
      <w:r w:rsidR="00B04B15">
        <w:t>Sistema de Control de V</w:t>
      </w:r>
      <w:r w:rsidRPr="00C87559">
        <w:t>ersiones</w:t>
      </w:r>
      <w:r w:rsidR="00B04B15">
        <w:t xml:space="preserve"> (VCS)</w:t>
      </w:r>
      <w:r w:rsidRPr="00C87559">
        <w:t xml:space="preserve"> diseñado por Linus Torvalds</w:t>
      </w:r>
      <w:r w:rsidR="00DC65C8">
        <w:rPr>
          <w:rStyle w:val="Refdenotaalpie"/>
        </w:rPr>
        <w:footnoteReference w:id="18"/>
      </w:r>
      <w:r w:rsidRPr="00C87559">
        <w:t>, pensando en la eficiencia y la confiabilidad del mantenimiento de versiones de aplicaciones cuando éstas tienen un gran número de archivos de código fuente</w:t>
      </w:r>
      <w:r>
        <w:t xml:space="preserve"> proporcionando las herramientas para desarrollar un trabajo en equipo de manera inteligente y rápida.</w:t>
      </w:r>
      <w:r w:rsidR="00C6721F">
        <w:t xml:space="preserve"> </w:t>
      </w:r>
    </w:p>
    <w:p w14:paraId="597FF864" w14:textId="39699DA2" w:rsidR="00C36D3F" w:rsidRDefault="00C36D3F" w:rsidP="00C6721F">
      <w:r w:rsidRPr="00C36D3F">
        <w:t>Desde su nacimiento en 2005, Git ha evolucionado y madurado para ser fácil de usar y aún conservar estas cualidades iniciales. Es tremendamente rápido, muy eficiente con grandes proyectos, y tiene un increíble sistema de ramificación (</w:t>
      </w:r>
      <w:r w:rsidRPr="00B04B15">
        <w:rPr>
          <w:i/>
        </w:rPr>
        <w:t>branching</w:t>
      </w:r>
      <w:r w:rsidRPr="00C36D3F">
        <w:t>) para desarrollo no lineal</w:t>
      </w:r>
      <w:r w:rsidR="00B04B15">
        <w:t xml:space="preserve">. </w:t>
      </w:r>
      <w:r w:rsidR="00B04B15" w:rsidRPr="00B04B15">
        <w:t>La principal diferencia</w:t>
      </w:r>
      <w:r w:rsidR="00B04B15">
        <w:t xml:space="preserve"> entre Git y cualquier otro VCS</w:t>
      </w:r>
      <w:r w:rsidR="00B04B15" w:rsidRPr="00B04B15">
        <w:t xml:space="preserve"> es cómo Git modela sus datos. Conceptualmente, la mayoría de los demás sistemas almacenan la información como una lista de cambios en los</w:t>
      </w:r>
      <w:r w:rsidR="00B04B15">
        <w:t xml:space="preserve"> archivos. Estos sistemas (</w:t>
      </w:r>
      <w:r w:rsidR="00B04B15" w:rsidRPr="00B04B15">
        <w:t>Subversion, Perforce, Bazaar, etc.) modelan la información que almacenan como un conjunto de archivos y las modificaciones hechas sobre cada uno de ellos a lo largo del tiempo</w:t>
      </w:r>
      <w:r w:rsidR="00B04B15">
        <w:t xml:space="preserve">. </w:t>
      </w:r>
      <w:r w:rsidR="00590BEC" w:rsidRPr="00590BEC">
        <w:t xml:space="preserve">Git no modela ni almacena sus datos de este modo. En cambio, Git modela sus datos más como un conjunto de instantáneas de un mini sistema de archivos. Cada vez que </w:t>
      </w:r>
      <w:r w:rsidR="00590BEC">
        <w:t>se confirma</w:t>
      </w:r>
      <w:r w:rsidR="00590BEC" w:rsidRPr="00590BEC">
        <w:t xml:space="preserve"> un cambio, o </w:t>
      </w:r>
      <w:r w:rsidR="00590BEC">
        <w:t>se guarda el estado de un</w:t>
      </w:r>
      <w:r w:rsidR="00590BEC" w:rsidRPr="00590BEC">
        <w:t xml:space="preserve"> proyecto en Git, él básicamente hace una foto del aspecto de todos </w:t>
      </w:r>
      <w:r w:rsidR="00590BEC">
        <w:t>los</w:t>
      </w:r>
      <w:r w:rsidR="00590BEC" w:rsidRPr="00590BEC">
        <w:t xml:space="preserve"> archivos en ese momento, y guarda una referencia </w:t>
      </w:r>
      <w:r w:rsidR="00590BEC" w:rsidRPr="00590BEC">
        <w:lastRenderedPageBreak/>
        <w:t>a esa instantánea. Para ser eficiente, si los archivos no se han modificado, Git no almacena el archivo de nuevo, sólo un enlace al archivo anterior idéntico que ya tiene almacenado.</w:t>
      </w:r>
      <w:r w:rsidR="00A70D8C">
        <w:t xml:space="preserve"> </w:t>
      </w:r>
      <w:r w:rsidR="00A70D8C">
        <w:fldChar w:fldCharType="begin" w:fldLock="1"/>
      </w:r>
      <w:r w:rsidR="00393E94">
        <w:instrText>ADDIN CSL_CITATION {"citationItems":[{"id":"ITEM-1","itemData":{"URL":"https://git-scm.com/book/es/v1/Empezando-Fundamentos-de-Git","accessed":{"date-parts":[["2019","1","29"]]},"author":[{"dropping-particle":"","family":"Chacon","given":"Scott","non-dropping-particle":"","parse-names":false,"suffix":""}],"id":"ITEM-1","issued":{"date-parts":[["0"]]},"title":"Git --local-branching-on-the-cheap","type":"webpage"},"uris":["http://www.mendeley.com/documents/?uuid=bd3918ba-10fd-4a04-9664-ed2901a3c1e8"]}],"mendeley":{"formattedCitation":"[52]","plainTextFormattedCitation":"[52]","previouslyFormattedCitation":"[53]"},"properties":{"noteIndex":0},"schema":"https://github.com/citation-style-language/schema/raw/master/csl-citation.json"}</w:instrText>
      </w:r>
      <w:r w:rsidR="00A70D8C">
        <w:fldChar w:fldCharType="separate"/>
      </w:r>
      <w:r w:rsidR="00393E94" w:rsidRPr="00393E94">
        <w:rPr>
          <w:noProof/>
        </w:rPr>
        <w:t>[52]</w:t>
      </w:r>
      <w:r w:rsidR="00A70D8C">
        <w:fldChar w:fldCharType="end"/>
      </w:r>
    </w:p>
    <w:p w14:paraId="555F2774" w14:textId="35C759F0" w:rsidR="00C6721F" w:rsidRDefault="00C6721F" w:rsidP="00C6721F">
      <w:r>
        <w:t xml:space="preserve">Entre las características más relevantes </w:t>
      </w:r>
      <w:r w:rsidR="00AF0CC3">
        <w:t xml:space="preserve">por las que se escogió esta tecnología </w:t>
      </w:r>
      <w:r>
        <w:t>se encuentran:</w:t>
      </w:r>
    </w:p>
    <w:p w14:paraId="3E796A80" w14:textId="093A4032" w:rsidR="00C6721F" w:rsidRDefault="00C6721F" w:rsidP="00C6721F">
      <w:pPr>
        <w:pStyle w:val="Prrafodelista"/>
        <w:numPr>
          <w:ilvl w:val="0"/>
          <w:numId w:val="20"/>
        </w:numPr>
      </w:pPr>
      <w:r>
        <w:t xml:space="preserve">Fuerte apoyo al desarrollo no lineal, por </w:t>
      </w:r>
      <w:proofErr w:type="gramStart"/>
      <w:r>
        <w:t>ende</w:t>
      </w:r>
      <w:proofErr w:type="gramEnd"/>
      <w:r>
        <w:t xml:space="preserve"> rapidez en la gestión de ramas y mezclado de diferentes versiones. Git incluye herramientas específicas para navegar y visualizar un historial de desarrollo no lineal.</w:t>
      </w:r>
    </w:p>
    <w:p w14:paraId="52F796C7" w14:textId="09FCE914" w:rsidR="00C6721F" w:rsidRDefault="00C6721F" w:rsidP="00C6721F">
      <w:pPr>
        <w:pStyle w:val="Prrafodelista"/>
        <w:numPr>
          <w:ilvl w:val="0"/>
          <w:numId w:val="20"/>
        </w:numPr>
      </w:pPr>
      <w:r>
        <w:t xml:space="preserve">Gestión distribuida. Git le da a cada programador una copia local del historial del desarrollo entero, y los cambios se propagan entre los repositorios locales. </w:t>
      </w:r>
    </w:p>
    <w:p w14:paraId="7F6027CE" w14:textId="675E3C25" w:rsidR="00C6721F" w:rsidRDefault="00C6721F" w:rsidP="00C6721F">
      <w:pPr>
        <w:pStyle w:val="Prrafodelista"/>
        <w:numPr>
          <w:ilvl w:val="0"/>
          <w:numId w:val="20"/>
        </w:numPr>
      </w:pPr>
      <w:r>
        <w:t>Los almacenes de información pueden publicarse por HTTP, FTP, rsync o mediante un protocolo nativo, ya sea a través de una conexión TCP/IP simple o a través de cifrado SSH.</w:t>
      </w:r>
    </w:p>
    <w:p w14:paraId="1647E909" w14:textId="2A4B9125" w:rsidR="00C6721F" w:rsidRDefault="00C6721F" w:rsidP="00C6721F">
      <w:pPr>
        <w:pStyle w:val="Prrafodelista"/>
        <w:numPr>
          <w:ilvl w:val="0"/>
          <w:numId w:val="20"/>
        </w:numPr>
      </w:pPr>
      <w:r>
        <w:t>Gestión eficiente de proyectos de cualquier tamaño, dada la rapidez de gestión de diferencias entre archivos, entre otras mejoras de optimización de velocidad de ejecución.</w:t>
      </w:r>
    </w:p>
    <w:p w14:paraId="5FC3C7D9" w14:textId="71A043DF" w:rsidR="00C6721F" w:rsidRDefault="00C6721F" w:rsidP="00C6721F">
      <w:pPr>
        <w:pStyle w:val="Prrafodelista"/>
        <w:numPr>
          <w:ilvl w:val="0"/>
          <w:numId w:val="20"/>
        </w:numPr>
      </w:pPr>
      <w:r>
        <w:t>Todas las versiones previas a un cambio determinado, implican la notificación de un cambio posterior en cualquiera de ellas a ese cambio (denominado autenticación criptográfica de historial).</w:t>
      </w:r>
    </w:p>
    <w:p w14:paraId="6C5A2495" w14:textId="77777777" w:rsidR="00C6721F" w:rsidRDefault="00C6721F" w:rsidP="00C6721F">
      <w:pPr>
        <w:pStyle w:val="Prrafodelista"/>
        <w:numPr>
          <w:ilvl w:val="0"/>
          <w:numId w:val="20"/>
        </w:numPr>
      </w:pPr>
      <w:r>
        <w:t>Los renombrados se trabajan basándose en similitudes entre ficheros, aparte de nombres de ficheros, pero no se hacen marcas explícitas de cambios de nombre con base en supuestos nombres únicos de nodos de sistema de ficheros, lo que evita posibles y desastrosas coincidencias de ficheros diferentes en un único nombre.</w:t>
      </w:r>
    </w:p>
    <w:p w14:paraId="34BAF469" w14:textId="77777777" w:rsidR="00AF0CC3" w:rsidRDefault="00AF0CC3" w:rsidP="00AF0CC3"/>
    <w:p w14:paraId="62847B74" w14:textId="77777777" w:rsidR="00C87559" w:rsidRDefault="00C87559" w:rsidP="00C87559"/>
    <w:p w14:paraId="3BE9C2A6" w14:textId="664F4C9C" w:rsidR="00FB7156" w:rsidRDefault="00FB7156" w:rsidP="00E836C4">
      <w:pPr>
        <w:pStyle w:val="Ttulo3"/>
      </w:pPr>
      <w:bookmarkStart w:id="96" w:name="_Toc4351349"/>
      <w:r>
        <w:t>1.4.3 Metodologías de desarrollo de Software</w:t>
      </w:r>
      <w:bookmarkEnd w:id="96"/>
    </w:p>
    <w:p w14:paraId="7300EF4C" w14:textId="09C39FF1" w:rsidR="00FB7156" w:rsidRDefault="00FB7156" w:rsidP="00FB7156">
      <w:r>
        <w:t>La metodologí</w:t>
      </w:r>
      <w:r w:rsidRPr="00FB7156">
        <w:t>a de desarrollo de software es un marco de trabajo usado para estructurar, planificar y controlar el proceso de desar</w:t>
      </w:r>
      <w:r>
        <w:t>rollo en sistemas de información. Existen metodologí</w:t>
      </w:r>
      <w:r w:rsidRPr="00FB7156">
        <w:t>as que permiten desarrollar software de excelente calidad debido a varios</w:t>
      </w:r>
      <w:r>
        <w:t xml:space="preserve"> aspectos como: el control que las mismas proporcionan; la posibilidad de crear las bases para el desarrollo del software y su éxito en el tiempo y costo fijados. Cada una posee características que se relacionan en mayor medida con las necesidades de una organización y las características específicas de cada proyecto a desarrollar.</w:t>
      </w:r>
    </w:p>
    <w:p w14:paraId="0B3ADDDB" w14:textId="3FF9D0A7" w:rsidR="00FB7156" w:rsidRDefault="00FB7156" w:rsidP="00FB7156">
      <w:r>
        <w:lastRenderedPageBreak/>
        <w:t xml:space="preserve">Entre las metodologías más extendidas y usadas se encuentran: Proceso Unificado Racional (RUP, por sus siglas en inglés, </w:t>
      </w:r>
      <w:r w:rsidRPr="00FB7156">
        <w:rPr>
          <w:i/>
        </w:rPr>
        <w:t>Rational Unified Process</w:t>
      </w:r>
      <w:r>
        <w:t xml:space="preserve">), Programación extrema (XP, por sus siglas en inglés, </w:t>
      </w:r>
      <w:r w:rsidRPr="00FB7156">
        <w:rPr>
          <w:i/>
        </w:rPr>
        <w:t>eXtreme Programming</w:t>
      </w:r>
      <w:r>
        <w:t>) y ICONIX.</w:t>
      </w:r>
    </w:p>
    <w:p w14:paraId="22FAA1B1" w14:textId="429BB7A4" w:rsidR="00FB7156" w:rsidRDefault="00FB7156" w:rsidP="00FB7156">
      <w:r>
        <w:t>RUP constituye la metodología estándar más utilizada para el análisis, implementación y documentación de si</w:t>
      </w:r>
      <w:r w:rsidR="00F129B6">
        <w:t xml:space="preserve">stemas orientados a objetos </w:t>
      </w:r>
      <w:r w:rsidR="00F129B6">
        <w:fldChar w:fldCharType="begin" w:fldLock="1"/>
      </w:r>
      <w:r w:rsidR="00393E94">
        <w:instrText>ADDIN CSL_CITATION {"citationItems":[{"id":"ITEM-1","itemData":{"ISBN":"9788478290369","author":[{"dropping-particle":"","family":"Jacobson","given":"I","non-dropping-particle":"","parse-names":false,"suffix":""},{"dropping-particle":"","family":"Booch","given":"G","non-dropping-particle":"","parse-names":false,"suffix":""},{"dropping-particle":"","family":"Rumbaugh","given":"J","non-dropping-particle":"","parse-names":false,"suffix":""}],"collection-title":"Fuera de colección Out of series","id":"ITEM-1","issued":{"date-parts":[["2000"]]},"publisher":"Pearson Educación","title":"El proceso unificado de desarrollo de software","type":"book"},"uris":["http://www.mendeley.com/documents/?uuid=13119529-74d6-428d-b4a8-c5b3a01b37fe"]}],"mendeley":{"formattedCitation":"[53]","plainTextFormattedCitation":"[53]","previouslyFormattedCitation":"[54]"},"properties":{"noteIndex":0},"schema":"https://github.com/citation-style-language/schema/raw/master/csl-citation.json"}</w:instrText>
      </w:r>
      <w:r w:rsidR="00F129B6">
        <w:fldChar w:fldCharType="separate"/>
      </w:r>
      <w:r w:rsidR="00393E94" w:rsidRPr="00393E94">
        <w:rPr>
          <w:noProof/>
        </w:rPr>
        <w:t>[53]</w:t>
      </w:r>
      <w:r w:rsidR="00F129B6">
        <w:fldChar w:fldCharType="end"/>
      </w:r>
      <w:r>
        <w:t xml:space="preserve">. La </w:t>
      </w:r>
      <w:r w:rsidR="0034083B">
        <w:t>metodología</w:t>
      </w:r>
      <w:r>
        <w:t xml:space="preserve"> RUP es </w:t>
      </w:r>
      <w:r w:rsidR="0034083B">
        <w:t>más</w:t>
      </w:r>
      <w:r>
        <w:t xml:space="preserve"> apropiada para proyectos grandes, dado que requiere un equipo de trabajo capaz de administrar un proceso complejo en varias etapas. En cada ciclo de </w:t>
      </w:r>
      <w:r w:rsidR="0034083B">
        <w:t>iteración</w:t>
      </w:r>
      <w:r>
        <w:t xml:space="preserve">, se hace exigente el uso de artefactos (un documento, un modelo, o un elemento de modelo), siendo por este motivo una de las </w:t>
      </w:r>
      <w:r w:rsidR="0034083B">
        <w:t>metodologías</w:t>
      </w:r>
      <w:r>
        <w:t xml:space="preserve"> </w:t>
      </w:r>
      <w:r w:rsidR="0034083B">
        <w:t>más</w:t>
      </w:r>
      <w:r>
        <w:t xml:space="preserve"> importantes para alcanzar un grado de </w:t>
      </w:r>
      <w:r w:rsidR="0034083B">
        <w:t>certificación</w:t>
      </w:r>
      <w:r>
        <w:t xml:space="preserve"> en</w:t>
      </w:r>
      <w:r w:rsidR="00E836C4">
        <w:t xml:space="preserve"> el desarrollo del software</w:t>
      </w:r>
      <w:r w:rsidR="00F129B6">
        <w:t xml:space="preserve"> </w:t>
      </w:r>
      <w:r w:rsidR="00F129B6">
        <w:fldChar w:fldCharType="begin" w:fldLock="1"/>
      </w:r>
      <w:r w:rsidR="00393E94">
        <w:instrText>ADDIN CSL_CITATION {"citationItems":[{"id":"ITEM-1","itemData":{"ISBN":"9781590597743","author":[{"dropping-particle":"","family":"Rosenberg","given":"Doug","non-dropping-particle":"","parse-names":false,"suffix":""},{"dropping-particle":"","family":"Stephens","given":"Matt","non-dropping-particle":"","parse-names":false,"suffix":""}],"id":"ITEM-1","issued":{"date-parts":[["0"]]},"title":"Use Case Driven Object Modeling with UML Theory and Practice","type":"book"},"uris":["http://www.mendeley.com/documents/?uuid=a283ebf0-0fbf-46db-8863-12a35e06fb47"]}],"mendeley":{"formattedCitation":"[54]","plainTextFormattedCitation":"[54]","previouslyFormattedCitation":"[55]"},"properties":{"noteIndex":0},"schema":"https://github.com/citation-style-language/schema/raw/master/csl-citation.json"}</w:instrText>
      </w:r>
      <w:r w:rsidR="00F129B6">
        <w:fldChar w:fldCharType="separate"/>
      </w:r>
      <w:r w:rsidR="00393E94" w:rsidRPr="00393E94">
        <w:rPr>
          <w:noProof/>
        </w:rPr>
        <w:t>[54]</w:t>
      </w:r>
      <w:r w:rsidR="00F129B6">
        <w:fldChar w:fldCharType="end"/>
      </w:r>
      <w:r>
        <w:t>.</w:t>
      </w:r>
    </w:p>
    <w:p w14:paraId="0419DABF" w14:textId="678CB9E0" w:rsidR="00FB7156" w:rsidRDefault="00FB7156" w:rsidP="00FB7156">
      <w:r>
        <w:t xml:space="preserve">Por otra parte, ICONIX hereda la </w:t>
      </w:r>
      <w:r w:rsidR="0034083B">
        <w:t>participación</w:t>
      </w:r>
      <w:r>
        <w:t xml:space="preserve"> y el compromiso de los usuarios finales como </w:t>
      </w:r>
      <w:r w:rsidR="0034083B">
        <w:t>metodología</w:t>
      </w:r>
      <w:r>
        <w:t xml:space="preserve"> </w:t>
      </w:r>
      <w:r w:rsidR="0034083B">
        <w:t>ágil</w:t>
      </w:r>
      <w:r>
        <w:t xml:space="preserve"> para verificar la completitud y el cumplimiento de los requisitos. No proporciona una rigurosa y extensa </w:t>
      </w:r>
      <w:r w:rsidR="0034083B">
        <w:t>documentación</w:t>
      </w:r>
      <w:r>
        <w:t xml:space="preserve"> como RUP y no puede superar la agilidad de XP. ICONIX emplea el modelo de desarrollo de software basado en el enfoque o paradigma de desarrollo de software iterativo e incremental. Utiliza el </w:t>
      </w:r>
      <w:r w:rsidR="0034083B">
        <w:t>método</w:t>
      </w:r>
      <w:r>
        <w:t xml:space="preserve"> orientado a objeto con el enfoque unificado basado en el Lenguaje Unificado de Modelado (UML, por sus siglas en </w:t>
      </w:r>
      <w:r w:rsidR="0034083B">
        <w:t>inglés</w:t>
      </w:r>
      <w:r>
        <w:t xml:space="preserve">, </w:t>
      </w:r>
      <w:r w:rsidRPr="0034083B">
        <w:rPr>
          <w:i/>
        </w:rPr>
        <w:t>Unified Modeling Language</w:t>
      </w:r>
      <w:r w:rsidR="00F129B6">
        <w:t xml:space="preserve">) </w:t>
      </w:r>
      <w:r w:rsidR="00F129B6">
        <w:fldChar w:fldCharType="begin" w:fldLock="1"/>
      </w:r>
      <w:r w:rsidR="00393E94">
        <w:instrText>ADDIN CSL_CITATION {"citationItems":[{"id":"ITEM-1","itemData":{"ISBN":"9781590597743","author":[{"dropping-particle":"","family":"Rosenberg","given":"Doug","non-dropping-particle":"","parse-names":false,"suffix":""},{"dropping-particle":"","family":"Stephens","given":"Matt","non-dropping-particle":"","parse-names":false,"suffix":""}],"id":"ITEM-1","issued":{"date-parts":[["0"]]},"title":"Use Case Driven Object Modeling with UML Theory and Practice","type":"book"},"uris":["http://www.mendeley.com/documents/?uuid=a283ebf0-0fbf-46db-8863-12a35e06fb47"]}],"mendeley":{"formattedCitation":"[54]","plainTextFormattedCitation":"[54]","previouslyFormattedCitation":"[55]"},"properties":{"noteIndex":0},"schema":"https://github.com/citation-style-language/schema/raw/master/csl-citation.json"}</w:instrText>
      </w:r>
      <w:r w:rsidR="00F129B6">
        <w:fldChar w:fldCharType="separate"/>
      </w:r>
      <w:r w:rsidR="00393E94" w:rsidRPr="00393E94">
        <w:rPr>
          <w:noProof/>
        </w:rPr>
        <w:t>[54]</w:t>
      </w:r>
      <w:r w:rsidR="00F129B6">
        <w:fldChar w:fldCharType="end"/>
      </w:r>
      <w:r>
        <w:t>.</w:t>
      </w:r>
    </w:p>
    <w:p w14:paraId="5E8C9F72" w14:textId="519BB8C4" w:rsidR="00FB7156" w:rsidRDefault="00FB7156" w:rsidP="00FB7156">
      <w:r>
        <w:t xml:space="preserve">A </w:t>
      </w:r>
      <w:r w:rsidR="0034083B">
        <w:t>continuación, se tratar</w:t>
      </w:r>
      <w:r>
        <w:t xml:space="preserve"> con mayor profundidad la </w:t>
      </w:r>
      <w:r w:rsidR="0034083B">
        <w:t>metodología</w:t>
      </w:r>
      <w:r>
        <w:t xml:space="preserve"> XP, la cual fue seleccionada para la </w:t>
      </w:r>
      <w:r w:rsidR="0034083B">
        <w:t>modelación</w:t>
      </w:r>
      <w:r>
        <w:t xml:space="preserve"> de la </w:t>
      </w:r>
      <w:r w:rsidR="0034083B">
        <w:t>aplicación web</w:t>
      </w:r>
      <w:r>
        <w:t xml:space="preserve"> </w:t>
      </w:r>
      <w:r w:rsidR="0034083B">
        <w:t>propuesta</w:t>
      </w:r>
      <w:r>
        <w:t>.</w:t>
      </w:r>
    </w:p>
    <w:p w14:paraId="4E7D401A" w14:textId="77777777" w:rsidR="00E836C4" w:rsidRDefault="00E836C4" w:rsidP="00FB7156"/>
    <w:p w14:paraId="3610F638" w14:textId="720C577D" w:rsidR="00E836C4" w:rsidRDefault="00E836C4" w:rsidP="00E836C4">
      <w:pPr>
        <w:pStyle w:val="Ttulo4"/>
      </w:pPr>
      <w:bookmarkStart w:id="97" w:name="_Toc4351350"/>
      <w:r>
        <w:t>1.4.3.1 La metodología de desarrollo XP</w:t>
      </w:r>
      <w:bookmarkEnd w:id="97"/>
    </w:p>
    <w:p w14:paraId="5E854CA5" w14:textId="3693D679" w:rsidR="00E836C4" w:rsidRDefault="00E836C4" w:rsidP="00FB7156">
      <w:r>
        <w:t>XP</w:t>
      </w:r>
      <w:r w:rsidRPr="00E836C4">
        <w:t xml:space="preserve"> forma parte de un grupo de metodologías ágile</w:t>
      </w:r>
      <w:r>
        <w:t>s</w:t>
      </w:r>
      <w:r w:rsidRPr="00E836C4">
        <w:t xml:space="preserve"> junto a SCRUM, DSDM y Cristal (ágil) de desarrollo de software que se basa en la simplicidad, la comunicación y la realimentación o reutilización del código desarrollado.</w:t>
      </w:r>
    </w:p>
    <w:p w14:paraId="292D9999" w14:textId="1912C5BD" w:rsidR="00E836C4" w:rsidRDefault="00E836C4" w:rsidP="00E836C4">
      <w:r>
        <w:t>La metodología XP se basa en cuatro variables:</w:t>
      </w:r>
    </w:p>
    <w:p w14:paraId="556A38FB" w14:textId="6BB0F064" w:rsidR="00E836C4" w:rsidRDefault="00E836C4" w:rsidP="00E836C4">
      <w:pPr>
        <w:pStyle w:val="Prrafodelista"/>
        <w:numPr>
          <w:ilvl w:val="0"/>
          <w:numId w:val="21"/>
        </w:numPr>
      </w:pPr>
      <w:r>
        <w:t>Costo: se refiere a las máquinas, especialistas y oficinas que se necesiten en la creación de un proyecto.</w:t>
      </w:r>
    </w:p>
    <w:p w14:paraId="6718CA13" w14:textId="39D9D818" w:rsidR="00E836C4" w:rsidRDefault="00E836C4" w:rsidP="00E836C4">
      <w:pPr>
        <w:pStyle w:val="Prrafodelista"/>
        <w:numPr>
          <w:ilvl w:val="0"/>
          <w:numId w:val="21"/>
        </w:numPr>
      </w:pPr>
      <w:r>
        <w:t>Tiempo: esta variable se refiere al tiempo de entrega del proyecto, así como al tiempo total invertido en el desarrollo de este.</w:t>
      </w:r>
    </w:p>
    <w:p w14:paraId="3D0D3363" w14:textId="130157A0" w:rsidR="00E836C4" w:rsidRDefault="00E836C4" w:rsidP="00E836C4">
      <w:pPr>
        <w:pStyle w:val="Prrafodelista"/>
        <w:numPr>
          <w:ilvl w:val="0"/>
          <w:numId w:val="21"/>
        </w:numPr>
      </w:pPr>
      <w:r>
        <w:t>Calidad: la calidad que posea el proyecto realizado interna y externamente.</w:t>
      </w:r>
    </w:p>
    <w:p w14:paraId="3B3F3A44" w14:textId="5A4FD283" w:rsidR="00E836C4" w:rsidRDefault="00E836C4" w:rsidP="00E836C4">
      <w:r>
        <w:t>Alcance: el alcance se refiere a la intervención necesaria del cliente durante el desarrollo del software.</w:t>
      </w:r>
    </w:p>
    <w:p w14:paraId="0A9B3FE5" w14:textId="5190314B" w:rsidR="00E836C4" w:rsidRPr="00E836C4" w:rsidRDefault="00E836C4" w:rsidP="00E836C4">
      <w:pPr>
        <w:rPr>
          <w:lang w:eastAsia="es-ES_tradnl"/>
        </w:rPr>
      </w:pPr>
      <w:r w:rsidRPr="00E836C4">
        <w:rPr>
          <w:lang w:eastAsia="es-ES_tradnl"/>
        </w:rPr>
        <w:lastRenderedPageBreak/>
        <w:t xml:space="preserve">La metodología XP se basa en una serie de principios básicos agrupados en cuatro categorías. </w:t>
      </w:r>
    </w:p>
    <w:p w14:paraId="17E4BD68" w14:textId="27CE4E69" w:rsidR="00E836C4" w:rsidRPr="00E836C4" w:rsidRDefault="00E836C4" w:rsidP="00E836C4">
      <w:pPr>
        <w:pStyle w:val="Prrafodelista"/>
        <w:numPr>
          <w:ilvl w:val="0"/>
          <w:numId w:val="24"/>
        </w:numPr>
        <w:rPr>
          <w:lang w:eastAsia="es-ES_tradnl"/>
        </w:rPr>
      </w:pPr>
      <w:r w:rsidRPr="00E836C4">
        <w:rPr>
          <w:lang w:eastAsia="es-ES_tradnl"/>
        </w:rPr>
        <w:t>Retroalimentación a escala fina: sus principios enuncian la importancia de la planificación, las pruebas, la interacción fuerte con el cliente y la programación en equipo simultáneamente.</w:t>
      </w:r>
    </w:p>
    <w:p w14:paraId="3D42EAEA" w14:textId="7806EED4" w:rsidR="00E836C4" w:rsidRPr="00E836C4" w:rsidRDefault="00E836C4" w:rsidP="00E836C4">
      <w:pPr>
        <w:pStyle w:val="Prrafodelista"/>
        <w:numPr>
          <w:ilvl w:val="0"/>
          <w:numId w:val="24"/>
        </w:numPr>
        <w:rPr>
          <w:lang w:eastAsia="es-ES_tradnl"/>
        </w:rPr>
      </w:pPr>
      <w:r w:rsidRPr="00E836C4">
        <w:rPr>
          <w:lang w:eastAsia="es-ES_tradnl"/>
        </w:rPr>
        <w:t>Proceso continuo en lugar de por lotes: sus principios se centran en la integración continua de las versiones del código, el análisis del diseño continuo y la entrega en períodos de tiempo corto (como máximo 3 semanas).</w:t>
      </w:r>
    </w:p>
    <w:p w14:paraId="4B3AEC52" w14:textId="3124AF76" w:rsidR="00E836C4" w:rsidRPr="00E836C4" w:rsidRDefault="00E836C4" w:rsidP="00E836C4">
      <w:pPr>
        <w:pStyle w:val="Prrafodelista"/>
        <w:numPr>
          <w:ilvl w:val="0"/>
          <w:numId w:val="24"/>
        </w:numPr>
        <w:rPr>
          <w:lang w:eastAsia="es-ES_tradnl"/>
        </w:rPr>
      </w:pPr>
      <w:r w:rsidRPr="00E836C4">
        <w:rPr>
          <w:lang w:eastAsia="es-ES_tradnl"/>
        </w:rPr>
        <w:t>Entendimiento compartido: esta categoría engloba los principios referentes al diseño simple del software, la propiedad colectiva del código y el uso de un estándar de codificación que permita la legibilidad del código.</w:t>
      </w:r>
    </w:p>
    <w:p w14:paraId="23BFE3DD" w14:textId="630CCFE6" w:rsidR="00E836C4" w:rsidRPr="00E836C4" w:rsidRDefault="00E836C4" w:rsidP="00E836C4">
      <w:pPr>
        <w:pStyle w:val="Prrafodelista"/>
        <w:numPr>
          <w:ilvl w:val="0"/>
          <w:numId w:val="24"/>
        </w:numPr>
        <w:rPr>
          <w:lang w:eastAsia="es-ES_tradnl"/>
        </w:rPr>
      </w:pPr>
      <w:r w:rsidRPr="00E836C4">
        <w:rPr>
          <w:lang w:eastAsia="es-ES_tradnl"/>
        </w:rPr>
        <w:t>Bienestar del programador: su único principio defiende la semana de 40 horas debido a que un programador cansado produce código de poca calidad.</w:t>
      </w:r>
    </w:p>
    <w:p w14:paraId="434BD9BC" w14:textId="77777777" w:rsidR="00E836C4" w:rsidRDefault="00E836C4" w:rsidP="00E836C4"/>
    <w:p w14:paraId="7ADB82CE" w14:textId="52361331" w:rsidR="00F129B6" w:rsidRDefault="00F129B6" w:rsidP="00F129B6">
      <w:pPr>
        <w:pStyle w:val="Ttulo2"/>
      </w:pPr>
      <w:bookmarkStart w:id="98" w:name="_Toc4351351"/>
      <w:r>
        <w:t>1.5 Conclusiones parciales</w:t>
      </w:r>
      <w:bookmarkEnd w:id="98"/>
    </w:p>
    <w:p w14:paraId="6C07ECEB" w14:textId="77029B59" w:rsidR="00E761D1" w:rsidRDefault="00E761D1" w:rsidP="00E761D1">
      <w:r>
        <w:t>En este capitulo se explico el proceso de AL. Se definieron los conceptos principales vinculados al problema científico y al objeto de estudio.</w:t>
      </w:r>
    </w:p>
    <w:p w14:paraId="7F8B3077" w14:textId="7A65C623" w:rsidR="00F129B6" w:rsidRDefault="00E761D1" w:rsidP="00F129B6">
      <w:r>
        <w:t>Mediante una revisión bibliográfica se pudo analizar el estado actual del proceso de experimentación con el framework JCLAL. Se pudo apreciar la necesidad de implementar una aplicación web que facilite la realización de experimentos</w:t>
      </w:r>
      <w:r w:rsidR="00615778">
        <w:t xml:space="preserve"> utilizando el framework JCLA a través de una interfaz mas intuitiva y que fortalezca el uso del framework por más investigadores y el trabajo colaborativo.</w:t>
      </w:r>
    </w:p>
    <w:p w14:paraId="2D6F2188" w14:textId="1EAF9311" w:rsidR="00615778" w:rsidRDefault="00615778" w:rsidP="00F129B6">
      <w:r w:rsidRPr="00615778">
        <w:t>Fueron seleccionadas las tecnologías para desarrollar la solución propuesta, las cuales son herramientas de software libre.</w:t>
      </w:r>
      <w:r>
        <w:t xml:space="preserve"> Se utilizan lenguajes de programación como HTML, CSS, JavaScript y otras tecnologías como Node.js, Express.js, MongoDB, Bootstrap, </w:t>
      </w:r>
      <w:r w:rsidR="00A851B5">
        <w:t>jQuery,</w:t>
      </w:r>
      <w:r>
        <w:t xml:space="preserve"> así como VisualStudio Code como IDE para implementar la solución propuesta. Se adoptó a XP como metodología de desarrollo de software por las características que presenta.</w:t>
      </w:r>
    </w:p>
    <w:p w14:paraId="74FA5143" w14:textId="77777777" w:rsidR="00F129B6" w:rsidRDefault="00F129B6" w:rsidP="00F129B6"/>
    <w:p w14:paraId="5A6BBA68" w14:textId="77777777" w:rsidR="00E761D1" w:rsidRDefault="00E761D1" w:rsidP="00F129B6"/>
    <w:p w14:paraId="67436B67" w14:textId="77777777" w:rsidR="0014647A" w:rsidRDefault="0014647A" w:rsidP="00F129B6"/>
    <w:p w14:paraId="119E3EAD" w14:textId="77777777" w:rsidR="0014647A" w:rsidRDefault="0014647A" w:rsidP="00F129B6"/>
    <w:p w14:paraId="587C7019" w14:textId="7846AF45" w:rsidR="00E761D1" w:rsidRDefault="00E761D1" w:rsidP="00615778">
      <w:pPr>
        <w:pStyle w:val="Ttulo1"/>
      </w:pPr>
      <w:bookmarkStart w:id="99" w:name="_Toc4351352"/>
      <w:r>
        <w:lastRenderedPageBreak/>
        <w:t xml:space="preserve">Capitulo 2: </w:t>
      </w:r>
      <w:r w:rsidR="00615778">
        <w:t>Diseño e implementación de la aplicación web propuesta.</w:t>
      </w:r>
      <w:bookmarkEnd w:id="99"/>
    </w:p>
    <w:p w14:paraId="4ABEEB51" w14:textId="31E2D631" w:rsidR="00615778" w:rsidRDefault="00615778" w:rsidP="00615778">
      <w:r>
        <w:t xml:space="preserve">En este capitulo se describen </w:t>
      </w:r>
      <w:r w:rsidR="00D27CD9">
        <w:t>las etapas de planificación, diseño, desarrollo y pruebas de la aplicación propuesta usando la metodología ágil de desarrollo XP. Se incluye en este capitulo la descripción detallada de los Requerimientos Funcionales (RF) y los Requerimientos No Funcionales (RNF) que cumplir la solución propuesta.</w:t>
      </w:r>
    </w:p>
    <w:p w14:paraId="20D1F64E" w14:textId="77777777" w:rsidR="00D27CD9" w:rsidRDefault="00D27CD9" w:rsidP="00615778"/>
    <w:p w14:paraId="793C86D7" w14:textId="08C4CA5F" w:rsidR="006829CF" w:rsidRDefault="006829CF" w:rsidP="008E05AE">
      <w:pPr>
        <w:pStyle w:val="Ttulo2"/>
      </w:pPr>
      <w:bookmarkStart w:id="100" w:name="_Toc4351353"/>
      <w:r>
        <w:t>2.1 Definición de requerimientos</w:t>
      </w:r>
      <w:bookmarkEnd w:id="100"/>
    </w:p>
    <w:p w14:paraId="5CC005A5" w14:textId="5C91D7A8" w:rsidR="00B90743" w:rsidRDefault="00B90743" w:rsidP="00615778">
      <w:r w:rsidRPr="00B90743">
        <w:t>En el proceso de desarrollo de la aplicación es un paso de vital importancia la captura de requerimientos. Estos representan las acciones que el sistema debe realizar para satisfacer las necesidades para las cuales se creó. Es por ello que su redacción es fundamental como base para la realización de futuras pruebas.</w:t>
      </w:r>
    </w:p>
    <w:p w14:paraId="620B3354" w14:textId="77777777" w:rsidR="00B90743" w:rsidRDefault="00B90743" w:rsidP="00615778"/>
    <w:p w14:paraId="38BB330B" w14:textId="27F8BA74" w:rsidR="006829CF" w:rsidRDefault="006829CF" w:rsidP="008E05AE">
      <w:pPr>
        <w:pStyle w:val="Ttulo3"/>
      </w:pPr>
      <w:bookmarkStart w:id="101" w:name="_Toc4351354"/>
      <w:r>
        <w:t>2.1.1 Requerimientos funcionales</w:t>
      </w:r>
      <w:bookmarkEnd w:id="101"/>
    </w:p>
    <w:p w14:paraId="62BCFB8D" w14:textId="694FCA97" w:rsidR="00B90743" w:rsidRDefault="00B90743" w:rsidP="00615778">
      <w:r w:rsidRPr="00B90743">
        <w:t>La capacidad del sistema en cuanto a lo que puede hacer, se define en los requerimientos funcionales.</w:t>
      </w:r>
      <w:r w:rsidR="00655F8F">
        <w:t xml:space="preserve"> </w:t>
      </w:r>
    </w:p>
    <w:p w14:paraId="40EC6B3D" w14:textId="77777777" w:rsidR="00804F75" w:rsidRPr="00BF7E75" w:rsidRDefault="00655F8F" w:rsidP="00804F75">
      <w:pPr>
        <w:pStyle w:val="Prrafodelista"/>
        <w:numPr>
          <w:ilvl w:val="0"/>
          <w:numId w:val="27"/>
        </w:numPr>
        <w:rPr>
          <w:b/>
          <w:u w:val="single"/>
        </w:rPr>
      </w:pPr>
      <w:r w:rsidRPr="00BF7E75">
        <w:rPr>
          <w:b/>
          <w:u w:val="single"/>
        </w:rPr>
        <w:t>Configurar nuevo experimento</w:t>
      </w:r>
    </w:p>
    <w:p w14:paraId="59F94241" w14:textId="48DAE624" w:rsidR="00655F8F" w:rsidRDefault="00655F8F" w:rsidP="00BF7E75">
      <w:pPr>
        <w:pStyle w:val="Prrafodelista"/>
        <w:numPr>
          <w:ilvl w:val="1"/>
          <w:numId w:val="27"/>
        </w:numPr>
        <w:spacing w:line="360" w:lineRule="auto"/>
      </w:pPr>
      <w:r>
        <w:t>C</w:t>
      </w:r>
      <w:r w:rsidR="00804F75">
        <w:t>onfigurar método de evaluación</w:t>
      </w:r>
    </w:p>
    <w:p w14:paraId="4CD99E2E" w14:textId="5AD2242E" w:rsidR="00804F75" w:rsidRDefault="00804F75" w:rsidP="00BF7E75">
      <w:pPr>
        <w:pStyle w:val="Prrafodelista"/>
        <w:numPr>
          <w:ilvl w:val="1"/>
          <w:numId w:val="27"/>
        </w:numPr>
        <w:spacing w:line="360" w:lineRule="auto"/>
      </w:pPr>
      <w:r>
        <w:t>Configurar método de muestreo</w:t>
      </w:r>
    </w:p>
    <w:p w14:paraId="23399B45" w14:textId="609D5D45" w:rsidR="00804F75" w:rsidRDefault="00804F75" w:rsidP="00BF7E75">
      <w:pPr>
        <w:pStyle w:val="Prrafodelista"/>
        <w:numPr>
          <w:ilvl w:val="1"/>
          <w:numId w:val="27"/>
        </w:numPr>
        <w:spacing w:line="360" w:lineRule="auto"/>
      </w:pPr>
      <w:r>
        <w:t>Configurar los datos del dataset</w:t>
      </w:r>
    </w:p>
    <w:p w14:paraId="10101841" w14:textId="2F5D91C0" w:rsidR="00804F75" w:rsidRDefault="00804F75" w:rsidP="00BF7E75">
      <w:pPr>
        <w:pStyle w:val="Prrafodelista"/>
        <w:numPr>
          <w:ilvl w:val="1"/>
          <w:numId w:val="27"/>
        </w:numPr>
        <w:spacing w:line="360" w:lineRule="auto"/>
      </w:pPr>
      <w:r>
        <w:t>Configurar el algoritmo</w:t>
      </w:r>
    </w:p>
    <w:p w14:paraId="547F3693" w14:textId="752AD74A" w:rsidR="00804F75" w:rsidRDefault="00804F75" w:rsidP="00BF7E75">
      <w:pPr>
        <w:pStyle w:val="Prrafodelista"/>
        <w:numPr>
          <w:ilvl w:val="1"/>
          <w:numId w:val="27"/>
        </w:numPr>
        <w:spacing w:line="360" w:lineRule="auto"/>
      </w:pPr>
      <w:r>
        <w:t>Configurar la estrategia de consulta</w:t>
      </w:r>
    </w:p>
    <w:p w14:paraId="25CAEE75" w14:textId="1F8E8F61" w:rsidR="00804F75" w:rsidRDefault="00804F75" w:rsidP="00BF7E75">
      <w:pPr>
        <w:pStyle w:val="Prrafodelista"/>
        <w:numPr>
          <w:ilvl w:val="1"/>
          <w:numId w:val="27"/>
        </w:numPr>
        <w:spacing w:line="360" w:lineRule="auto"/>
      </w:pPr>
      <w:r>
        <w:t>Configurar los listeners</w:t>
      </w:r>
    </w:p>
    <w:p w14:paraId="3B1F35C9" w14:textId="74ACD7DE" w:rsidR="00804F75" w:rsidRPr="00BF7E75" w:rsidRDefault="00655F8F" w:rsidP="00BF7E75">
      <w:pPr>
        <w:pStyle w:val="Prrafodelista"/>
        <w:numPr>
          <w:ilvl w:val="0"/>
          <w:numId w:val="27"/>
        </w:numPr>
        <w:spacing w:line="360" w:lineRule="auto"/>
        <w:rPr>
          <w:b/>
          <w:u w:val="single"/>
        </w:rPr>
      </w:pPr>
      <w:r w:rsidRPr="00BF7E75">
        <w:rPr>
          <w:b/>
          <w:u w:val="single"/>
        </w:rPr>
        <w:t>Crear un a configuración dinámica de los experimentos</w:t>
      </w:r>
    </w:p>
    <w:p w14:paraId="77EFC9C5" w14:textId="5B4F63AA" w:rsidR="00804F75" w:rsidRDefault="00804F75" w:rsidP="00BF7E75">
      <w:pPr>
        <w:pStyle w:val="Prrafodelista"/>
        <w:numPr>
          <w:ilvl w:val="1"/>
          <w:numId w:val="27"/>
        </w:numPr>
        <w:spacing w:line="360" w:lineRule="auto"/>
      </w:pPr>
      <w:r>
        <w:t>Seleccionar una configuración predeterminada</w:t>
      </w:r>
    </w:p>
    <w:p w14:paraId="2EFAF306" w14:textId="4FBF7934" w:rsidR="00655F8F" w:rsidRPr="00BF7E75" w:rsidRDefault="00655F8F" w:rsidP="00BF7E75">
      <w:pPr>
        <w:pStyle w:val="Prrafodelista"/>
        <w:numPr>
          <w:ilvl w:val="0"/>
          <w:numId w:val="27"/>
        </w:numPr>
        <w:spacing w:line="360" w:lineRule="auto"/>
        <w:rPr>
          <w:b/>
          <w:u w:val="single"/>
        </w:rPr>
      </w:pPr>
      <w:r w:rsidRPr="00BF7E75">
        <w:rPr>
          <w:b/>
          <w:u w:val="single"/>
        </w:rPr>
        <w:t>Guardar la configuración de un experimento</w:t>
      </w:r>
    </w:p>
    <w:p w14:paraId="0FAF511E" w14:textId="3378DD89" w:rsidR="00804F75" w:rsidRDefault="00BF7E75" w:rsidP="00BF7E75">
      <w:pPr>
        <w:pStyle w:val="Prrafodelista"/>
        <w:numPr>
          <w:ilvl w:val="1"/>
          <w:numId w:val="27"/>
        </w:numPr>
        <w:spacing w:line="360" w:lineRule="auto"/>
      </w:pPr>
      <w:r>
        <w:t>Guardar la configuración de un experimento en el perfil del usuario</w:t>
      </w:r>
    </w:p>
    <w:p w14:paraId="614FDC33" w14:textId="5AF09F65" w:rsidR="00655F8F" w:rsidRPr="00BF7E75" w:rsidRDefault="00655F8F" w:rsidP="00BF7E75">
      <w:pPr>
        <w:pStyle w:val="Prrafodelista"/>
        <w:numPr>
          <w:ilvl w:val="0"/>
          <w:numId w:val="27"/>
        </w:numPr>
        <w:spacing w:line="360" w:lineRule="auto"/>
        <w:rPr>
          <w:b/>
          <w:u w:val="single"/>
        </w:rPr>
      </w:pPr>
      <w:r w:rsidRPr="00BF7E75">
        <w:rPr>
          <w:b/>
          <w:u w:val="single"/>
        </w:rPr>
        <w:t>Cargar la con figuración de un experimento</w:t>
      </w:r>
    </w:p>
    <w:p w14:paraId="3ED79089" w14:textId="069979DC" w:rsidR="00BF7E75" w:rsidRDefault="00BF7E75" w:rsidP="00BF7E75">
      <w:pPr>
        <w:pStyle w:val="Prrafodelista"/>
        <w:numPr>
          <w:ilvl w:val="1"/>
          <w:numId w:val="27"/>
        </w:numPr>
        <w:spacing w:line="360" w:lineRule="auto"/>
      </w:pPr>
      <w:r>
        <w:t xml:space="preserve">Cargar la configuración de un experimento desde el perfil del usuario </w:t>
      </w:r>
    </w:p>
    <w:p w14:paraId="2A8F6A60" w14:textId="48377F43" w:rsidR="00655F8F" w:rsidRPr="00BF7E75" w:rsidRDefault="00655F8F" w:rsidP="00BF7E75">
      <w:pPr>
        <w:pStyle w:val="Prrafodelista"/>
        <w:numPr>
          <w:ilvl w:val="0"/>
          <w:numId w:val="27"/>
        </w:numPr>
        <w:spacing w:line="360" w:lineRule="auto"/>
        <w:rPr>
          <w:b/>
          <w:u w:val="single"/>
        </w:rPr>
      </w:pPr>
      <w:r w:rsidRPr="00BF7E75">
        <w:rPr>
          <w:b/>
          <w:u w:val="single"/>
        </w:rPr>
        <w:t>Ejecutar experimento</w:t>
      </w:r>
    </w:p>
    <w:p w14:paraId="48E494B5" w14:textId="65410E68" w:rsidR="00BF7E75" w:rsidRDefault="00BF7E75" w:rsidP="00BF7E75">
      <w:pPr>
        <w:pStyle w:val="Prrafodelista"/>
        <w:numPr>
          <w:ilvl w:val="1"/>
          <w:numId w:val="27"/>
        </w:numPr>
        <w:spacing w:line="360" w:lineRule="auto"/>
      </w:pPr>
      <w:r>
        <w:lastRenderedPageBreak/>
        <w:t>Ejecutar un experimento usando JCLAL desde un servidor</w:t>
      </w:r>
    </w:p>
    <w:p w14:paraId="0429CEE8" w14:textId="59852DF6" w:rsidR="00BF7E75" w:rsidRDefault="00BF7E75" w:rsidP="00BF7E75">
      <w:pPr>
        <w:pStyle w:val="Prrafodelista"/>
        <w:numPr>
          <w:ilvl w:val="1"/>
          <w:numId w:val="27"/>
        </w:numPr>
        <w:spacing w:line="360" w:lineRule="auto"/>
      </w:pPr>
      <w:r>
        <w:t>Ejecutar un experimento usando JCLAL de manera local</w:t>
      </w:r>
    </w:p>
    <w:p w14:paraId="5C1FBA36" w14:textId="3571F190" w:rsidR="00655F8F" w:rsidRPr="00BF7E75" w:rsidRDefault="00655F8F" w:rsidP="00BF7E75">
      <w:pPr>
        <w:pStyle w:val="Prrafodelista"/>
        <w:numPr>
          <w:ilvl w:val="0"/>
          <w:numId w:val="27"/>
        </w:numPr>
        <w:spacing w:line="360" w:lineRule="auto"/>
        <w:rPr>
          <w:b/>
          <w:u w:val="single"/>
        </w:rPr>
      </w:pPr>
      <w:r w:rsidRPr="00BF7E75">
        <w:rPr>
          <w:b/>
          <w:u w:val="single"/>
        </w:rPr>
        <w:t>Visualizar resultados de un experimento</w:t>
      </w:r>
    </w:p>
    <w:p w14:paraId="2F2B20E0" w14:textId="2498F890" w:rsidR="00BF7E75" w:rsidRDefault="00BF7E75" w:rsidP="00BF7E75">
      <w:pPr>
        <w:pStyle w:val="Prrafodelista"/>
        <w:numPr>
          <w:ilvl w:val="1"/>
          <w:numId w:val="27"/>
        </w:numPr>
        <w:spacing w:line="360" w:lineRule="auto"/>
      </w:pPr>
      <w:r>
        <w:t>Visualizar de forma grafica el resultado de los experimentos</w:t>
      </w:r>
    </w:p>
    <w:p w14:paraId="197B978E" w14:textId="74213D4F" w:rsidR="00655F8F" w:rsidRPr="00BF7E75" w:rsidRDefault="00655F8F" w:rsidP="00BF7E75">
      <w:pPr>
        <w:pStyle w:val="Prrafodelista"/>
        <w:numPr>
          <w:ilvl w:val="0"/>
          <w:numId w:val="27"/>
        </w:numPr>
        <w:spacing w:line="360" w:lineRule="auto"/>
        <w:rPr>
          <w:b/>
          <w:u w:val="single"/>
        </w:rPr>
      </w:pPr>
      <w:r w:rsidRPr="00BF7E75">
        <w:rPr>
          <w:b/>
          <w:u w:val="single"/>
        </w:rPr>
        <w:t>Guardar historial de experimentos</w:t>
      </w:r>
    </w:p>
    <w:p w14:paraId="1B8465DC" w14:textId="6C5CFF74" w:rsidR="00BF7E75" w:rsidRDefault="00BF7E75" w:rsidP="00BF7E75">
      <w:pPr>
        <w:pStyle w:val="Prrafodelista"/>
        <w:numPr>
          <w:ilvl w:val="1"/>
          <w:numId w:val="27"/>
        </w:numPr>
        <w:spacing w:line="360" w:lineRule="auto"/>
      </w:pPr>
      <w:r>
        <w:t>Guardar los resultados de un experimento en historial de experimentación</w:t>
      </w:r>
    </w:p>
    <w:p w14:paraId="6F4CE605" w14:textId="3A39E454" w:rsidR="00655F8F" w:rsidRPr="00BF7E75" w:rsidRDefault="00655F8F" w:rsidP="00BF7E75">
      <w:pPr>
        <w:pStyle w:val="Prrafodelista"/>
        <w:numPr>
          <w:ilvl w:val="0"/>
          <w:numId w:val="27"/>
        </w:numPr>
        <w:spacing w:line="360" w:lineRule="auto"/>
        <w:rPr>
          <w:b/>
          <w:u w:val="single"/>
        </w:rPr>
      </w:pPr>
      <w:r w:rsidRPr="00BF7E75">
        <w:rPr>
          <w:b/>
          <w:u w:val="single"/>
        </w:rPr>
        <w:t>Gestionar usuarios</w:t>
      </w:r>
    </w:p>
    <w:p w14:paraId="46C0FFCC" w14:textId="38A3FAEE" w:rsidR="00BF7E75" w:rsidRDefault="00BF7E75" w:rsidP="00BF7E75">
      <w:pPr>
        <w:pStyle w:val="Prrafodelista"/>
        <w:numPr>
          <w:ilvl w:val="1"/>
          <w:numId w:val="27"/>
        </w:numPr>
        <w:spacing w:line="360" w:lineRule="auto"/>
      </w:pPr>
      <w:r>
        <w:t>Crear usuario</w:t>
      </w:r>
    </w:p>
    <w:p w14:paraId="75221C48" w14:textId="30DC07C4" w:rsidR="00BF7E75" w:rsidRDefault="00BF7E75" w:rsidP="00BF7E75">
      <w:pPr>
        <w:pStyle w:val="Prrafodelista"/>
        <w:numPr>
          <w:ilvl w:val="1"/>
          <w:numId w:val="27"/>
        </w:numPr>
        <w:spacing w:line="360" w:lineRule="auto"/>
      </w:pPr>
      <w:r>
        <w:t>Editar usuario</w:t>
      </w:r>
    </w:p>
    <w:p w14:paraId="3CDE2270" w14:textId="7D2515F3" w:rsidR="00BF7E75" w:rsidRDefault="00BF7E75" w:rsidP="00BF7E75">
      <w:pPr>
        <w:pStyle w:val="Prrafodelista"/>
        <w:numPr>
          <w:ilvl w:val="1"/>
          <w:numId w:val="27"/>
        </w:numPr>
        <w:spacing w:line="360" w:lineRule="auto"/>
      </w:pPr>
      <w:r>
        <w:t>Borrar usuario</w:t>
      </w:r>
    </w:p>
    <w:p w14:paraId="6525FB43" w14:textId="12C7F89A" w:rsidR="00BF7E75" w:rsidRDefault="00BF7E75" w:rsidP="00BF7E75">
      <w:pPr>
        <w:pStyle w:val="Prrafodelista"/>
        <w:numPr>
          <w:ilvl w:val="1"/>
          <w:numId w:val="27"/>
        </w:numPr>
        <w:spacing w:line="360" w:lineRule="auto"/>
      </w:pPr>
      <w:r>
        <w:t>Autenticar usuario</w:t>
      </w:r>
    </w:p>
    <w:p w14:paraId="76DD510A" w14:textId="2277D531" w:rsidR="008E05AE" w:rsidRDefault="008E05AE" w:rsidP="00BF7E75">
      <w:pPr>
        <w:pStyle w:val="Prrafodelista"/>
        <w:numPr>
          <w:ilvl w:val="1"/>
          <w:numId w:val="27"/>
        </w:numPr>
        <w:spacing w:line="360" w:lineRule="auto"/>
      </w:pPr>
      <w:r>
        <w:t>Asignar roll del usuario</w:t>
      </w:r>
    </w:p>
    <w:p w14:paraId="6A3A8C45" w14:textId="63241A3E" w:rsidR="008E05AE" w:rsidRDefault="008E05AE" w:rsidP="00BF7E75">
      <w:pPr>
        <w:pStyle w:val="Prrafodelista"/>
        <w:numPr>
          <w:ilvl w:val="1"/>
          <w:numId w:val="27"/>
        </w:numPr>
        <w:spacing w:line="360" w:lineRule="auto"/>
      </w:pPr>
      <w:r>
        <w:t>Crear un equipo de usuarios</w:t>
      </w:r>
    </w:p>
    <w:p w14:paraId="244E423C" w14:textId="77777777" w:rsidR="00655F8F" w:rsidRDefault="00655F8F" w:rsidP="00615778"/>
    <w:p w14:paraId="00A1F109" w14:textId="68316A16" w:rsidR="006829CF" w:rsidRDefault="006829CF" w:rsidP="008E05AE">
      <w:pPr>
        <w:pStyle w:val="Ttulo3"/>
      </w:pPr>
      <w:bookmarkStart w:id="102" w:name="_Toc4351355"/>
      <w:r>
        <w:t>2.1.2</w:t>
      </w:r>
      <w:r w:rsidR="00B90743">
        <w:t xml:space="preserve"> Requerimientos no funcionales</w:t>
      </w:r>
      <w:bookmarkEnd w:id="102"/>
    </w:p>
    <w:p w14:paraId="4ABFBC36" w14:textId="230A80EA" w:rsidR="00B90743" w:rsidRDefault="00B90743" w:rsidP="00B90743">
      <w:r w:rsidRPr="00B90743">
        <w:t>Los requerimientos funcionales del sistema son las propiedades, características o cualidades que debe tener el software. Estos son muy importantes para lograr la aceptación de los usuarios finales. Son los que definen cómo se verá la aplicación, dónde se usará o qué es lo que se necesita para que esto funcione. Los r</w:t>
      </w:r>
      <w:r>
        <w:t>equerimientos no funcionales de la aplicación web</w:t>
      </w:r>
      <w:r w:rsidRPr="00B90743">
        <w:t xml:space="preserve"> son los siguientes:</w:t>
      </w:r>
    </w:p>
    <w:p w14:paraId="0173EF59" w14:textId="77777777" w:rsidR="00655F8F" w:rsidRPr="00BF7E75" w:rsidRDefault="00655F8F" w:rsidP="00BF7E75">
      <w:pPr>
        <w:numPr>
          <w:ilvl w:val="0"/>
          <w:numId w:val="31"/>
        </w:numPr>
        <w:rPr>
          <w:b/>
          <w:u w:val="single"/>
          <w:lang w:val="es-419"/>
        </w:rPr>
      </w:pPr>
      <w:r w:rsidRPr="00BF7E75">
        <w:rPr>
          <w:b/>
          <w:u w:val="single"/>
          <w:lang w:val="es-419"/>
        </w:rPr>
        <w:t>Usabilidad.</w:t>
      </w:r>
    </w:p>
    <w:p w14:paraId="57B1E9FE" w14:textId="77777777" w:rsidR="00655F8F" w:rsidRPr="00655F8F" w:rsidRDefault="00655F8F" w:rsidP="00BF7E75">
      <w:pPr>
        <w:numPr>
          <w:ilvl w:val="1"/>
          <w:numId w:val="31"/>
        </w:numPr>
        <w:rPr>
          <w:lang w:val="es-419"/>
        </w:rPr>
      </w:pPr>
      <w:r w:rsidRPr="00655F8F">
        <w:rPr>
          <w:lang w:val="es-419"/>
        </w:rPr>
        <w:t>El diseño debe ser lo más óptimo posible para agilizar el tiempo de respuesta del mismo.</w:t>
      </w:r>
    </w:p>
    <w:p w14:paraId="5F6AAC1C" w14:textId="0D2FA4B3" w:rsidR="00655F8F" w:rsidRPr="00655F8F" w:rsidRDefault="008E05AE" w:rsidP="00BF7E75">
      <w:pPr>
        <w:numPr>
          <w:ilvl w:val="1"/>
          <w:numId w:val="31"/>
        </w:numPr>
        <w:rPr>
          <w:lang w:val="es-419"/>
        </w:rPr>
      </w:pPr>
      <w:r>
        <w:rPr>
          <w:lang w:val="es-419"/>
        </w:rPr>
        <w:t>La aplicacion podrá ser usada</w:t>
      </w:r>
      <w:r w:rsidR="00655F8F" w:rsidRPr="00655F8F">
        <w:rPr>
          <w:lang w:val="es-419"/>
        </w:rPr>
        <w:t xml:space="preserve"> por usuarios que hayan trabajado con JCLAL e igualmente los que hallan incursionado en el área de ML.</w:t>
      </w:r>
    </w:p>
    <w:p w14:paraId="1A5996A0" w14:textId="77777777" w:rsidR="00655F8F" w:rsidRPr="00BF7E75" w:rsidRDefault="00655F8F" w:rsidP="00BF7E75">
      <w:pPr>
        <w:numPr>
          <w:ilvl w:val="0"/>
          <w:numId w:val="31"/>
        </w:numPr>
        <w:rPr>
          <w:b/>
          <w:u w:val="single"/>
          <w:lang w:val="es-419"/>
        </w:rPr>
      </w:pPr>
      <w:r w:rsidRPr="00BF7E75">
        <w:rPr>
          <w:b/>
          <w:u w:val="single"/>
          <w:lang w:val="es-419"/>
        </w:rPr>
        <w:t>Rendimiento</w:t>
      </w:r>
    </w:p>
    <w:p w14:paraId="79F4338A" w14:textId="5D5E7D54" w:rsidR="00655F8F" w:rsidRPr="00655F8F" w:rsidRDefault="008E05AE" w:rsidP="00BF7E75">
      <w:pPr>
        <w:numPr>
          <w:ilvl w:val="1"/>
          <w:numId w:val="31"/>
        </w:numPr>
        <w:rPr>
          <w:lang w:val="es-419"/>
        </w:rPr>
      </w:pPr>
      <w:r>
        <w:rPr>
          <w:lang w:val="es-419"/>
        </w:rPr>
        <w:t>La ejecucion de los experimentos debe ser eficiente</w:t>
      </w:r>
      <w:r w:rsidR="00655F8F" w:rsidRPr="00655F8F">
        <w:rPr>
          <w:lang w:val="es-419"/>
        </w:rPr>
        <w:t>.</w:t>
      </w:r>
    </w:p>
    <w:p w14:paraId="1B518F7A" w14:textId="77777777" w:rsidR="004D39B8" w:rsidRDefault="00655F8F" w:rsidP="004D39B8">
      <w:pPr>
        <w:numPr>
          <w:ilvl w:val="0"/>
          <w:numId w:val="31"/>
        </w:numPr>
        <w:rPr>
          <w:b/>
          <w:u w:val="single"/>
          <w:lang w:val="es-419"/>
        </w:rPr>
      </w:pPr>
      <w:r w:rsidRPr="00BF7E75">
        <w:rPr>
          <w:b/>
          <w:u w:val="single"/>
          <w:lang w:val="es-419"/>
        </w:rPr>
        <w:t>Soporte</w:t>
      </w:r>
    </w:p>
    <w:p w14:paraId="7F899B19" w14:textId="22F9F026" w:rsidR="00655F8F" w:rsidRPr="004D39B8" w:rsidRDefault="008E05AE" w:rsidP="004D39B8">
      <w:pPr>
        <w:numPr>
          <w:ilvl w:val="1"/>
          <w:numId w:val="31"/>
        </w:numPr>
        <w:rPr>
          <w:b/>
          <w:u w:val="single"/>
          <w:lang w:val="es-419"/>
        </w:rPr>
      </w:pPr>
      <w:r w:rsidRPr="004D39B8">
        <w:rPr>
          <w:lang w:val="es-419"/>
        </w:rPr>
        <w:t xml:space="preserve">La aplicación </w:t>
      </w:r>
      <w:r w:rsidR="00655F8F" w:rsidRPr="004D39B8">
        <w:rPr>
          <w:lang w:val="es-419"/>
        </w:rPr>
        <w:t>contará con un buen diseño que permitirá una fácil extensión.</w:t>
      </w:r>
    </w:p>
    <w:p w14:paraId="5D100A89" w14:textId="77777777" w:rsidR="00655F8F" w:rsidRPr="00655F8F" w:rsidRDefault="00655F8F" w:rsidP="00BF7E75">
      <w:pPr>
        <w:numPr>
          <w:ilvl w:val="1"/>
          <w:numId w:val="31"/>
        </w:numPr>
        <w:rPr>
          <w:lang w:val="es-419"/>
        </w:rPr>
      </w:pPr>
      <w:r w:rsidRPr="00655F8F">
        <w:rPr>
          <w:lang w:val="es-419"/>
        </w:rPr>
        <w:lastRenderedPageBreak/>
        <w:t>Brindará la posibilidad de mantenimiento para ampliar sus opciones y mejorar las que ya posee.</w:t>
      </w:r>
    </w:p>
    <w:p w14:paraId="4B711EBB" w14:textId="77777777" w:rsidR="00655F8F" w:rsidRPr="00BF7E75" w:rsidRDefault="00655F8F" w:rsidP="00BF7E75">
      <w:pPr>
        <w:numPr>
          <w:ilvl w:val="0"/>
          <w:numId w:val="31"/>
        </w:numPr>
        <w:rPr>
          <w:b/>
          <w:u w:val="single"/>
          <w:lang w:val="es-419"/>
        </w:rPr>
      </w:pPr>
      <w:r w:rsidRPr="00BF7E75">
        <w:rPr>
          <w:b/>
          <w:u w:val="single"/>
          <w:lang w:val="es-419"/>
        </w:rPr>
        <w:t>Portabilidad</w:t>
      </w:r>
    </w:p>
    <w:p w14:paraId="6E303A2C" w14:textId="7EC2808D" w:rsidR="00BF7E75" w:rsidRDefault="00655F8F" w:rsidP="00BF7E75">
      <w:pPr>
        <w:numPr>
          <w:ilvl w:val="1"/>
          <w:numId w:val="31"/>
        </w:numPr>
        <w:rPr>
          <w:lang w:val="es-419"/>
        </w:rPr>
      </w:pPr>
      <w:r w:rsidRPr="00655F8F">
        <w:rPr>
          <w:lang w:val="es-419"/>
        </w:rPr>
        <w:t xml:space="preserve">Las herramientas usadas para el desarrollo </w:t>
      </w:r>
      <w:r w:rsidR="008E05AE">
        <w:rPr>
          <w:lang w:val="es-419"/>
        </w:rPr>
        <w:t>de la aplicación</w:t>
      </w:r>
      <w:r w:rsidRPr="00655F8F">
        <w:rPr>
          <w:lang w:val="es-419"/>
        </w:rPr>
        <w:t xml:space="preserve"> son tecnologías de </w:t>
      </w:r>
      <w:r w:rsidRPr="00655F8F">
        <w:rPr>
          <w:i/>
          <w:lang w:val="es-419"/>
        </w:rPr>
        <w:t>software</w:t>
      </w:r>
      <w:r w:rsidRPr="00655F8F">
        <w:rPr>
          <w:lang w:val="es-419"/>
        </w:rPr>
        <w:t xml:space="preserve"> libre.</w:t>
      </w:r>
    </w:p>
    <w:p w14:paraId="7FCE67D3" w14:textId="223EF786" w:rsidR="00BF7E75" w:rsidRDefault="00655F8F" w:rsidP="00BF7E75">
      <w:pPr>
        <w:numPr>
          <w:ilvl w:val="1"/>
          <w:numId w:val="31"/>
        </w:numPr>
        <w:rPr>
          <w:lang w:val="es-419"/>
        </w:rPr>
      </w:pPr>
      <w:r w:rsidRPr="00BF7E75">
        <w:rPr>
          <w:lang w:val="es-419"/>
        </w:rPr>
        <w:t xml:space="preserve">Como </w:t>
      </w:r>
      <w:r w:rsidR="008E05AE">
        <w:rPr>
          <w:lang w:val="es-419"/>
        </w:rPr>
        <w:t>la aplicación</w:t>
      </w:r>
      <w:r w:rsidRPr="00BF7E75">
        <w:rPr>
          <w:lang w:val="es-419"/>
        </w:rPr>
        <w:t xml:space="preserve"> es</w:t>
      </w:r>
      <w:r w:rsidR="008E05AE">
        <w:rPr>
          <w:lang w:val="es-419"/>
        </w:rPr>
        <w:t>tá desarrollada con tecnologias web; ésta podrá ser usada</w:t>
      </w:r>
      <w:r w:rsidRPr="00BF7E75">
        <w:rPr>
          <w:lang w:val="es-419"/>
        </w:rPr>
        <w:t xml:space="preserve"> en </w:t>
      </w:r>
      <w:r w:rsidR="008E05AE">
        <w:rPr>
          <w:lang w:val="es-419"/>
        </w:rPr>
        <w:t>cualquier sistema</w:t>
      </w:r>
      <w:r w:rsidRPr="00BF7E75">
        <w:rPr>
          <w:lang w:val="es-419"/>
        </w:rPr>
        <w:t xml:space="preserve"> oper</w:t>
      </w:r>
      <w:r w:rsidR="008E05AE">
        <w:rPr>
          <w:lang w:val="es-419"/>
        </w:rPr>
        <w:t>ativo o dispositivo</w:t>
      </w:r>
      <w:r w:rsidRPr="00BF7E75">
        <w:rPr>
          <w:lang w:val="es-419"/>
        </w:rPr>
        <w:t>.</w:t>
      </w:r>
    </w:p>
    <w:p w14:paraId="3E1973C9" w14:textId="77777777" w:rsidR="00BF7E75" w:rsidRDefault="00655F8F" w:rsidP="00BF7E75">
      <w:pPr>
        <w:numPr>
          <w:ilvl w:val="0"/>
          <w:numId w:val="31"/>
        </w:numPr>
        <w:rPr>
          <w:lang w:val="es-419"/>
        </w:rPr>
      </w:pPr>
      <w:r w:rsidRPr="00BF7E75">
        <w:rPr>
          <w:b/>
          <w:u w:val="single"/>
          <w:lang w:val="es-419"/>
        </w:rPr>
        <w:t>Ayuda y documentación en línea</w:t>
      </w:r>
    </w:p>
    <w:p w14:paraId="70FC90A2" w14:textId="51D860CA" w:rsidR="00655F8F" w:rsidRDefault="00655F8F" w:rsidP="00BF7E75">
      <w:pPr>
        <w:numPr>
          <w:ilvl w:val="1"/>
          <w:numId w:val="31"/>
        </w:numPr>
        <w:rPr>
          <w:lang w:val="es-419"/>
        </w:rPr>
      </w:pPr>
      <w:r w:rsidRPr="00BF7E75">
        <w:rPr>
          <w:lang w:val="es-419"/>
        </w:rPr>
        <w:t xml:space="preserve">Debe contar con una ayuda de forma tal que le brinde orientación al usuario respecto a las opciones con que cuenta </w:t>
      </w:r>
      <w:r w:rsidR="008E05AE">
        <w:rPr>
          <w:lang w:val="es-419"/>
        </w:rPr>
        <w:t>aa aplicación</w:t>
      </w:r>
      <w:r w:rsidRPr="00BF7E75">
        <w:rPr>
          <w:lang w:val="es-419"/>
        </w:rPr>
        <w:t>, utilizando ejemplos explicativos.</w:t>
      </w:r>
    </w:p>
    <w:p w14:paraId="75060B95" w14:textId="77777777" w:rsidR="008E05AE" w:rsidRDefault="008E05AE" w:rsidP="008E05AE">
      <w:pPr>
        <w:rPr>
          <w:lang w:val="es-419"/>
        </w:rPr>
      </w:pPr>
    </w:p>
    <w:p w14:paraId="03F74A0B" w14:textId="5116B6AC" w:rsidR="008E05AE" w:rsidRDefault="008E05AE" w:rsidP="008E05AE">
      <w:pPr>
        <w:pStyle w:val="Ttulo3"/>
        <w:rPr>
          <w:lang w:val="es-419"/>
        </w:rPr>
      </w:pPr>
      <w:bookmarkStart w:id="103" w:name="_Toc4351356"/>
      <w:r>
        <w:rPr>
          <w:lang w:val="es-419"/>
        </w:rPr>
        <w:t>2.1.3 Personas relacionadas con la utilizacion de la aplicación web</w:t>
      </w:r>
      <w:bookmarkEnd w:id="103"/>
    </w:p>
    <w:p w14:paraId="1752F587" w14:textId="0609ECC2" w:rsidR="008E05AE" w:rsidRPr="008E05AE" w:rsidRDefault="008E05AE" w:rsidP="008E05AE">
      <w:pPr>
        <w:rPr>
          <w:lang w:val="es-419"/>
        </w:rPr>
      </w:pPr>
      <w:r w:rsidRPr="008E05AE">
        <w:rPr>
          <w:lang w:val="es-419"/>
        </w:rPr>
        <w:t xml:space="preserve">Las personas relacionadas con </w:t>
      </w:r>
      <w:bookmarkStart w:id="104" w:name="OLE_LINK38"/>
      <w:bookmarkStart w:id="105" w:name="OLE_LINK39"/>
      <w:r>
        <w:rPr>
          <w:lang w:val="es-419"/>
        </w:rPr>
        <w:t>la aplicación web</w:t>
      </w:r>
      <w:r w:rsidRPr="008E05AE">
        <w:rPr>
          <w:lang w:val="es-419"/>
        </w:rPr>
        <w:t xml:space="preserve"> </w:t>
      </w:r>
      <w:bookmarkEnd w:id="104"/>
      <w:bookmarkEnd w:id="105"/>
      <w:r w:rsidRPr="008E05AE">
        <w:rPr>
          <w:lang w:val="es-419"/>
        </w:rPr>
        <w:t>son aquellas que obtie</w:t>
      </w:r>
      <w:r>
        <w:rPr>
          <w:lang w:val="es-419"/>
        </w:rPr>
        <w:t>nen algú</w:t>
      </w:r>
      <w:r w:rsidRPr="008E05AE">
        <w:rPr>
          <w:lang w:val="es-419"/>
        </w:rPr>
        <w:t>n beneficio del uso de la mism</w:t>
      </w:r>
      <w:r>
        <w:rPr>
          <w:lang w:val="es-419"/>
        </w:rPr>
        <w:t>a. Esta la aplicación web</w:t>
      </w:r>
      <w:r w:rsidRPr="008E05AE">
        <w:rPr>
          <w:lang w:val="es-419"/>
        </w:rPr>
        <w:t xml:space="preserve"> </w:t>
      </w:r>
      <w:r>
        <w:rPr>
          <w:lang w:val="es-419"/>
        </w:rPr>
        <w:t>está</w:t>
      </w:r>
      <w:r w:rsidRPr="008E05AE">
        <w:rPr>
          <w:lang w:val="es-419"/>
        </w:rPr>
        <w:t xml:space="preserve"> ori</w:t>
      </w:r>
      <w:r>
        <w:rPr>
          <w:lang w:val="es-419"/>
        </w:rPr>
        <w:t>entada a investigadores en el á</w:t>
      </w:r>
      <w:r w:rsidRPr="008E05AE">
        <w:rPr>
          <w:lang w:val="es-419"/>
        </w:rPr>
        <w:t>rea de AL que deseen realizar experimentos sobre conjuntos de datos utilizando el framework JCLAL</w:t>
      </w:r>
      <w:r>
        <w:rPr>
          <w:lang w:val="es-419"/>
        </w:rPr>
        <w:t xml:space="preserve"> de forma individual o colaborativa en entornos de </w:t>
      </w:r>
      <w:r w:rsidR="005B5B30">
        <w:rPr>
          <w:lang w:val="es-419"/>
        </w:rPr>
        <w:t>red o localmente</w:t>
      </w:r>
      <w:r w:rsidRPr="008E05AE">
        <w:rPr>
          <w:lang w:val="es-419"/>
        </w:rPr>
        <w:t>.</w:t>
      </w:r>
    </w:p>
    <w:p w14:paraId="12473707" w14:textId="4715930C" w:rsidR="008E05AE" w:rsidRPr="00BF7E75" w:rsidRDefault="008E05AE" w:rsidP="008E05AE">
      <w:pPr>
        <w:rPr>
          <w:lang w:val="es-419"/>
        </w:rPr>
      </w:pPr>
      <w:r w:rsidRPr="008E05AE">
        <w:rPr>
          <w:lang w:val="es-419"/>
        </w:rPr>
        <w:t xml:space="preserve">En el caso </w:t>
      </w:r>
      <w:r w:rsidR="005B5B30">
        <w:rPr>
          <w:lang w:val="es-419"/>
        </w:rPr>
        <w:t>de la aplicación web propuesta</w:t>
      </w:r>
      <w:r w:rsidRPr="008E05AE">
        <w:rPr>
          <w:lang w:val="es-419"/>
        </w:rPr>
        <w:t xml:space="preserve"> los investigadores que deseen utiliz</w:t>
      </w:r>
      <w:r>
        <w:rPr>
          <w:lang w:val="es-419"/>
        </w:rPr>
        <w:t>ar JCLAL para la experimentación deberán realizar la configuració</w:t>
      </w:r>
      <w:r w:rsidRPr="008E05AE">
        <w:rPr>
          <w:lang w:val="es-419"/>
        </w:rPr>
        <w:t>n de los experimentos, asumiendo el rol de usuario</w:t>
      </w:r>
      <w:r w:rsidR="005B5B30">
        <w:rPr>
          <w:lang w:val="es-419"/>
        </w:rPr>
        <w:t xml:space="preserve"> de forma predeterminada o con roles configurables si se desea trabajar en equipo</w:t>
      </w:r>
      <w:r w:rsidRPr="008E05AE">
        <w:rPr>
          <w:lang w:val="es-419"/>
        </w:rPr>
        <w:t>.</w:t>
      </w:r>
    </w:p>
    <w:p w14:paraId="54F87E22" w14:textId="77777777" w:rsidR="00655F8F" w:rsidRDefault="00655F8F" w:rsidP="00B90743">
      <w:pPr>
        <w:rPr>
          <w:lang w:val="es-419"/>
        </w:rPr>
      </w:pPr>
    </w:p>
    <w:p w14:paraId="21B70C27" w14:textId="437FC673" w:rsidR="005B5B30" w:rsidRDefault="005B5B30" w:rsidP="00EE0BBF">
      <w:pPr>
        <w:pStyle w:val="Ttulo3"/>
        <w:rPr>
          <w:lang w:val="es-419"/>
        </w:rPr>
      </w:pPr>
      <w:bookmarkStart w:id="106" w:name="_Toc4351357"/>
      <w:r>
        <w:rPr>
          <w:lang w:val="es-419"/>
        </w:rPr>
        <w:t>2.1.4 Historias de Usuario</w:t>
      </w:r>
      <w:bookmarkEnd w:id="106"/>
    </w:p>
    <w:p w14:paraId="31EE529E" w14:textId="1EE4464D" w:rsidR="00EE0BBF" w:rsidRDefault="00EE0BBF" w:rsidP="00EE0BBF">
      <w:r>
        <w:t>Las historias de usuario sustituyen a los documentos de especificación funcional. Estas historias son escritas por el propio cliente, en su propio lenguaje, como descripciones cortas de lo que el sistema debe realizar. Estas, deben tener el detalle mínimo como para que los programadores puedan realizar una estimación poco riesgosa del tiempo que llevará su desarrollo. Las historias de usuarios deben poder ser programadas entre una y cuatro semanas.</w:t>
      </w:r>
    </w:p>
    <w:p w14:paraId="106CFABC" w14:textId="77777777" w:rsidR="00EE0BBF" w:rsidRPr="00EE0BBF" w:rsidRDefault="00EE0BBF" w:rsidP="00EE0BBF">
      <w:pPr>
        <w:rPr>
          <w:lang w:val="es-419"/>
        </w:rPr>
      </w:pPr>
    </w:p>
    <w:p w14:paraId="5B43CC45" w14:textId="2AE75D05" w:rsidR="001C54B3" w:rsidRDefault="001C54B3" w:rsidP="001C54B3">
      <w:pPr>
        <w:pStyle w:val="Descripcin"/>
        <w:keepNext/>
      </w:pPr>
      <w:bookmarkStart w:id="107" w:name="_Toc4342694"/>
      <w:r>
        <w:lastRenderedPageBreak/>
        <w:t xml:space="preserve">Tabla </w:t>
      </w:r>
      <w:r>
        <w:fldChar w:fldCharType="begin"/>
      </w:r>
      <w:r>
        <w:instrText xml:space="preserve"> SEQ Tabla \* ARABIC </w:instrText>
      </w:r>
      <w:r>
        <w:fldChar w:fldCharType="separate"/>
      </w:r>
      <w:r w:rsidR="00162A09">
        <w:rPr>
          <w:noProof/>
        </w:rPr>
        <w:t>1</w:t>
      </w:r>
      <w:r>
        <w:fldChar w:fldCharType="end"/>
      </w:r>
      <w:r>
        <w:t xml:space="preserve">: </w:t>
      </w:r>
      <w:r w:rsidRPr="006B5013">
        <w:t>Historia de Usuario No. 1 - Crear estructura de la aplicación web</w:t>
      </w:r>
      <w:bookmarkEnd w:id="107"/>
    </w:p>
    <w:tbl>
      <w:tblPr>
        <w:tblStyle w:val="Tablaconcuadrcula"/>
        <w:tblW w:w="0" w:type="auto"/>
        <w:tblLook w:val="04A0" w:firstRow="1" w:lastRow="0" w:firstColumn="1" w:lastColumn="0" w:noHBand="0" w:noVBand="1"/>
      </w:tblPr>
      <w:tblGrid>
        <w:gridCol w:w="4556"/>
        <w:gridCol w:w="4555"/>
      </w:tblGrid>
      <w:tr w:rsidR="00EE0BBF" w:rsidRPr="00EE0BBF" w14:paraId="1D3F2B7A" w14:textId="77777777" w:rsidTr="00EE0BBF">
        <w:trPr>
          <w:trHeight w:val="525"/>
        </w:trPr>
        <w:tc>
          <w:tcPr>
            <w:tcW w:w="0" w:type="auto"/>
            <w:gridSpan w:val="2"/>
            <w:shd w:val="clear" w:color="auto" w:fill="8EAADB" w:themeFill="accent1" w:themeFillTint="99"/>
            <w:vAlign w:val="center"/>
          </w:tcPr>
          <w:p w14:paraId="7FA5F89A" w14:textId="77777777" w:rsidR="00EE0BBF" w:rsidRPr="00AD55FD" w:rsidRDefault="00EE0BBF" w:rsidP="001C54B3">
            <w:pPr>
              <w:spacing w:line="276" w:lineRule="auto"/>
              <w:rPr>
                <w:b/>
                <w:lang w:val="es-419"/>
              </w:rPr>
            </w:pPr>
            <w:r w:rsidRPr="00AD55FD">
              <w:rPr>
                <w:b/>
                <w:lang w:val="es-419"/>
              </w:rPr>
              <w:t>Historia de usuario</w:t>
            </w:r>
          </w:p>
        </w:tc>
      </w:tr>
      <w:tr w:rsidR="00EE0BBF" w:rsidRPr="00EE0BBF" w14:paraId="2D16CA4D" w14:textId="77777777" w:rsidTr="001C54B3">
        <w:tc>
          <w:tcPr>
            <w:tcW w:w="4556" w:type="dxa"/>
          </w:tcPr>
          <w:p w14:paraId="1B73A0CB" w14:textId="77777777" w:rsidR="00EE0BBF" w:rsidRPr="00EE0BBF" w:rsidRDefault="00EE0BBF" w:rsidP="001C54B3">
            <w:pPr>
              <w:spacing w:line="276" w:lineRule="auto"/>
              <w:rPr>
                <w:lang w:val="es-419"/>
              </w:rPr>
            </w:pPr>
            <w:r w:rsidRPr="00EE0BBF">
              <w:rPr>
                <w:lang w:val="es-419"/>
              </w:rPr>
              <w:t>No.: 1</w:t>
            </w:r>
          </w:p>
        </w:tc>
        <w:tc>
          <w:tcPr>
            <w:tcW w:w="4555" w:type="dxa"/>
          </w:tcPr>
          <w:p w14:paraId="3DEC4B70" w14:textId="3C67454E" w:rsidR="00EE0BBF" w:rsidRPr="00EE0BBF" w:rsidRDefault="00EE0BBF" w:rsidP="001C54B3">
            <w:pPr>
              <w:spacing w:line="276" w:lineRule="auto"/>
              <w:jc w:val="left"/>
              <w:rPr>
                <w:lang w:val="es-419"/>
              </w:rPr>
            </w:pPr>
            <w:r w:rsidRPr="00EE0BBF">
              <w:rPr>
                <w:lang w:val="es-419"/>
              </w:rPr>
              <w:t xml:space="preserve">Nombre: </w:t>
            </w:r>
            <w:bookmarkStart w:id="108" w:name="OLE_LINK65"/>
            <w:bookmarkStart w:id="109" w:name="OLE_LINK66"/>
            <w:r>
              <w:rPr>
                <w:lang w:val="es-419"/>
              </w:rPr>
              <w:t>Crear estructura de la aplicación web</w:t>
            </w:r>
            <w:bookmarkEnd w:id="108"/>
            <w:bookmarkEnd w:id="109"/>
          </w:p>
        </w:tc>
      </w:tr>
      <w:tr w:rsidR="00EE0BBF" w:rsidRPr="00EE0BBF" w14:paraId="7EC110C3" w14:textId="77777777" w:rsidTr="001C54B3">
        <w:tc>
          <w:tcPr>
            <w:tcW w:w="9111" w:type="dxa"/>
            <w:gridSpan w:val="2"/>
          </w:tcPr>
          <w:p w14:paraId="5E5BB1CE" w14:textId="77777777" w:rsidR="00EE0BBF" w:rsidRPr="00EE0BBF" w:rsidRDefault="00EE0BBF" w:rsidP="001C54B3">
            <w:pPr>
              <w:spacing w:line="276" w:lineRule="auto"/>
              <w:rPr>
                <w:lang w:val="es-419"/>
              </w:rPr>
            </w:pPr>
            <w:r w:rsidRPr="00EE0BBF">
              <w:rPr>
                <w:lang w:val="es-419"/>
              </w:rPr>
              <w:t>Usuario: Todos</w:t>
            </w:r>
          </w:p>
        </w:tc>
      </w:tr>
      <w:tr w:rsidR="00EE0BBF" w:rsidRPr="00EE0BBF" w14:paraId="4E1C9DBB" w14:textId="77777777" w:rsidTr="001C54B3">
        <w:tc>
          <w:tcPr>
            <w:tcW w:w="4556" w:type="dxa"/>
          </w:tcPr>
          <w:p w14:paraId="4FACFC61" w14:textId="77777777" w:rsidR="00EE0BBF" w:rsidRPr="00EE0BBF" w:rsidRDefault="00EE0BBF" w:rsidP="001C54B3">
            <w:pPr>
              <w:spacing w:line="276" w:lineRule="auto"/>
              <w:rPr>
                <w:lang w:val="es-419"/>
              </w:rPr>
            </w:pPr>
            <w:r w:rsidRPr="00EE0BBF">
              <w:rPr>
                <w:lang w:val="es-419"/>
              </w:rPr>
              <w:t>Prioridad de negociación: Alta</w:t>
            </w:r>
          </w:p>
        </w:tc>
        <w:tc>
          <w:tcPr>
            <w:tcW w:w="4555" w:type="dxa"/>
          </w:tcPr>
          <w:p w14:paraId="3A5AF2AD" w14:textId="7E905244" w:rsidR="00EE0BBF" w:rsidRPr="00EE0BBF" w:rsidRDefault="00EE0BBF" w:rsidP="001C54B3">
            <w:pPr>
              <w:spacing w:line="276" w:lineRule="auto"/>
              <w:rPr>
                <w:lang w:val="es-419"/>
              </w:rPr>
            </w:pPr>
            <w:r w:rsidRPr="00EE0BBF">
              <w:rPr>
                <w:lang w:val="es-419"/>
              </w:rPr>
              <w:t xml:space="preserve">Nivel de complejidad: </w:t>
            </w:r>
            <w:r>
              <w:rPr>
                <w:lang w:val="es-419"/>
              </w:rPr>
              <w:t>Bajo</w:t>
            </w:r>
          </w:p>
        </w:tc>
      </w:tr>
      <w:tr w:rsidR="00EE0BBF" w:rsidRPr="00EE0BBF" w14:paraId="656AEBBC" w14:textId="77777777" w:rsidTr="001C54B3">
        <w:tc>
          <w:tcPr>
            <w:tcW w:w="4556" w:type="dxa"/>
          </w:tcPr>
          <w:p w14:paraId="3ADBE254" w14:textId="7E7F3D79" w:rsidR="00EE0BBF" w:rsidRPr="00EE0BBF" w:rsidRDefault="00EE0BBF" w:rsidP="001C54B3">
            <w:pPr>
              <w:spacing w:line="276" w:lineRule="auto"/>
              <w:rPr>
                <w:lang w:val="es-419"/>
              </w:rPr>
            </w:pPr>
            <w:r w:rsidRPr="00EE0BBF">
              <w:rPr>
                <w:lang w:val="es-419"/>
              </w:rPr>
              <w:t xml:space="preserve">Estimación: </w:t>
            </w:r>
            <w:r>
              <w:rPr>
                <w:lang w:val="es-419"/>
              </w:rPr>
              <w:t>2</w:t>
            </w:r>
            <w:r w:rsidRPr="00EE0BBF">
              <w:rPr>
                <w:lang w:val="es-419"/>
              </w:rPr>
              <w:t xml:space="preserve"> semanas</w:t>
            </w:r>
          </w:p>
        </w:tc>
        <w:tc>
          <w:tcPr>
            <w:tcW w:w="4555" w:type="dxa"/>
          </w:tcPr>
          <w:p w14:paraId="208690BA" w14:textId="77777777" w:rsidR="00EE0BBF" w:rsidRPr="00EE0BBF" w:rsidRDefault="00EE0BBF" w:rsidP="001C54B3">
            <w:pPr>
              <w:spacing w:line="276" w:lineRule="auto"/>
              <w:rPr>
                <w:lang w:val="es-419"/>
              </w:rPr>
            </w:pPr>
            <w:r w:rsidRPr="00EE0BBF">
              <w:rPr>
                <w:lang w:val="es-419"/>
              </w:rPr>
              <w:t>Iteración asignada: 1</w:t>
            </w:r>
          </w:p>
        </w:tc>
      </w:tr>
      <w:tr w:rsidR="00EE0BBF" w:rsidRPr="00EE0BBF" w14:paraId="7A3CA89C" w14:textId="77777777" w:rsidTr="001C54B3">
        <w:tc>
          <w:tcPr>
            <w:tcW w:w="9111" w:type="dxa"/>
            <w:gridSpan w:val="2"/>
          </w:tcPr>
          <w:p w14:paraId="51E28607" w14:textId="58AA26FC" w:rsidR="00EE0BBF" w:rsidRPr="00EE0BBF" w:rsidRDefault="00EE0BBF" w:rsidP="001C54B3">
            <w:pPr>
              <w:spacing w:line="276" w:lineRule="auto"/>
              <w:rPr>
                <w:lang w:val="es-419"/>
              </w:rPr>
            </w:pPr>
            <w:r w:rsidRPr="00EE0BBF">
              <w:rPr>
                <w:lang w:val="es-419"/>
              </w:rPr>
              <w:t xml:space="preserve">Descripción: </w:t>
            </w:r>
            <w:r>
              <w:rPr>
                <w:lang w:val="es-419"/>
              </w:rPr>
              <w:t>Esta estructura debe servir como base para implementar todas las funcionalidades de la aplicación web posteriormente</w:t>
            </w:r>
          </w:p>
        </w:tc>
      </w:tr>
      <w:tr w:rsidR="00EE0BBF" w:rsidRPr="00EE0BBF" w14:paraId="7653164C" w14:textId="77777777" w:rsidTr="001C54B3">
        <w:tc>
          <w:tcPr>
            <w:tcW w:w="9111" w:type="dxa"/>
            <w:gridSpan w:val="2"/>
          </w:tcPr>
          <w:p w14:paraId="041D625C" w14:textId="338BFD9C" w:rsidR="00EE0BBF" w:rsidRPr="00EE0BBF" w:rsidRDefault="00EE0BBF" w:rsidP="001C54B3">
            <w:pPr>
              <w:keepNext/>
              <w:spacing w:line="276" w:lineRule="auto"/>
              <w:rPr>
                <w:lang w:val="es-419"/>
              </w:rPr>
            </w:pPr>
            <w:r w:rsidRPr="00EE0BBF">
              <w:rPr>
                <w:lang w:val="es-419"/>
              </w:rPr>
              <w:t xml:space="preserve">Observaciones: </w:t>
            </w:r>
            <w:r>
              <w:rPr>
                <w:lang w:val="es-419"/>
              </w:rPr>
              <w:t>Esta estructura tendrá todos los componentes visuales sin ninguna funcionalidad</w:t>
            </w:r>
            <w:r w:rsidRPr="00EE0BBF">
              <w:rPr>
                <w:lang w:val="es-419"/>
              </w:rPr>
              <w:t>.</w:t>
            </w:r>
          </w:p>
        </w:tc>
      </w:tr>
    </w:tbl>
    <w:p w14:paraId="0C456491" w14:textId="77777777" w:rsidR="00D74A7E" w:rsidRDefault="00D74A7E" w:rsidP="00D74A7E"/>
    <w:p w14:paraId="379C1049" w14:textId="51B6A321" w:rsidR="00C86A34" w:rsidRPr="001C54B3" w:rsidRDefault="00C86A34" w:rsidP="00C86A34">
      <w:pPr>
        <w:pStyle w:val="Descripcin"/>
        <w:keepNext/>
      </w:pPr>
      <w:bookmarkStart w:id="110" w:name="_Toc4342695"/>
      <w:r w:rsidRPr="001C54B3">
        <w:t xml:space="preserve">Tabla </w:t>
      </w:r>
      <w:r w:rsidRPr="001C54B3">
        <w:fldChar w:fldCharType="begin"/>
      </w:r>
      <w:r w:rsidRPr="001C54B3">
        <w:instrText xml:space="preserve"> SEQ Tabla \* ARABIC </w:instrText>
      </w:r>
      <w:r w:rsidRPr="001C54B3">
        <w:fldChar w:fldCharType="separate"/>
      </w:r>
      <w:r w:rsidR="00162A09">
        <w:rPr>
          <w:noProof/>
        </w:rPr>
        <w:t>2</w:t>
      </w:r>
      <w:r w:rsidRPr="001C54B3">
        <w:fldChar w:fldCharType="end"/>
      </w:r>
      <w:bookmarkStart w:id="111" w:name="OLE_LINK40"/>
      <w:bookmarkStart w:id="112" w:name="OLE_LINK41"/>
      <w:r w:rsidRPr="001C54B3">
        <w:t>: Historia de Usuario No. 2 - Configurar nuevo experimento</w:t>
      </w:r>
      <w:bookmarkEnd w:id="110"/>
      <w:bookmarkEnd w:id="111"/>
      <w:bookmarkEnd w:id="112"/>
    </w:p>
    <w:tbl>
      <w:tblPr>
        <w:tblStyle w:val="Tablaconcuadrcula"/>
        <w:tblW w:w="0" w:type="auto"/>
        <w:tblLook w:val="04A0" w:firstRow="1" w:lastRow="0" w:firstColumn="1" w:lastColumn="0" w:noHBand="0" w:noVBand="1"/>
      </w:tblPr>
      <w:tblGrid>
        <w:gridCol w:w="4555"/>
        <w:gridCol w:w="4556"/>
      </w:tblGrid>
      <w:tr w:rsidR="00D74A7E" w:rsidRPr="00EE0BBF" w14:paraId="2D0175CE" w14:textId="77777777" w:rsidTr="00500255">
        <w:trPr>
          <w:trHeight w:val="525"/>
        </w:trPr>
        <w:tc>
          <w:tcPr>
            <w:tcW w:w="0" w:type="auto"/>
            <w:gridSpan w:val="2"/>
            <w:shd w:val="clear" w:color="auto" w:fill="8EAADB" w:themeFill="accent1" w:themeFillTint="99"/>
            <w:vAlign w:val="center"/>
          </w:tcPr>
          <w:p w14:paraId="0F939D2D" w14:textId="77777777" w:rsidR="00D74A7E" w:rsidRPr="00AD55FD" w:rsidRDefault="00D74A7E" w:rsidP="001C54B3">
            <w:pPr>
              <w:spacing w:line="276" w:lineRule="auto"/>
              <w:rPr>
                <w:b/>
                <w:lang w:val="es-419"/>
              </w:rPr>
            </w:pPr>
            <w:bookmarkStart w:id="113" w:name="OLE_LINK44"/>
            <w:bookmarkStart w:id="114" w:name="OLE_LINK45"/>
            <w:r w:rsidRPr="00AD55FD">
              <w:rPr>
                <w:b/>
                <w:lang w:val="es-419"/>
              </w:rPr>
              <w:t>Historia de usuario</w:t>
            </w:r>
          </w:p>
        </w:tc>
      </w:tr>
      <w:tr w:rsidR="00D74A7E" w:rsidRPr="00EE0BBF" w14:paraId="22197C23" w14:textId="77777777" w:rsidTr="00C86A34">
        <w:tc>
          <w:tcPr>
            <w:tcW w:w="4555" w:type="dxa"/>
          </w:tcPr>
          <w:p w14:paraId="2C112AFE" w14:textId="37283E26" w:rsidR="00D74A7E" w:rsidRPr="00EE0BBF" w:rsidRDefault="00D74A7E" w:rsidP="001C54B3">
            <w:pPr>
              <w:spacing w:line="276" w:lineRule="auto"/>
              <w:rPr>
                <w:lang w:val="es-419"/>
              </w:rPr>
            </w:pPr>
            <w:r>
              <w:rPr>
                <w:lang w:val="es-419"/>
              </w:rPr>
              <w:t>No.: 2</w:t>
            </w:r>
          </w:p>
        </w:tc>
        <w:tc>
          <w:tcPr>
            <w:tcW w:w="4556" w:type="dxa"/>
          </w:tcPr>
          <w:p w14:paraId="29AB0CDE" w14:textId="57363E36" w:rsidR="00D74A7E" w:rsidRPr="00EE0BBF" w:rsidRDefault="00D74A7E" w:rsidP="001C54B3">
            <w:pPr>
              <w:spacing w:line="276" w:lineRule="auto"/>
              <w:jc w:val="left"/>
              <w:rPr>
                <w:lang w:val="es-419"/>
              </w:rPr>
            </w:pPr>
            <w:r w:rsidRPr="00EE0BBF">
              <w:rPr>
                <w:lang w:val="es-419"/>
              </w:rPr>
              <w:t xml:space="preserve">Nombre: </w:t>
            </w:r>
            <w:bookmarkStart w:id="115" w:name="OLE_LINK67"/>
            <w:bookmarkStart w:id="116" w:name="OLE_LINK68"/>
            <w:r w:rsidR="00C86A34">
              <w:rPr>
                <w:lang w:val="es-419"/>
              </w:rPr>
              <w:t>Configurar un nuevo experimento</w:t>
            </w:r>
            <w:bookmarkEnd w:id="115"/>
            <w:bookmarkEnd w:id="116"/>
            <w:r w:rsidR="00C86A34">
              <w:rPr>
                <w:lang w:val="es-419"/>
              </w:rPr>
              <w:t>.</w:t>
            </w:r>
          </w:p>
        </w:tc>
      </w:tr>
      <w:tr w:rsidR="00D74A7E" w:rsidRPr="00EE0BBF" w14:paraId="39941B9D" w14:textId="77777777" w:rsidTr="00C86A34">
        <w:tc>
          <w:tcPr>
            <w:tcW w:w="9111" w:type="dxa"/>
            <w:gridSpan w:val="2"/>
          </w:tcPr>
          <w:p w14:paraId="46BC1C3D" w14:textId="77777777" w:rsidR="00D74A7E" w:rsidRPr="00EE0BBF" w:rsidRDefault="00D74A7E" w:rsidP="001C54B3">
            <w:pPr>
              <w:spacing w:line="276" w:lineRule="auto"/>
              <w:rPr>
                <w:lang w:val="es-419"/>
              </w:rPr>
            </w:pPr>
            <w:r w:rsidRPr="00EE0BBF">
              <w:rPr>
                <w:lang w:val="es-419"/>
              </w:rPr>
              <w:t>Usuario: Todos</w:t>
            </w:r>
          </w:p>
        </w:tc>
      </w:tr>
      <w:tr w:rsidR="00D74A7E" w:rsidRPr="00EE0BBF" w14:paraId="5BA5E6AC" w14:textId="77777777" w:rsidTr="00C86A34">
        <w:tc>
          <w:tcPr>
            <w:tcW w:w="4555" w:type="dxa"/>
          </w:tcPr>
          <w:p w14:paraId="01F42C82" w14:textId="77777777" w:rsidR="00D74A7E" w:rsidRPr="00EE0BBF" w:rsidRDefault="00D74A7E" w:rsidP="001C54B3">
            <w:pPr>
              <w:spacing w:line="276" w:lineRule="auto"/>
              <w:rPr>
                <w:lang w:val="es-419"/>
              </w:rPr>
            </w:pPr>
            <w:r w:rsidRPr="00EE0BBF">
              <w:rPr>
                <w:lang w:val="es-419"/>
              </w:rPr>
              <w:t>Prioridad de negociación: Alta</w:t>
            </w:r>
          </w:p>
        </w:tc>
        <w:tc>
          <w:tcPr>
            <w:tcW w:w="4556" w:type="dxa"/>
          </w:tcPr>
          <w:p w14:paraId="0F5C1BDF" w14:textId="10F4436D" w:rsidR="00D74A7E" w:rsidRPr="00EE0BBF" w:rsidRDefault="00D74A7E" w:rsidP="001C54B3">
            <w:pPr>
              <w:spacing w:line="276" w:lineRule="auto"/>
              <w:rPr>
                <w:lang w:val="es-419"/>
              </w:rPr>
            </w:pPr>
            <w:r w:rsidRPr="00EE0BBF">
              <w:rPr>
                <w:lang w:val="es-419"/>
              </w:rPr>
              <w:t xml:space="preserve">Nivel de complejidad: </w:t>
            </w:r>
            <w:r w:rsidR="00C86A34">
              <w:rPr>
                <w:lang w:val="es-419"/>
              </w:rPr>
              <w:t>Alto</w:t>
            </w:r>
          </w:p>
        </w:tc>
      </w:tr>
      <w:tr w:rsidR="00D74A7E" w:rsidRPr="00EE0BBF" w14:paraId="6E4C0105" w14:textId="77777777" w:rsidTr="00C86A34">
        <w:tc>
          <w:tcPr>
            <w:tcW w:w="4555" w:type="dxa"/>
          </w:tcPr>
          <w:p w14:paraId="068F28DC" w14:textId="1AF7CB7D" w:rsidR="00D74A7E" w:rsidRPr="00EE0BBF" w:rsidRDefault="00D74A7E" w:rsidP="001C54B3">
            <w:pPr>
              <w:spacing w:line="276" w:lineRule="auto"/>
              <w:rPr>
                <w:lang w:val="es-419"/>
              </w:rPr>
            </w:pPr>
            <w:r w:rsidRPr="00EE0BBF">
              <w:rPr>
                <w:lang w:val="es-419"/>
              </w:rPr>
              <w:t xml:space="preserve">Estimación: </w:t>
            </w:r>
            <w:r w:rsidR="00C86A34">
              <w:rPr>
                <w:lang w:val="es-419"/>
              </w:rPr>
              <w:t>4</w:t>
            </w:r>
            <w:r w:rsidRPr="00EE0BBF">
              <w:rPr>
                <w:lang w:val="es-419"/>
              </w:rPr>
              <w:t xml:space="preserve"> semanas</w:t>
            </w:r>
          </w:p>
        </w:tc>
        <w:tc>
          <w:tcPr>
            <w:tcW w:w="4556" w:type="dxa"/>
          </w:tcPr>
          <w:p w14:paraId="3D1F2144" w14:textId="30E346A7" w:rsidR="00D74A7E" w:rsidRPr="00EE0BBF" w:rsidRDefault="00C86A34" w:rsidP="001C54B3">
            <w:pPr>
              <w:spacing w:line="276" w:lineRule="auto"/>
              <w:rPr>
                <w:lang w:val="es-419"/>
              </w:rPr>
            </w:pPr>
            <w:r>
              <w:rPr>
                <w:lang w:val="es-419"/>
              </w:rPr>
              <w:t>Iteración asignada: 2</w:t>
            </w:r>
          </w:p>
        </w:tc>
      </w:tr>
      <w:tr w:rsidR="00D74A7E" w:rsidRPr="00EE0BBF" w14:paraId="6EDF1B98" w14:textId="77777777" w:rsidTr="00C86A34">
        <w:tc>
          <w:tcPr>
            <w:tcW w:w="9111" w:type="dxa"/>
            <w:gridSpan w:val="2"/>
          </w:tcPr>
          <w:p w14:paraId="74D01C6B" w14:textId="550ABB4D" w:rsidR="00D74A7E" w:rsidRPr="00EE0BBF" w:rsidRDefault="00D74A7E" w:rsidP="001C54B3">
            <w:pPr>
              <w:spacing w:line="276" w:lineRule="auto"/>
              <w:rPr>
                <w:lang w:val="es-419"/>
              </w:rPr>
            </w:pPr>
            <w:r w:rsidRPr="00EE0BBF">
              <w:rPr>
                <w:lang w:val="es-419"/>
              </w:rPr>
              <w:t xml:space="preserve">Descripción: </w:t>
            </w:r>
            <w:r w:rsidR="00C86A34">
              <w:rPr>
                <w:lang w:val="es-419"/>
              </w:rPr>
              <w:t>El investigador podrá configurar los distintos paraetros del experimento en la aplicación web.</w:t>
            </w:r>
          </w:p>
        </w:tc>
      </w:tr>
      <w:tr w:rsidR="00D74A7E" w:rsidRPr="00EE0BBF" w14:paraId="2FEF7CEA" w14:textId="77777777" w:rsidTr="00C86A34">
        <w:tc>
          <w:tcPr>
            <w:tcW w:w="9111" w:type="dxa"/>
            <w:gridSpan w:val="2"/>
          </w:tcPr>
          <w:p w14:paraId="003297A0" w14:textId="2FC57E2A" w:rsidR="00D74A7E" w:rsidRPr="00C86A34" w:rsidRDefault="00D74A7E" w:rsidP="001C54B3">
            <w:pPr>
              <w:keepNext/>
              <w:spacing w:line="276" w:lineRule="auto"/>
            </w:pPr>
            <w:r w:rsidRPr="00EE0BBF">
              <w:rPr>
                <w:lang w:val="es-419"/>
              </w:rPr>
              <w:t xml:space="preserve">Observaciones: </w:t>
            </w:r>
            <w:r w:rsidR="00C86A34" w:rsidRPr="00C86A34">
              <w:rPr>
                <w:lang w:val="es-419"/>
              </w:rPr>
              <w:t>Configurar el experimento incluye configurar los</w:t>
            </w:r>
            <w:r w:rsidR="00C86A34">
              <w:rPr>
                <w:lang w:val="es-419"/>
              </w:rPr>
              <w:t xml:space="preserve"> datos del método de evaluació</w:t>
            </w:r>
            <w:r w:rsidR="00C86A34" w:rsidRPr="00C86A34">
              <w:rPr>
                <w:lang w:val="es-419"/>
              </w:rPr>
              <w:t>n</w:t>
            </w:r>
            <w:r w:rsidR="00C86A34">
              <w:rPr>
                <w:lang w:val="es-419"/>
              </w:rPr>
              <w:t>, el mé</w:t>
            </w:r>
            <w:r w:rsidR="00C86A34" w:rsidRPr="00C86A34">
              <w:rPr>
                <w:lang w:val="es-419"/>
              </w:rPr>
              <w:t>todo de muestreo, el dataset, el algoritmo, la estrategia de consulta y los listeners.</w:t>
            </w:r>
          </w:p>
        </w:tc>
      </w:tr>
      <w:bookmarkEnd w:id="113"/>
      <w:bookmarkEnd w:id="114"/>
    </w:tbl>
    <w:p w14:paraId="5D2FD88E" w14:textId="77777777" w:rsidR="00D74A7E" w:rsidRDefault="00D74A7E" w:rsidP="00D74A7E">
      <w:pPr>
        <w:rPr>
          <w:lang w:val="es-419"/>
        </w:rPr>
      </w:pPr>
    </w:p>
    <w:p w14:paraId="308EF8EB" w14:textId="77777777" w:rsidR="001C54B3" w:rsidRDefault="001C54B3" w:rsidP="00D74A7E">
      <w:pPr>
        <w:rPr>
          <w:lang w:val="es-419"/>
        </w:rPr>
      </w:pPr>
    </w:p>
    <w:p w14:paraId="7D9F7BB2" w14:textId="77777777" w:rsidR="001C54B3" w:rsidRDefault="001C54B3" w:rsidP="00D74A7E">
      <w:pPr>
        <w:rPr>
          <w:lang w:val="es-419"/>
        </w:rPr>
      </w:pPr>
    </w:p>
    <w:p w14:paraId="581D9E05" w14:textId="77777777" w:rsidR="00345499" w:rsidRDefault="00345499" w:rsidP="00D74A7E">
      <w:pPr>
        <w:rPr>
          <w:lang w:val="es-419"/>
        </w:rPr>
      </w:pPr>
    </w:p>
    <w:p w14:paraId="7E978A26" w14:textId="2A61BFA4" w:rsidR="00177405" w:rsidRDefault="00177405" w:rsidP="00177405">
      <w:pPr>
        <w:pStyle w:val="Descripcin"/>
        <w:keepNext/>
      </w:pPr>
      <w:bookmarkStart w:id="117" w:name="_Toc4342696"/>
      <w:r>
        <w:lastRenderedPageBreak/>
        <w:t xml:space="preserve">Tabla </w:t>
      </w:r>
      <w:r>
        <w:fldChar w:fldCharType="begin"/>
      </w:r>
      <w:r>
        <w:instrText xml:space="preserve"> SEQ Tabla \* ARABIC </w:instrText>
      </w:r>
      <w:r>
        <w:fldChar w:fldCharType="separate"/>
      </w:r>
      <w:r w:rsidR="00162A09">
        <w:rPr>
          <w:noProof/>
        </w:rPr>
        <w:t>3</w:t>
      </w:r>
      <w:r>
        <w:fldChar w:fldCharType="end"/>
      </w:r>
      <w:r>
        <w:t xml:space="preserve">: Historia de Usuario No.3 - </w:t>
      </w:r>
      <w:r w:rsidRPr="00A33EEE">
        <w:t>Crear una configuración dinámica de los experimentos</w:t>
      </w:r>
      <w:r>
        <w:t>.</w:t>
      </w:r>
      <w:bookmarkEnd w:id="117"/>
    </w:p>
    <w:tbl>
      <w:tblPr>
        <w:tblStyle w:val="Tablaconcuadrcula"/>
        <w:tblW w:w="0" w:type="auto"/>
        <w:tblLook w:val="04A0" w:firstRow="1" w:lastRow="0" w:firstColumn="1" w:lastColumn="0" w:noHBand="0" w:noVBand="1"/>
      </w:tblPr>
      <w:tblGrid>
        <w:gridCol w:w="4555"/>
        <w:gridCol w:w="4556"/>
      </w:tblGrid>
      <w:tr w:rsidR="00345499" w:rsidRPr="00EE0BBF" w14:paraId="7F287187" w14:textId="77777777" w:rsidTr="00500255">
        <w:trPr>
          <w:trHeight w:val="525"/>
        </w:trPr>
        <w:tc>
          <w:tcPr>
            <w:tcW w:w="0" w:type="auto"/>
            <w:gridSpan w:val="2"/>
            <w:shd w:val="clear" w:color="auto" w:fill="8EAADB" w:themeFill="accent1" w:themeFillTint="99"/>
            <w:vAlign w:val="center"/>
          </w:tcPr>
          <w:p w14:paraId="2B87432A" w14:textId="77777777" w:rsidR="00345499" w:rsidRPr="00AD55FD" w:rsidRDefault="00345499" w:rsidP="00500255">
            <w:pPr>
              <w:spacing w:line="276" w:lineRule="auto"/>
              <w:rPr>
                <w:b/>
                <w:lang w:val="es-419"/>
              </w:rPr>
            </w:pPr>
            <w:r w:rsidRPr="00AD55FD">
              <w:rPr>
                <w:b/>
                <w:lang w:val="es-419"/>
              </w:rPr>
              <w:t>Historia de usuario</w:t>
            </w:r>
          </w:p>
        </w:tc>
      </w:tr>
      <w:tr w:rsidR="00345499" w:rsidRPr="00EE0BBF" w14:paraId="1680E35F" w14:textId="77777777" w:rsidTr="00500255">
        <w:tc>
          <w:tcPr>
            <w:tcW w:w="4555" w:type="dxa"/>
          </w:tcPr>
          <w:p w14:paraId="4D984EFD" w14:textId="77777777" w:rsidR="00345499" w:rsidRPr="00EE0BBF" w:rsidRDefault="00345499" w:rsidP="00500255">
            <w:pPr>
              <w:spacing w:line="276" w:lineRule="auto"/>
              <w:rPr>
                <w:lang w:val="es-419"/>
              </w:rPr>
            </w:pPr>
            <w:r>
              <w:rPr>
                <w:lang w:val="es-419"/>
              </w:rPr>
              <w:t>No.: 3</w:t>
            </w:r>
          </w:p>
        </w:tc>
        <w:tc>
          <w:tcPr>
            <w:tcW w:w="4556" w:type="dxa"/>
          </w:tcPr>
          <w:p w14:paraId="671B1EFE" w14:textId="5EB69DC6" w:rsidR="00345499" w:rsidRPr="00EE0BBF" w:rsidRDefault="00345499" w:rsidP="00500255">
            <w:pPr>
              <w:spacing w:line="276" w:lineRule="auto"/>
              <w:jc w:val="left"/>
              <w:rPr>
                <w:lang w:val="es-419"/>
              </w:rPr>
            </w:pPr>
            <w:r w:rsidRPr="00EE0BBF">
              <w:rPr>
                <w:lang w:val="es-419"/>
              </w:rPr>
              <w:t xml:space="preserve">Nombre: </w:t>
            </w:r>
            <w:bookmarkStart w:id="118" w:name="OLE_LINK42"/>
            <w:bookmarkStart w:id="119" w:name="OLE_LINK43"/>
            <w:bookmarkStart w:id="120" w:name="OLE_LINK69"/>
            <w:bookmarkStart w:id="121" w:name="OLE_LINK70"/>
            <w:r w:rsidR="00177405">
              <w:rPr>
                <w:lang w:val="es-419"/>
              </w:rPr>
              <w:t>Crear una configuració</w:t>
            </w:r>
            <w:r w:rsidR="00803D56">
              <w:rPr>
                <w:lang w:val="es-419"/>
              </w:rPr>
              <w:t>n dinámica de los experimentos</w:t>
            </w:r>
            <w:bookmarkEnd w:id="118"/>
            <w:bookmarkEnd w:id="119"/>
            <w:r>
              <w:rPr>
                <w:lang w:val="es-419"/>
              </w:rPr>
              <w:t>.</w:t>
            </w:r>
            <w:bookmarkEnd w:id="120"/>
            <w:bookmarkEnd w:id="121"/>
          </w:p>
        </w:tc>
      </w:tr>
      <w:tr w:rsidR="00345499" w:rsidRPr="00EE0BBF" w14:paraId="25F0AA8C" w14:textId="77777777" w:rsidTr="00500255">
        <w:tc>
          <w:tcPr>
            <w:tcW w:w="9111" w:type="dxa"/>
            <w:gridSpan w:val="2"/>
          </w:tcPr>
          <w:p w14:paraId="699F78F8" w14:textId="77777777" w:rsidR="00345499" w:rsidRPr="00EE0BBF" w:rsidRDefault="00345499" w:rsidP="00500255">
            <w:pPr>
              <w:spacing w:line="276" w:lineRule="auto"/>
              <w:rPr>
                <w:lang w:val="es-419"/>
              </w:rPr>
            </w:pPr>
            <w:r w:rsidRPr="00EE0BBF">
              <w:rPr>
                <w:lang w:val="es-419"/>
              </w:rPr>
              <w:t>Usuario: Todos</w:t>
            </w:r>
          </w:p>
        </w:tc>
      </w:tr>
      <w:tr w:rsidR="00345499" w:rsidRPr="00EE0BBF" w14:paraId="4AD116CF" w14:textId="77777777" w:rsidTr="00500255">
        <w:tc>
          <w:tcPr>
            <w:tcW w:w="4555" w:type="dxa"/>
          </w:tcPr>
          <w:p w14:paraId="1CCB7848" w14:textId="77777777" w:rsidR="00345499" w:rsidRPr="00EE0BBF" w:rsidRDefault="00345499" w:rsidP="00500255">
            <w:pPr>
              <w:spacing w:line="276" w:lineRule="auto"/>
              <w:rPr>
                <w:lang w:val="es-419"/>
              </w:rPr>
            </w:pPr>
            <w:r w:rsidRPr="00EE0BBF">
              <w:rPr>
                <w:lang w:val="es-419"/>
              </w:rPr>
              <w:t>Prioridad de negociación: Alta</w:t>
            </w:r>
          </w:p>
        </w:tc>
        <w:tc>
          <w:tcPr>
            <w:tcW w:w="4556" w:type="dxa"/>
          </w:tcPr>
          <w:p w14:paraId="44D21735" w14:textId="77777777" w:rsidR="00345499" w:rsidRPr="00EE0BBF" w:rsidRDefault="00345499" w:rsidP="00500255">
            <w:pPr>
              <w:spacing w:line="276" w:lineRule="auto"/>
              <w:rPr>
                <w:lang w:val="es-419"/>
              </w:rPr>
            </w:pPr>
            <w:r w:rsidRPr="00EE0BBF">
              <w:rPr>
                <w:lang w:val="es-419"/>
              </w:rPr>
              <w:t xml:space="preserve">Nivel de complejidad: </w:t>
            </w:r>
            <w:r>
              <w:rPr>
                <w:lang w:val="es-419"/>
              </w:rPr>
              <w:t>Alto</w:t>
            </w:r>
          </w:p>
        </w:tc>
      </w:tr>
      <w:tr w:rsidR="00345499" w:rsidRPr="00EE0BBF" w14:paraId="16FDD0B5" w14:textId="77777777" w:rsidTr="00500255">
        <w:tc>
          <w:tcPr>
            <w:tcW w:w="4555" w:type="dxa"/>
          </w:tcPr>
          <w:p w14:paraId="5264D2C6" w14:textId="77777777" w:rsidR="00345499" w:rsidRPr="00EE0BBF" w:rsidRDefault="00345499" w:rsidP="00500255">
            <w:pPr>
              <w:spacing w:line="276" w:lineRule="auto"/>
              <w:rPr>
                <w:lang w:val="es-419"/>
              </w:rPr>
            </w:pPr>
            <w:r w:rsidRPr="00EE0BBF">
              <w:rPr>
                <w:lang w:val="es-419"/>
              </w:rPr>
              <w:t xml:space="preserve">Estimación: </w:t>
            </w:r>
            <w:r>
              <w:rPr>
                <w:lang w:val="es-419"/>
              </w:rPr>
              <w:t>2</w:t>
            </w:r>
            <w:r w:rsidRPr="00EE0BBF">
              <w:rPr>
                <w:lang w:val="es-419"/>
              </w:rPr>
              <w:t xml:space="preserve"> semanas</w:t>
            </w:r>
          </w:p>
        </w:tc>
        <w:tc>
          <w:tcPr>
            <w:tcW w:w="4556" w:type="dxa"/>
          </w:tcPr>
          <w:p w14:paraId="00F6CC07" w14:textId="5C445C7B" w:rsidR="00345499" w:rsidRPr="00EE0BBF" w:rsidRDefault="00345499" w:rsidP="00500255">
            <w:pPr>
              <w:spacing w:line="276" w:lineRule="auto"/>
              <w:rPr>
                <w:lang w:val="es-419"/>
              </w:rPr>
            </w:pPr>
            <w:r>
              <w:rPr>
                <w:lang w:val="es-419"/>
              </w:rPr>
              <w:t xml:space="preserve">Iteración asignada: </w:t>
            </w:r>
            <w:r w:rsidR="00803D56">
              <w:rPr>
                <w:lang w:val="es-419"/>
              </w:rPr>
              <w:t>2</w:t>
            </w:r>
          </w:p>
        </w:tc>
      </w:tr>
      <w:tr w:rsidR="00345499" w:rsidRPr="00EE0BBF" w14:paraId="03C893D1" w14:textId="77777777" w:rsidTr="00500255">
        <w:tc>
          <w:tcPr>
            <w:tcW w:w="9111" w:type="dxa"/>
            <w:gridSpan w:val="2"/>
          </w:tcPr>
          <w:p w14:paraId="223C7105" w14:textId="77777777" w:rsidR="00345499" w:rsidRPr="00EE0BBF" w:rsidRDefault="00345499" w:rsidP="00500255">
            <w:pPr>
              <w:spacing w:line="276" w:lineRule="auto"/>
              <w:rPr>
                <w:lang w:val="es-419"/>
              </w:rPr>
            </w:pPr>
            <w:r w:rsidRPr="00EE0BBF">
              <w:rPr>
                <w:lang w:val="es-419"/>
              </w:rPr>
              <w:t xml:space="preserve">Descripción: </w:t>
            </w:r>
            <w:r>
              <w:rPr>
                <w:lang w:val="es-419"/>
              </w:rPr>
              <w:t>El investigador podrá guardar los datos de un experimento que configure en la aplicación.</w:t>
            </w:r>
          </w:p>
        </w:tc>
      </w:tr>
      <w:tr w:rsidR="00345499" w:rsidRPr="00EE0BBF" w14:paraId="3A946747" w14:textId="77777777" w:rsidTr="00500255">
        <w:tc>
          <w:tcPr>
            <w:tcW w:w="9111" w:type="dxa"/>
            <w:gridSpan w:val="2"/>
          </w:tcPr>
          <w:p w14:paraId="40DB5D3B" w14:textId="77777777" w:rsidR="00345499" w:rsidRPr="00C86A34" w:rsidRDefault="00345499" w:rsidP="00500255">
            <w:pPr>
              <w:keepNext/>
              <w:spacing w:line="276" w:lineRule="auto"/>
            </w:pPr>
            <w:r w:rsidRPr="00EE0BBF">
              <w:rPr>
                <w:lang w:val="es-419"/>
              </w:rPr>
              <w:t xml:space="preserve">Observaciones: </w:t>
            </w:r>
            <w:r>
              <w:rPr>
                <w:lang w:val="es-419"/>
              </w:rPr>
              <w:t>Guardar la configuracion incluye poder visualizar y exportar el archivo en formato XML</w:t>
            </w:r>
            <w:r w:rsidRPr="00C86A34">
              <w:rPr>
                <w:lang w:val="es-419"/>
              </w:rPr>
              <w:t>.</w:t>
            </w:r>
          </w:p>
        </w:tc>
      </w:tr>
    </w:tbl>
    <w:p w14:paraId="03440F3F" w14:textId="77777777" w:rsidR="00345499" w:rsidRDefault="00345499" w:rsidP="00D74A7E">
      <w:pPr>
        <w:rPr>
          <w:lang w:val="es-419"/>
        </w:rPr>
      </w:pPr>
    </w:p>
    <w:p w14:paraId="3CCD09F9" w14:textId="77777777" w:rsidR="00345499" w:rsidRDefault="00345499" w:rsidP="00D74A7E">
      <w:pPr>
        <w:rPr>
          <w:lang w:val="es-419"/>
        </w:rPr>
      </w:pPr>
    </w:p>
    <w:p w14:paraId="171010B3" w14:textId="414DDF7F" w:rsidR="00177405" w:rsidRDefault="00177405" w:rsidP="00177405">
      <w:pPr>
        <w:pStyle w:val="Descripcin"/>
        <w:keepNext/>
      </w:pPr>
      <w:bookmarkStart w:id="122" w:name="_Toc4342697"/>
      <w:r>
        <w:t xml:space="preserve">Tabla </w:t>
      </w:r>
      <w:r>
        <w:fldChar w:fldCharType="begin"/>
      </w:r>
      <w:r>
        <w:instrText xml:space="preserve"> SEQ Tabla \* ARABIC </w:instrText>
      </w:r>
      <w:r>
        <w:fldChar w:fldCharType="separate"/>
      </w:r>
      <w:r w:rsidR="00162A09">
        <w:rPr>
          <w:noProof/>
        </w:rPr>
        <w:t>4</w:t>
      </w:r>
      <w:r>
        <w:fldChar w:fldCharType="end"/>
      </w:r>
      <w:r>
        <w:t>: Historia de Usuario No.4 - Gestionar usuarios.</w:t>
      </w:r>
      <w:bookmarkEnd w:id="122"/>
    </w:p>
    <w:tbl>
      <w:tblPr>
        <w:tblStyle w:val="Tablaconcuadrcula"/>
        <w:tblW w:w="0" w:type="auto"/>
        <w:tblLook w:val="04A0" w:firstRow="1" w:lastRow="0" w:firstColumn="1" w:lastColumn="0" w:noHBand="0" w:noVBand="1"/>
      </w:tblPr>
      <w:tblGrid>
        <w:gridCol w:w="4555"/>
        <w:gridCol w:w="4556"/>
      </w:tblGrid>
      <w:tr w:rsidR="00803D56" w:rsidRPr="00EE0BBF" w14:paraId="28395CF4" w14:textId="77777777" w:rsidTr="00500255">
        <w:trPr>
          <w:trHeight w:val="525"/>
        </w:trPr>
        <w:tc>
          <w:tcPr>
            <w:tcW w:w="0" w:type="auto"/>
            <w:gridSpan w:val="2"/>
            <w:shd w:val="clear" w:color="auto" w:fill="8EAADB" w:themeFill="accent1" w:themeFillTint="99"/>
            <w:vAlign w:val="center"/>
          </w:tcPr>
          <w:p w14:paraId="1D001BDB" w14:textId="77777777" w:rsidR="00803D56" w:rsidRPr="00AD55FD" w:rsidRDefault="00803D56" w:rsidP="00500255">
            <w:pPr>
              <w:spacing w:line="276" w:lineRule="auto"/>
              <w:rPr>
                <w:b/>
                <w:lang w:val="es-419"/>
              </w:rPr>
            </w:pPr>
            <w:r w:rsidRPr="00AD55FD">
              <w:rPr>
                <w:b/>
                <w:lang w:val="es-419"/>
              </w:rPr>
              <w:t>Historia de usuario</w:t>
            </w:r>
          </w:p>
        </w:tc>
      </w:tr>
      <w:tr w:rsidR="00803D56" w:rsidRPr="00EE0BBF" w14:paraId="20D72FE8" w14:textId="77777777" w:rsidTr="00500255">
        <w:tc>
          <w:tcPr>
            <w:tcW w:w="4555" w:type="dxa"/>
          </w:tcPr>
          <w:p w14:paraId="3BAFBF8D" w14:textId="0FF8AE1A" w:rsidR="00803D56" w:rsidRPr="00EE0BBF" w:rsidRDefault="00803D56" w:rsidP="00500255">
            <w:pPr>
              <w:spacing w:line="276" w:lineRule="auto"/>
              <w:rPr>
                <w:lang w:val="es-419"/>
              </w:rPr>
            </w:pPr>
            <w:r>
              <w:rPr>
                <w:lang w:val="es-419"/>
              </w:rPr>
              <w:t>No.: 4</w:t>
            </w:r>
          </w:p>
        </w:tc>
        <w:tc>
          <w:tcPr>
            <w:tcW w:w="4556" w:type="dxa"/>
          </w:tcPr>
          <w:p w14:paraId="605465ED" w14:textId="4F9A0766" w:rsidR="00803D56" w:rsidRPr="00EE0BBF" w:rsidRDefault="00803D56" w:rsidP="00500255">
            <w:pPr>
              <w:spacing w:line="276" w:lineRule="auto"/>
              <w:jc w:val="left"/>
              <w:rPr>
                <w:lang w:val="es-419"/>
              </w:rPr>
            </w:pPr>
            <w:r w:rsidRPr="00EE0BBF">
              <w:rPr>
                <w:lang w:val="es-419"/>
              </w:rPr>
              <w:t xml:space="preserve">Nombre: </w:t>
            </w:r>
            <w:r>
              <w:rPr>
                <w:lang w:val="es-419"/>
              </w:rPr>
              <w:t>Gestionar usuarios.</w:t>
            </w:r>
          </w:p>
        </w:tc>
      </w:tr>
      <w:tr w:rsidR="00803D56" w:rsidRPr="00EE0BBF" w14:paraId="42CC7734" w14:textId="77777777" w:rsidTr="00500255">
        <w:tc>
          <w:tcPr>
            <w:tcW w:w="9111" w:type="dxa"/>
            <w:gridSpan w:val="2"/>
          </w:tcPr>
          <w:p w14:paraId="7A55A5F4" w14:textId="77777777" w:rsidR="00803D56" w:rsidRPr="00EE0BBF" w:rsidRDefault="00803D56" w:rsidP="00500255">
            <w:pPr>
              <w:spacing w:line="276" w:lineRule="auto"/>
              <w:rPr>
                <w:lang w:val="es-419"/>
              </w:rPr>
            </w:pPr>
            <w:r w:rsidRPr="00EE0BBF">
              <w:rPr>
                <w:lang w:val="es-419"/>
              </w:rPr>
              <w:t>Usuario: Todos</w:t>
            </w:r>
          </w:p>
        </w:tc>
      </w:tr>
      <w:tr w:rsidR="00803D56" w:rsidRPr="00EE0BBF" w14:paraId="289671EB" w14:textId="77777777" w:rsidTr="00500255">
        <w:tc>
          <w:tcPr>
            <w:tcW w:w="4555" w:type="dxa"/>
          </w:tcPr>
          <w:p w14:paraId="3905DF95" w14:textId="77777777" w:rsidR="00803D56" w:rsidRPr="00EE0BBF" w:rsidRDefault="00803D56" w:rsidP="00500255">
            <w:pPr>
              <w:spacing w:line="276" w:lineRule="auto"/>
              <w:rPr>
                <w:lang w:val="es-419"/>
              </w:rPr>
            </w:pPr>
            <w:r w:rsidRPr="00EE0BBF">
              <w:rPr>
                <w:lang w:val="es-419"/>
              </w:rPr>
              <w:t>Prioridad de negociación: Alta</w:t>
            </w:r>
          </w:p>
        </w:tc>
        <w:tc>
          <w:tcPr>
            <w:tcW w:w="4556" w:type="dxa"/>
          </w:tcPr>
          <w:p w14:paraId="315F1ADE" w14:textId="77777777" w:rsidR="00803D56" w:rsidRPr="00EE0BBF" w:rsidRDefault="00803D56" w:rsidP="00500255">
            <w:pPr>
              <w:spacing w:line="276" w:lineRule="auto"/>
              <w:rPr>
                <w:lang w:val="es-419"/>
              </w:rPr>
            </w:pPr>
            <w:r w:rsidRPr="00EE0BBF">
              <w:rPr>
                <w:lang w:val="es-419"/>
              </w:rPr>
              <w:t xml:space="preserve">Nivel de complejidad: </w:t>
            </w:r>
            <w:r>
              <w:rPr>
                <w:lang w:val="es-419"/>
              </w:rPr>
              <w:t>Alto</w:t>
            </w:r>
          </w:p>
        </w:tc>
      </w:tr>
      <w:tr w:rsidR="00803D56" w:rsidRPr="00EE0BBF" w14:paraId="7366E34F" w14:textId="77777777" w:rsidTr="00500255">
        <w:tc>
          <w:tcPr>
            <w:tcW w:w="4555" w:type="dxa"/>
          </w:tcPr>
          <w:p w14:paraId="2E9D11D9" w14:textId="001D6E80" w:rsidR="00803D56" w:rsidRPr="00EE0BBF" w:rsidRDefault="00803D56" w:rsidP="00500255">
            <w:pPr>
              <w:spacing w:line="276" w:lineRule="auto"/>
              <w:rPr>
                <w:lang w:val="es-419"/>
              </w:rPr>
            </w:pPr>
            <w:r w:rsidRPr="00EE0BBF">
              <w:rPr>
                <w:lang w:val="es-419"/>
              </w:rPr>
              <w:t xml:space="preserve">Estimación: </w:t>
            </w:r>
            <w:r>
              <w:rPr>
                <w:lang w:val="es-419"/>
              </w:rPr>
              <w:t>4</w:t>
            </w:r>
            <w:r w:rsidRPr="00EE0BBF">
              <w:rPr>
                <w:lang w:val="es-419"/>
              </w:rPr>
              <w:t xml:space="preserve"> semanas</w:t>
            </w:r>
          </w:p>
        </w:tc>
        <w:tc>
          <w:tcPr>
            <w:tcW w:w="4556" w:type="dxa"/>
          </w:tcPr>
          <w:p w14:paraId="5AC284A0" w14:textId="2B164434" w:rsidR="00803D56" w:rsidRPr="00EE0BBF" w:rsidRDefault="00803D56" w:rsidP="00500255">
            <w:pPr>
              <w:spacing w:line="276" w:lineRule="auto"/>
              <w:rPr>
                <w:lang w:val="es-419"/>
              </w:rPr>
            </w:pPr>
            <w:r>
              <w:rPr>
                <w:lang w:val="es-419"/>
              </w:rPr>
              <w:t>Iteración asignada: 3</w:t>
            </w:r>
          </w:p>
        </w:tc>
      </w:tr>
      <w:tr w:rsidR="00803D56" w:rsidRPr="00EE0BBF" w14:paraId="11D6E2FA" w14:textId="77777777" w:rsidTr="00500255">
        <w:tc>
          <w:tcPr>
            <w:tcW w:w="9111" w:type="dxa"/>
            <w:gridSpan w:val="2"/>
          </w:tcPr>
          <w:p w14:paraId="4D2B5133" w14:textId="7C1B88C8" w:rsidR="00803D56" w:rsidRPr="00EE0BBF" w:rsidRDefault="00803D56" w:rsidP="00500255">
            <w:pPr>
              <w:spacing w:line="276" w:lineRule="auto"/>
              <w:rPr>
                <w:lang w:val="es-419"/>
              </w:rPr>
            </w:pPr>
            <w:r w:rsidRPr="00EE0BBF">
              <w:rPr>
                <w:lang w:val="es-419"/>
              </w:rPr>
              <w:t xml:space="preserve">Descripción: </w:t>
            </w:r>
            <w:r>
              <w:rPr>
                <w:lang w:val="es-419"/>
              </w:rPr>
              <w:t xml:space="preserve">El investigador podrá </w:t>
            </w:r>
            <w:r w:rsidR="00023601">
              <w:rPr>
                <w:lang w:val="es-419"/>
              </w:rPr>
              <w:t>registrarse</w:t>
            </w:r>
            <w:r w:rsidR="00875A41">
              <w:rPr>
                <w:lang w:val="es-419"/>
              </w:rPr>
              <w:t xml:space="preserve"> y crear grupos que podrá administrar</w:t>
            </w:r>
            <w:r>
              <w:rPr>
                <w:lang w:val="es-419"/>
              </w:rPr>
              <w:t>.</w:t>
            </w:r>
          </w:p>
        </w:tc>
      </w:tr>
      <w:tr w:rsidR="00803D56" w:rsidRPr="00EE0BBF" w14:paraId="35AB6BED" w14:textId="77777777" w:rsidTr="00500255">
        <w:tc>
          <w:tcPr>
            <w:tcW w:w="9111" w:type="dxa"/>
            <w:gridSpan w:val="2"/>
          </w:tcPr>
          <w:p w14:paraId="7BCE554D" w14:textId="676479E9" w:rsidR="00803D56" w:rsidRPr="00C86A34" w:rsidRDefault="000203B8" w:rsidP="00500255">
            <w:pPr>
              <w:keepNext/>
              <w:spacing w:line="276" w:lineRule="auto"/>
            </w:pPr>
            <w:r>
              <w:rPr>
                <w:lang w:val="es-419"/>
              </w:rPr>
              <w:t>Observaciones: Los investigadores registrados que creen un grupo tendrán la opcion de  asignar roles a otros usuarios</w:t>
            </w:r>
            <w:r w:rsidR="00803D56" w:rsidRPr="00C86A34">
              <w:rPr>
                <w:lang w:val="es-419"/>
              </w:rPr>
              <w:t>.</w:t>
            </w:r>
          </w:p>
        </w:tc>
      </w:tr>
    </w:tbl>
    <w:p w14:paraId="415674B7" w14:textId="77777777" w:rsidR="00803D56" w:rsidRDefault="00803D56" w:rsidP="00D74A7E">
      <w:pPr>
        <w:rPr>
          <w:lang w:val="es-419"/>
        </w:rPr>
      </w:pPr>
    </w:p>
    <w:p w14:paraId="6B6911B4" w14:textId="77777777" w:rsidR="000203B8" w:rsidRDefault="000203B8" w:rsidP="00D74A7E">
      <w:pPr>
        <w:rPr>
          <w:lang w:val="es-419"/>
        </w:rPr>
      </w:pPr>
    </w:p>
    <w:p w14:paraId="38D90E04" w14:textId="77777777" w:rsidR="000203B8" w:rsidRDefault="000203B8" w:rsidP="00D74A7E">
      <w:pPr>
        <w:rPr>
          <w:lang w:val="es-419"/>
        </w:rPr>
      </w:pPr>
    </w:p>
    <w:p w14:paraId="2CC858B6" w14:textId="77777777" w:rsidR="00803D56" w:rsidRDefault="00803D56" w:rsidP="00D74A7E">
      <w:pPr>
        <w:rPr>
          <w:lang w:val="es-419"/>
        </w:rPr>
      </w:pPr>
    </w:p>
    <w:p w14:paraId="78C6CA6A" w14:textId="77777777" w:rsidR="00345499" w:rsidRDefault="00345499" w:rsidP="00D74A7E">
      <w:pPr>
        <w:rPr>
          <w:lang w:val="es-419"/>
        </w:rPr>
      </w:pPr>
    </w:p>
    <w:p w14:paraId="7D9A7C6C" w14:textId="3AF84C8A" w:rsidR="00177405" w:rsidRDefault="00177405" w:rsidP="00177405">
      <w:pPr>
        <w:pStyle w:val="Descripcin"/>
        <w:keepNext/>
      </w:pPr>
      <w:bookmarkStart w:id="123" w:name="_Toc4342698"/>
      <w:r>
        <w:t xml:space="preserve">Tabla </w:t>
      </w:r>
      <w:r>
        <w:fldChar w:fldCharType="begin"/>
      </w:r>
      <w:r>
        <w:instrText xml:space="preserve"> SEQ Tabla \* ARABIC </w:instrText>
      </w:r>
      <w:r>
        <w:fldChar w:fldCharType="separate"/>
      </w:r>
      <w:r w:rsidR="00162A09">
        <w:rPr>
          <w:noProof/>
        </w:rPr>
        <w:t>5</w:t>
      </w:r>
      <w:r>
        <w:fldChar w:fldCharType="end"/>
      </w:r>
      <w:bookmarkStart w:id="124" w:name="OLE_LINK60"/>
      <w:bookmarkStart w:id="125" w:name="OLE_LINK61"/>
      <w:r>
        <w:t xml:space="preserve">: Historia de Usuario No.5 - </w:t>
      </w:r>
      <w:r w:rsidRPr="00850387">
        <w:t>Guardar la configuración de un experimento.</w:t>
      </w:r>
      <w:bookmarkEnd w:id="123"/>
      <w:bookmarkEnd w:id="124"/>
      <w:bookmarkEnd w:id="125"/>
    </w:p>
    <w:tbl>
      <w:tblPr>
        <w:tblStyle w:val="Tablaconcuadrcula"/>
        <w:tblW w:w="0" w:type="auto"/>
        <w:tblLook w:val="04A0" w:firstRow="1" w:lastRow="0" w:firstColumn="1" w:lastColumn="0" w:noHBand="0" w:noVBand="1"/>
      </w:tblPr>
      <w:tblGrid>
        <w:gridCol w:w="4555"/>
        <w:gridCol w:w="4556"/>
      </w:tblGrid>
      <w:tr w:rsidR="001C54B3" w:rsidRPr="00EE0BBF" w14:paraId="57DD4620" w14:textId="77777777" w:rsidTr="00500255">
        <w:trPr>
          <w:trHeight w:val="525"/>
        </w:trPr>
        <w:tc>
          <w:tcPr>
            <w:tcW w:w="0" w:type="auto"/>
            <w:gridSpan w:val="2"/>
            <w:shd w:val="clear" w:color="auto" w:fill="8EAADB" w:themeFill="accent1" w:themeFillTint="99"/>
            <w:vAlign w:val="center"/>
          </w:tcPr>
          <w:p w14:paraId="2D5959F8" w14:textId="77777777" w:rsidR="001C54B3" w:rsidRPr="00AD55FD" w:rsidRDefault="001C54B3" w:rsidP="00500255">
            <w:pPr>
              <w:spacing w:line="276" w:lineRule="auto"/>
              <w:rPr>
                <w:b/>
                <w:lang w:val="es-419"/>
              </w:rPr>
            </w:pPr>
            <w:bookmarkStart w:id="126" w:name="OLE_LINK46"/>
            <w:bookmarkStart w:id="127" w:name="OLE_LINK47"/>
            <w:r w:rsidRPr="00AD55FD">
              <w:rPr>
                <w:b/>
                <w:lang w:val="es-419"/>
              </w:rPr>
              <w:t>Historia de usuario</w:t>
            </w:r>
          </w:p>
        </w:tc>
      </w:tr>
      <w:tr w:rsidR="001C54B3" w:rsidRPr="00EE0BBF" w14:paraId="40250D60" w14:textId="77777777" w:rsidTr="00500255">
        <w:tc>
          <w:tcPr>
            <w:tcW w:w="4555" w:type="dxa"/>
          </w:tcPr>
          <w:p w14:paraId="5ED81AF5" w14:textId="34981221" w:rsidR="001C54B3" w:rsidRPr="00EE0BBF" w:rsidRDefault="001C54B3" w:rsidP="00500255">
            <w:pPr>
              <w:spacing w:line="276" w:lineRule="auto"/>
              <w:rPr>
                <w:lang w:val="es-419"/>
              </w:rPr>
            </w:pPr>
            <w:r>
              <w:rPr>
                <w:lang w:val="es-419"/>
              </w:rPr>
              <w:t xml:space="preserve">No.: </w:t>
            </w:r>
            <w:r w:rsidR="00177405">
              <w:rPr>
                <w:lang w:val="es-419"/>
              </w:rPr>
              <w:t>5</w:t>
            </w:r>
          </w:p>
        </w:tc>
        <w:tc>
          <w:tcPr>
            <w:tcW w:w="4556" w:type="dxa"/>
          </w:tcPr>
          <w:p w14:paraId="238F00F9" w14:textId="265214D6" w:rsidR="001C54B3" w:rsidRPr="00EE0BBF" w:rsidRDefault="001C54B3" w:rsidP="00500255">
            <w:pPr>
              <w:spacing w:line="276" w:lineRule="auto"/>
              <w:jc w:val="left"/>
              <w:rPr>
                <w:lang w:val="es-419"/>
              </w:rPr>
            </w:pPr>
            <w:r w:rsidRPr="00EE0BBF">
              <w:rPr>
                <w:lang w:val="es-419"/>
              </w:rPr>
              <w:t xml:space="preserve">Nombre: </w:t>
            </w:r>
            <w:bookmarkStart w:id="128" w:name="OLE_LINK54"/>
            <w:bookmarkStart w:id="129" w:name="OLE_LINK55"/>
            <w:bookmarkStart w:id="130" w:name="OLE_LINK71"/>
            <w:bookmarkStart w:id="131" w:name="OLE_LINK72"/>
            <w:r w:rsidR="00345499">
              <w:rPr>
                <w:lang w:val="es-419"/>
              </w:rPr>
              <w:t>Guardar la configuracion de un experimento</w:t>
            </w:r>
            <w:bookmarkEnd w:id="130"/>
            <w:bookmarkEnd w:id="131"/>
            <w:r>
              <w:rPr>
                <w:lang w:val="es-419"/>
              </w:rPr>
              <w:t>.</w:t>
            </w:r>
            <w:bookmarkEnd w:id="128"/>
            <w:bookmarkEnd w:id="129"/>
          </w:p>
        </w:tc>
      </w:tr>
      <w:tr w:rsidR="001C54B3" w:rsidRPr="00EE0BBF" w14:paraId="67C534BF" w14:textId="77777777" w:rsidTr="00500255">
        <w:tc>
          <w:tcPr>
            <w:tcW w:w="9111" w:type="dxa"/>
            <w:gridSpan w:val="2"/>
          </w:tcPr>
          <w:p w14:paraId="687EE933" w14:textId="77777777" w:rsidR="001C54B3" w:rsidRPr="00EE0BBF" w:rsidRDefault="001C54B3" w:rsidP="00500255">
            <w:pPr>
              <w:spacing w:line="276" w:lineRule="auto"/>
              <w:rPr>
                <w:lang w:val="es-419"/>
              </w:rPr>
            </w:pPr>
            <w:r w:rsidRPr="00EE0BBF">
              <w:rPr>
                <w:lang w:val="es-419"/>
              </w:rPr>
              <w:t>Usuario: Todos</w:t>
            </w:r>
          </w:p>
        </w:tc>
      </w:tr>
      <w:tr w:rsidR="001C54B3" w:rsidRPr="00EE0BBF" w14:paraId="6C4B0B7A" w14:textId="77777777" w:rsidTr="00500255">
        <w:tc>
          <w:tcPr>
            <w:tcW w:w="4555" w:type="dxa"/>
          </w:tcPr>
          <w:p w14:paraId="138580D2" w14:textId="77777777" w:rsidR="001C54B3" w:rsidRPr="00EE0BBF" w:rsidRDefault="001C54B3" w:rsidP="00500255">
            <w:pPr>
              <w:spacing w:line="276" w:lineRule="auto"/>
              <w:rPr>
                <w:lang w:val="es-419"/>
              </w:rPr>
            </w:pPr>
            <w:r w:rsidRPr="00EE0BBF">
              <w:rPr>
                <w:lang w:val="es-419"/>
              </w:rPr>
              <w:t>Prioridad de negociación: Alta</w:t>
            </w:r>
          </w:p>
        </w:tc>
        <w:tc>
          <w:tcPr>
            <w:tcW w:w="4556" w:type="dxa"/>
          </w:tcPr>
          <w:p w14:paraId="03ABAE51" w14:textId="77777777" w:rsidR="001C54B3" w:rsidRPr="00EE0BBF" w:rsidRDefault="001C54B3" w:rsidP="00500255">
            <w:pPr>
              <w:spacing w:line="276" w:lineRule="auto"/>
              <w:rPr>
                <w:lang w:val="es-419"/>
              </w:rPr>
            </w:pPr>
            <w:r w:rsidRPr="00EE0BBF">
              <w:rPr>
                <w:lang w:val="es-419"/>
              </w:rPr>
              <w:t xml:space="preserve">Nivel de complejidad: </w:t>
            </w:r>
            <w:r>
              <w:rPr>
                <w:lang w:val="es-419"/>
              </w:rPr>
              <w:t>Alto</w:t>
            </w:r>
          </w:p>
        </w:tc>
      </w:tr>
      <w:tr w:rsidR="001C54B3" w:rsidRPr="00EE0BBF" w14:paraId="4D76E021" w14:textId="77777777" w:rsidTr="00500255">
        <w:tc>
          <w:tcPr>
            <w:tcW w:w="4555" w:type="dxa"/>
          </w:tcPr>
          <w:p w14:paraId="16042E0D" w14:textId="3CC0A483" w:rsidR="001C54B3" w:rsidRPr="00EE0BBF" w:rsidRDefault="001C54B3" w:rsidP="00500255">
            <w:pPr>
              <w:spacing w:line="276" w:lineRule="auto"/>
              <w:rPr>
                <w:lang w:val="es-419"/>
              </w:rPr>
            </w:pPr>
            <w:r w:rsidRPr="00EE0BBF">
              <w:rPr>
                <w:lang w:val="es-419"/>
              </w:rPr>
              <w:t xml:space="preserve">Estimación: </w:t>
            </w:r>
            <w:r w:rsidR="00345499">
              <w:rPr>
                <w:lang w:val="es-419"/>
              </w:rPr>
              <w:t>2</w:t>
            </w:r>
            <w:r w:rsidRPr="00EE0BBF">
              <w:rPr>
                <w:lang w:val="es-419"/>
              </w:rPr>
              <w:t xml:space="preserve"> semanas</w:t>
            </w:r>
          </w:p>
        </w:tc>
        <w:tc>
          <w:tcPr>
            <w:tcW w:w="4556" w:type="dxa"/>
          </w:tcPr>
          <w:p w14:paraId="39675D66" w14:textId="7EA7DE08" w:rsidR="001C54B3" w:rsidRPr="00EE0BBF" w:rsidRDefault="001C54B3" w:rsidP="00500255">
            <w:pPr>
              <w:spacing w:line="276" w:lineRule="auto"/>
              <w:rPr>
                <w:lang w:val="es-419"/>
              </w:rPr>
            </w:pPr>
            <w:r>
              <w:rPr>
                <w:lang w:val="es-419"/>
              </w:rPr>
              <w:t xml:space="preserve">Iteración asignada: </w:t>
            </w:r>
            <w:r w:rsidR="00803D56">
              <w:rPr>
                <w:lang w:val="es-419"/>
              </w:rPr>
              <w:t>4</w:t>
            </w:r>
          </w:p>
        </w:tc>
      </w:tr>
      <w:tr w:rsidR="001C54B3" w:rsidRPr="00EE0BBF" w14:paraId="4C07E3D7" w14:textId="77777777" w:rsidTr="00500255">
        <w:tc>
          <w:tcPr>
            <w:tcW w:w="9111" w:type="dxa"/>
            <w:gridSpan w:val="2"/>
          </w:tcPr>
          <w:p w14:paraId="6481362A" w14:textId="43870FBE" w:rsidR="001C54B3" w:rsidRPr="00EE0BBF" w:rsidRDefault="001C54B3" w:rsidP="00500255">
            <w:pPr>
              <w:spacing w:line="276" w:lineRule="auto"/>
              <w:rPr>
                <w:lang w:val="es-419"/>
              </w:rPr>
            </w:pPr>
            <w:r w:rsidRPr="00EE0BBF">
              <w:rPr>
                <w:lang w:val="es-419"/>
              </w:rPr>
              <w:t xml:space="preserve">Descripción: </w:t>
            </w:r>
            <w:r>
              <w:rPr>
                <w:lang w:val="es-419"/>
              </w:rPr>
              <w:t xml:space="preserve">El investigador podrá </w:t>
            </w:r>
            <w:r w:rsidR="00345499">
              <w:rPr>
                <w:lang w:val="es-419"/>
              </w:rPr>
              <w:t>guardar los datos de un experimento que configure en la aplicación</w:t>
            </w:r>
            <w:r>
              <w:rPr>
                <w:lang w:val="es-419"/>
              </w:rPr>
              <w:t>.</w:t>
            </w:r>
          </w:p>
        </w:tc>
      </w:tr>
      <w:tr w:rsidR="001C54B3" w:rsidRPr="00EE0BBF" w14:paraId="0DCFF2BA" w14:textId="77777777" w:rsidTr="00500255">
        <w:tc>
          <w:tcPr>
            <w:tcW w:w="9111" w:type="dxa"/>
            <w:gridSpan w:val="2"/>
          </w:tcPr>
          <w:p w14:paraId="65BC8F3D" w14:textId="1E8EA5D6" w:rsidR="001C54B3" w:rsidRPr="00C86A34" w:rsidRDefault="001C54B3" w:rsidP="00500255">
            <w:pPr>
              <w:keepNext/>
              <w:spacing w:line="276" w:lineRule="auto"/>
            </w:pPr>
            <w:r w:rsidRPr="00EE0BBF">
              <w:rPr>
                <w:lang w:val="es-419"/>
              </w:rPr>
              <w:t xml:space="preserve">Observaciones: </w:t>
            </w:r>
            <w:r w:rsidR="00345499">
              <w:rPr>
                <w:lang w:val="es-419"/>
              </w:rPr>
              <w:t>Guardar la configuracion incluye poder visualizar y exportar el archivo en formato XML</w:t>
            </w:r>
            <w:r w:rsidRPr="00C86A34">
              <w:rPr>
                <w:lang w:val="es-419"/>
              </w:rPr>
              <w:t>.</w:t>
            </w:r>
          </w:p>
        </w:tc>
      </w:tr>
      <w:bookmarkEnd w:id="126"/>
      <w:bookmarkEnd w:id="127"/>
    </w:tbl>
    <w:p w14:paraId="74A27067" w14:textId="77777777" w:rsidR="00803D56" w:rsidRDefault="00803D56" w:rsidP="00D74A7E">
      <w:pPr>
        <w:rPr>
          <w:lang w:val="es-419"/>
        </w:rPr>
      </w:pPr>
    </w:p>
    <w:p w14:paraId="16BF1C54" w14:textId="77777777" w:rsidR="00803D56" w:rsidRDefault="00803D56" w:rsidP="00D74A7E">
      <w:pPr>
        <w:rPr>
          <w:lang w:val="es-419"/>
        </w:rPr>
      </w:pPr>
    </w:p>
    <w:p w14:paraId="088922A8" w14:textId="7B5B0A0F" w:rsidR="00373E01" w:rsidRDefault="00373E01" w:rsidP="00373E01">
      <w:pPr>
        <w:pStyle w:val="Descripcin"/>
        <w:keepNext/>
      </w:pPr>
      <w:bookmarkStart w:id="132" w:name="_Toc4342699"/>
      <w:r>
        <w:t xml:space="preserve">Tabla </w:t>
      </w:r>
      <w:r>
        <w:fldChar w:fldCharType="begin"/>
      </w:r>
      <w:r>
        <w:instrText xml:space="preserve"> SEQ Tabla \* ARABIC </w:instrText>
      </w:r>
      <w:r>
        <w:fldChar w:fldCharType="separate"/>
      </w:r>
      <w:r w:rsidR="00162A09">
        <w:rPr>
          <w:noProof/>
        </w:rPr>
        <w:t>6</w:t>
      </w:r>
      <w:r>
        <w:fldChar w:fldCharType="end"/>
      </w:r>
      <w:r w:rsidRPr="000A318D">
        <w:t xml:space="preserve">: </w:t>
      </w:r>
      <w:bookmarkStart w:id="133" w:name="OLE_LINK63"/>
      <w:bookmarkStart w:id="134" w:name="OLE_LINK64"/>
      <w:r w:rsidRPr="000A318D">
        <w:t>Hi</w:t>
      </w:r>
      <w:r>
        <w:t>storia de Usuario No.6 - Cargar</w:t>
      </w:r>
      <w:r w:rsidRPr="000A318D">
        <w:t xml:space="preserve"> la configuración de un experimento.</w:t>
      </w:r>
      <w:bookmarkEnd w:id="132"/>
      <w:bookmarkEnd w:id="133"/>
      <w:bookmarkEnd w:id="134"/>
    </w:p>
    <w:tbl>
      <w:tblPr>
        <w:tblStyle w:val="Tablaconcuadrcula"/>
        <w:tblW w:w="0" w:type="auto"/>
        <w:tblLook w:val="04A0" w:firstRow="1" w:lastRow="0" w:firstColumn="1" w:lastColumn="0" w:noHBand="0" w:noVBand="1"/>
      </w:tblPr>
      <w:tblGrid>
        <w:gridCol w:w="4555"/>
        <w:gridCol w:w="4556"/>
      </w:tblGrid>
      <w:tr w:rsidR="00345499" w:rsidRPr="00EE0BBF" w14:paraId="078C0D4C" w14:textId="77777777" w:rsidTr="00500255">
        <w:trPr>
          <w:trHeight w:val="525"/>
        </w:trPr>
        <w:tc>
          <w:tcPr>
            <w:tcW w:w="0" w:type="auto"/>
            <w:gridSpan w:val="2"/>
            <w:shd w:val="clear" w:color="auto" w:fill="8EAADB" w:themeFill="accent1" w:themeFillTint="99"/>
            <w:vAlign w:val="center"/>
          </w:tcPr>
          <w:p w14:paraId="56AB5FEE" w14:textId="77777777" w:rsidR="00345499" w:rsidRPr="00AD55FD" w:rsidRDefault="00345499" w:rsidP="00500255">
            <w:pPr>
              <w:spacing w:line="276" w:lineRule="auto"/>
              <w:rPr>
                <w:b/>
                <w:lang w:val="es-419"/>
              </w:rPr>
            </w:pPr>
            <w:bookmarkStart w:id="135" w:name="OLE_LINK48"/>
            <w:bookmarkStart w:id="136" w:name="OLE_LINK49"/>
            <w:r w:rsidRPr="00AD55FD">
              <w:rPr>
                <w:b/>
                <w:lang w:val="es-419"/>
              </w:rPr>
              <w:t>Historia de usuario</w:t>
            </w:r>
          </w:p>
        </w:tc>
      </w:tr>
      <w:tr w:rsidR="00345499" w:rsidRPr="00EE0BBF" w14:paraId="09ED9854" w14:textId="77777777" w:rsidTr="00500255">
        <w:tc>
          <w:tcPr>
            <w:tcW w:w="4555" w:type="dxa"/>
          </w:tcPr>
          <w:p w14:paraId="22E6DC4D" w14:textId="134499E4" w:rsidR="00345499" w:rsidRPr="00EE0BBF" w:rsidRDefault="00345499" w:rsidP="00500255">
            <w:pPr>
              <w:spacing w:line="276" w:lineRule="auto"/>
              <w:rPr>
                <w:lang w:val="es-419"/>
              </w:rPr>
            </w:pPr>
            <w:r>
              <w:rPr>
                <w:lang w:val="es-419"/>
              </w:rPr>
              <w:t xml:space="preserve">No.: </w:t>
            </w:r>
            <w:r w:rsidR="00177405">
              <w:rPr>
                <w:lang w:val="es-419"/>
              </w:rPr>
              <w:t>6</w:t>
            </w:r>
          </w:p>
        </w:tc>
        <w:tc>
          <w:tcPr>
            <w:tcW w:w="4556" w:type="dxa"/>
          </w:tcPr>
          <w:p w14:paraId="0D9E3896" w14:textId="2FCF590A" w:rsidR="00345499" w:rsidRPr="00EE0BBF" w:rsidRDefault="00345499" w:rsidP="00500255">
            <w:pPr>
              <w:spacing w:line="276" w:lineRule="auto"/>
              <w:jc w:val="left"/>
              <w:rPr>
                <w:lang w:val="es-419"/>
              </w:rPr>
            </w:pPr>
            <w:r w:rsidRPr="00EE0BBF">
              <w:rPr>
                <w:lang w:val="es-419"/>
              </w:rPr>
              <w:t xml:space="preserve">Nombre: </w:t>
            </w:r>
            <w:r>
              <w:rPr>
                <w:lang w:val="es-419"/>
              </w:rPr>
              <w:t>Cargar la configuracion de un experimento.</w:t>
            </w:r>
          </w:p>
        </w:tc>
      </w:tr>
      <w:tr w:rsidR="00345499" w:rsidRPr="00EE0BBF" w14:paraId="52A62BCE" w14:textId="77777777" w:rsidTr="00500255">
        <w:tc>
          <w:tcPr>
            <w:tcW w:w="9111" w:type="dxa"/>
            <w:gridSpan w:val="2"/>
          </w:tcPr>
          <w:p w14:paraId="7AF98D14" w14:textId="77777777" w:rsidR="00345499" w:rsidRPr="00EE0BBF" w:rsidRDefault="00345499" w:rsidP="00500255">
            <w:pPr>
              <w:spacing w:line="276" w:lineRule="auto"/>
              <w:rPr>
                <w:lang w:val="es-419"/>
              </w:rPr>
            </w:pPr>
            <w:r w:rsidRPr="00EE0BBF">
              <w:rPr>
                <w:lang w:val="es-419"/>
              </w:rPr>
              <w:t>Usuario: Todos</w:t>
            </w:r>
          </w:p>
        </w:tc>
      </w:tr>
      <w:tr w:rsidR="00345499" w:rsidRPr="00EE0BBF" w14:paraId="299DF776" w14:textId="77777777" w:rsidTr="00500255">
        <w:tc>
          <w:tcPr>
            <w:tcW w:w="4555" w:type="dxa"/>
          </w:tcPr>
          <w:p w14:paraId="4BEB5B45" w14:textId="77777777" w:rsidR="00345499" w:rsidRPr="00EE0BBF" w:rsidRDefault="00345499" w:rsidP="00500255">
            <w:pPr>
              <w:spacing w:line="276" w:lineRule="auto"/>
              <w:rPr>
                <w:lang w:val="es-419"/>
              </w:rPr>
            </w:pPr>
            <w:r w:rsidRPr="00EE0BBF">
              <w:rPr>
                <w:lang w:val="es-419"/>
              </w:rPr>
              <w:t>Prioridad de negociación: Alta</w:t>
            </w:r>
          </w:p>
        </w:tc>
        <w:tc>
          <w:tcPr>
            <w:tcW w:w="4556" w:type="dxa"/>
          </w:tcPr>
          <w:p w14:paraId="1F195350" w14:textId="77777777" w:rsidR="00345499" w:rsidRPr="00EE0BBF" w:rsidRDefault="00345499" w:rsidP="00500255">
            <w:pPr>
              <w:spacing w:line="276" w:lineRule="auto"/>
              <w:rPr>
                <w:lang w:val="es-419"/>
              </w:rPr>
            </w:pPr>
            <w:r w:rsidRPr="00EE0BBF">
              <w:rPr>
                <w:lang w:val="es-419"/>
              </w:rPr>
              <w:t xml:space="preserve">Nivel de complejidad: </w:t>
            </w:r>
            <w:r>
              <w:rPr>
                <w:lang w:val="es-419"/>
              </w:rPr>
              <w:t>Alto</w:t>
            </w:r>
          </w:p>
        </w:tc>
      </w:tr>
      <w:tr w:rsidR="00345499" w:rsidRPr="00EE0BBF" w14:paraId="1261B7AD" w14:textId="77777777" w:rsidTr="00500255">
        <w:tc>
          <w:tcPr>
            <w:tcW w:w="4555" w:type="dxa"/>
          </w:tcPr>
          <w:p w14:paraId="2C2B23B7" w14:textId="77777777" w:rsidR="00345499" w:rsidRPr="00EE0BBF" w:rsidRDefault="00345499" w:rsidP="00500255">
            <w:pPr>
              <w:spacing w:line="276" w:lineRule="auto"/>
              <w:rPr>
                <w:lang w:val="es-419"/>
              </w:rPr>
            </w:pPr>
            <w:r w:rsidRPr="00EE0BBF">
              <w:rPr>
                <w:lang w:val="es-419"/>
              </w:rPr>
              <w:t xml:space="preserve">Estimación: </w:t>
            </w:r>
            <w:r>
              <w:rPr>
                <w:lang w:val="es-419"/>
              </w:rPr>
              <w:t>2</w:t>
            </w:r>
            <w:r w:rsidRPr="00EE0BBF">
              <w:rPr>
                <w:lang w:val="es-419"/>
              </w:rPr>
              <w:t xml:space="preserve"> semanas</w:t>
            </w:r>
          </w:p>
        </w:tc>
        <w:tc>
          <w:tcPr>
            <w:tcW w:w="4556" w:type="dxa"/>
          </w:tcPr>
          <w:p w14:paraId="0E05DFA7" w14:textId="0AEC969D" w:rsidR="00345499" w:rsidRPr="00EE0BBF" w:rsidRDefault="00345499" w:rsidP="00500255">
            <w:pPr>
              <w:spacing w:line="276" w:lineRule="auto"/>
              <w:rPr>
                <w:lang w:val="es-419"/>
              </w:rPr>
            </w:pPr>
            <w:r>
              <w:rPr>
                <w:lang w:val="es-419"/>
              </w:rPr>
              <w:t xml:space="preserve">Iteración asignada: </w:t>
            </w:r>
            <w:r w:rsidR="00803D56">
              <w:rPr>
                <w:lang w:val="es-419"/>
              </w:rPr>
              <w:t>4</w:t>
            </w:r>
          </w:p>
        </w:tc>
      </w:tr>
      <w:tr w:rsidR="00345499" w:rsidRPr="00EE0BBF" w14:paraId="52BD2DE8" w14:textId="77777777" w:rsidTr="00500255">
        <w:tc>
          <w:tcPr>
            <w:tcW w:w="9111" w:type="dxa"/>
            <w:gridSpan w:val="2"/>
          </w:tcPr>
          <w:p w14:paraId="49D02F8E" w14:textId="4131D974" w:rsidR="00345499" w:rsidRPr="00EE0BBF" w:rsidRDefault="00345499" w:rsidP="00500255">
            <w:pPr>
              <w:spacing w:line="276" w:lineRule="auto"/>
              <w:rPr>
                <w:lang w:val="es-419"/>
              </w:rPr>
            </w:pPr>
            <w:r w:rsidRPr="00EE0BBF">
              <w:rPr>
                <w:lang w:val="es-419"/>
              </w:rPr>
              <w:t xml:space="preserve">Descripción: </w:t>
            </w:r>
            <w:r>
              <w:rPr>
                <w:lang w:val="es-419"/>
              </w:rPr>
              <w:t>El investigador podrá cargar los datos de un experimento que configure en la aplicación.</w:t>
            </w:r>
          </w:p>
        </w:tc>
      </w:tr>
      <w:tr w:rsidR="00345499" w:rsidRPr="00EE0BBF" w14:paraId="407C32F8" w14:textId="77777777" w:rsidTr="00500255">
        <w:tc>
          <w:tcPr>
            <w:tcW w:w="9111" w:type="dxa"/>
            <w:gridSpan w:val="2"/>
          </w:tcPr>
          <w:p w14:paraId="3E96F685" w14:textId="535E9CFF" w:rsidR="00345499" w:rsidRPr="00C86A34" w:rsidRDefault="00345499" w:rsidP="00500255">
            <w:pPr>
              <w:keepNext/>
              <w:spacing w:line="276" w:lineRule="auto"/>
            </w:pPr>
            <w:r w:rsidRPr="00EE0BBF">
              <w:rPr>
                <w:lang w:val="es-419"/>
              </w:rPr>
              <w:t xml:space="preserve">Observaciones: </w:t>
            </w:r>
            <w:r>
              <w:rPr>
                <w:lang w:val="es-419"/>
              </w:rPr>
              <w:t>Cargar la configuracion incluye poder importarla desde un archivo en formato XML</w:t>
            </w:r>
            <w:r w:rsidRPr="00C86A34">
              <w:rPr>
                <w:lang w:val="es-419"/>
              </w:rPr>
              <w:t>.</w:t>
            </w:r>
          </w:p>
        </w:tc>
      </w:tr>
      <w:bookmarkEnd w:id="135"/>
      <w:bookmarkEnd w:id="136"/>
    </w:tbl>
    <w:p w14:paraId="2DA60F72" w14:textId="77777777" w:rsidR="00345499" w:rsidRDefault="00345499" w:rsidP="00D74A7E">
      <w:pPr>
        <w:rPr>
          <w:lang w:val="es-419"/>
        </w:rPr>
      </w:pPr>
    </w:p>
    <w:p w14:paraId="5DAF7E64" w14:textId="77777777" w:rsidR="00345499" w:rsidRDefault="00345499" w:rsidP="00D74A7E">
      <w:pPr>
        <w:rPr>
          <w:lang w:val="es-419"/>
        </w:rPr>
      </w:pPr>
    </w:p>
    <w:p w14:paraId="6080830E" w14:textId="251CB9A3" w:rsidR="005021D6" w:rsidRDefault="005021D6" w:rsidP="005021D6">
      <w:pPr>
        <w:pStyle w:val="Descripcin"/>
        <w:keepNext/>
      </w:pPr>
      <w:bookmarkStart w:id="137" w:name="_Toc4342700"/>
      <w:r>
        <w:lastRenderedPageBreak/>
        <w:t xml:space="preserve">Tabla </w:t>
      </w:r>
      <w:r>
        <w:fldChar w:fldCharType="begin"/>
      </w:r>
      <w:r>
        <w:instrText xml:space="preserve"> SEQ Tabla \* ARABIC </w:instrText>
      </w:r>
      <w:r>
        <w:fldChar w:fldCharType="separate"/>
      </w:r>
      <w:r w:rsidR="00162A09">
        <w:rPr>
          <w:noProof/>
        </w:rPr>
        <w:t>7</w:t>
      </w:r>
      <w:r>
        <w:fldChar w:fldCharType="end"/>
      </w:r>
      <w:r>
        <w:t xml:space="preserve">: </w:t>
      </w:r>
      <w:r w:rsidRPr="006D670C">
        <w:t>Historia de Usuario N</w:t>
      </w:r>
      <w:r>
        <w:t xml:space="preserve">o.7 - Ejecutar </w:t>
      </w:r>
      <w:r w:rsidRPr="006D670C">
        <w:t>un experimento.</w:t>
      </w:r>
      <w:bookmarkEnd w:id="137"/>
    </w:p>
    <w:tbl>
      <w:tblPr>
        <w:tblStyle w:val="Tablaconcuadrcula"/>
        <w:tblW w:w="0" w:type="auto"/>
        <w:tblLook w:val="04A0" w:firstRow="1" w:lastRow="0" w:firstColumn="1" w:lastColumn="0" w:noHBand="0" w:noVBand="1"/>
      </w:tblPr>
      <w:tblGrid>
        <w:gridCol w:w="4555"/>
        <w:gridCol w:w="4556"/>
      </w:tblGrid>
      <w:tr w:rsidR="00373E01" w:rsidRPr="00EE0BBF" w14:paraId="2302A6D5" w14:textId="77777777" w:rsidTr="008E5AA5">
        <w:trPr>
          <w:trHeight w:val="525"/>
        </w:trPr>
        <w:tc>
          <w:tcPr>
            <w:tcW w:w="0" w:type="auto"/>
            <w:gridSpan w:val="2"/>
            <w:shd w:val="clear" w:color="auto" w:fill="8EAADB" w:themeFill="accent1" w:themeFillTint="99"/>
            <w:vAlign w:val="center"/>
          </w:tcPr>
          <w:p w14:paraId="242E65C3" w14:textId="77777777" w:rsidR="00373E01" w:rsidRPr="00AD55FD" w:rsidRDefault="00373E01" w:rsidP="008E5AA5">
            <w:pPr>
              <w:spacing w:line="276" w:lineRule="auto"/>
              <w:rPr>
                <w:b/>
                <w:lang w:val="es-419"/>
              </w:rPr>
            </w:pPr>
            <w:r w:rsidRPr="00AD55FD">
              <w:rPr>
                <w:b/>
                <w:lang w:val="es-419"/>
              </w:rPr>
              <w:t>Historia de usuario</w:t>
            </w:r>
          </w:p>
        </w:tc>
      </w:tr>
      <w:tr w:rsidR="00373E01" w:rsidRPr="00EE0BBF" w14:paraId="28C05FEF" w14:textId="77777777" w:rsidTr="008E5AA5">
        <w:tc>
          <w:tcPr>
            <w:tcW w:w="4555" w:type="dxa"/>
          </w:tcPr>
          <w:p w14:paraId="37C70DAD" w14:textId="77777777" w:rsidR="00373E01" w:rsidRPr="00EE0BBF" w:rsidRDefault="00373E01" w:rsidP="008E5AA5">
            <w:pPr>
              <w:spacing w:line="276" w:lineRule="auto"/>
              <w:rPr>
                <w:lang w:val="es-419"/>
              </w:rPr>
            </w:pPr>
            <w:r>
              <w:rPr>
                <w:lang w:val="es-419"/>
              </w:rPr>
              <w:t>No.: 7</w:t>
            </w:r>
          </w:p>
        </w:tc>
        <w:tc>
          <w:tcPr>
            <w:tcW w:w="4556" w:type="dxa"/>
          </w:tcPr>
          <w:p w14:paraId="6A646695" w14:textId="61CF0C98" w:rsidR="00373E01" w:rsidRPr="00EE0BBF" w:rsidRDefault="00373E01" w:rsidP="008E5AA5">
            <w:pPr>
              <w:spacing w:line="276" w:lineRule="auto"/>
              <w:jc w:val="left"/>
              <w:rPr>
                <w:lang w:val="es-419"/>
              </w:rPr>
            </w:pPr>
            <w:r w:rsidRPr="00EE0BBF">
              <w:rPr>
                <w:lang w:val="es-419"/>
              </w:rPr>
              <w:t xml:space="preserve">Nombre: </w:t>
            </w:r>
            <w:r>
              <w:rPr>
                <w:lang w:val="es-419"/>
              </w:rPr>
              <w:t>Ejecutar un experimento.</w:t>
            </w:r>
          </w:p>
        </w:tc>
      </w:tr>
      <w:tr w:rsidR="00373E01" w:rsidRPr="00EE0BBF" w14:paraId="1B18461D" w14:textId="77777777" w:rsidTr="008E5AA5">
        <w:tc>
          <w:tcPr>
            <w:tcW w:w="9111" w:type="dxa"/>
            <w:gridSpan w:val="2"/>
          </w:tcPr>
          <w:p w14:paraId="772D2CB0" w14:textId="77777777" w:rsidR="00373E01" w:rsidRPr="00EE0BBF" w:rsidRDefault="00373E01" w:rsidP="008E5AA5">
            <w:pPr>
              <w:spacing w:line="276" w:lineRule="auto"/>
              <w:rPr>
                <w:lang w:val="es-419"/>
              </w:rPr>
            </w:pPr>
            <w:r w:rsidRPr="00EE0BBF">
              <w:rPr>
                <w:lang w:val="es-419"/>
              </w:rPr>
              <w:t>Usuario: Todos</w:t>
            </w:r>
          </w:p>
        </w:tc>
      </w:tr>
      <w:tr w:rsidR="00373E01" w:rsidRPr="00EE0BBF" w14:paraId="2BF17695" w14:textId="77777777" w:rsidTr="008E5AA5">
        <w:tc>
          <w:tcPr>
            <w:tcW w:w="4555" w:type="dxa"/>
          </w:tcPr>
          <w:p w14:paraId="0D4688DA" w14:textId="77777777" w:rsidR="00373E01" w:rsidRPr="00EE0BBF" w:rsidRDefault="00373E01" w:rsidP="008E5AA5">
            <w:pPr>
              <w:spacing w:line="276" w:lineRule="auto"/>
              <w:rPr>
                <w:lang w:val="es-419"/>
              </w:rPr>
            </w:pPr>
            <w:r w:rsidRPr="00EE0BBF">
              <w:rPr>
                <w:lang w:val="es-419"/>
              </w:rPr>
              <w:t>Prioridad de negociación: Alta</w:t>
            </w:r>
          </w:p>
        </w:tc>
        <w:tc>
          <w:tcPr>
            <w:tcW w:w="4556" w:type="dxa"/>
          </w:tcPr>
          <w:p w14:paraId="65FCBD27" w14:textId="77777777" w:rsidR="00373E01" w:rsidRPr="00EE0BBF" w:rsidRDefault="00373E01" w:rsidP="008E5AA5">
            <w:pPr>
              <w:spacing w:line="276" w:lineRule="auto"/>
              <w:rPr>
                <w:lang w:val="es-419"/>
              </w:rPr>
            </w:pPr>
            <w:r w:rsidRPr="00EE0BBF">
              <w:rPr>
                <w:lang w:val="es-419"/>
              </w:rPr>
              <w:t xml:space="preserve">Nivel de complejidad: </w:t>
            </w:r>
            <w:r>
              <w:rPr>
                <w:lang w:val="es-419"/>
              </w:rPr>
              <w:t>Alto</w:t>
            </w:r>
          </w:p>
        </w:tc>
      </w:tr>
      <w:tr w:rsidR="00373E01" w:rsidRPr="00EE0BBF" w14:paraId="1956DD43" w14:textId="77777777" w:rsidTr="008E5AA5">
        <w:tc>
          <w:tcPr>
            <w:tcW w:w="4555" w:type="dxa"/>
          </w:tcPr>
          <w:p w14:paraId="695EFDCE" w14:textId="506BD18C" w:rsidR="00373E01" w:rsidRPr="00EE0BBF" w:rsidRDefault="001A0BF9" w:rsidP="008E5AA5">
            <w:pPr>
              <w:spacing w:line="276" w:lineRule="auto"/>
              <w:rPr>
                <w:lang w:val="es-419"/>
              </w:rPr>
            </w:pPr>
            <w:r>
              <w:rPr>
                <w:lang w:val="es-419"/>
              </w:rPr>
              <w:t>Estimación: 4</w:t>
            </w:r>
            <w:r w:rsidR="00373E01" w:rsidRPr="00EE0BBF">
              <w:rPr>
                <w:lang w:val="es-419"/>
              </w:rPr>
              <w:t xml:space="preserve"> semanas</w:t>
            </w:r>
          </w:p>
        </w:tc>
        <w:tc>
          <w:tcPr>
            <w:tcW w:w="4556" w:type="dxa"/>
          </w:tcPr>
          <w:p w14:paraId="7C3BB334" w14:textId="77777777" w:rsidR="00373E01" w:rsidRPr="00EE0BBF" w:rsidRDefault="00373E01" w:rsidP="008E5AA5">
            <w:pPr>
              <w:spacing w:line="276" w:lineRule="auto"/>
              <w:rPr>
                <w:lang w:val="es-419"/>
              </w:rPr>
            </w:pPr>
            <w:r>
              <w:rPr>
                <w:lang w:val="es-419"/>
              </w:rPr>
              <w:t>Iteración asignada: 5</w:t>
            </w:r>
          </w:p>
        </w:tc>
      </w:tr>
      <w:tr w:rsidR="00373E01" w:rsidRPr="00EE0BBF" w14:paraId="3AFEDB6D" w14:textId="77777777" w:rsidTr="008E5AA5">
        <w:tc>
          <w:tcPr>
            <w:tcW w:w="9111" w:type="dxa"/>
            <w:gridSpan w:val="2"/>
          </w:tcPr>
          <w:p w14:paraId="3473011F" w14:textId="356AE1C7" w:rsidR="00373E01" w:rsidRPr="00EE0BBF" w:rsidRDefault="00373E01" w:rsidP="008E5AA5">
            <w:pPr>
              <w:spacing w:line="276" w:lineRule="auto"/>
              <w:rPr>
                <w:lang w:val="es-419"/>
              </w:rPr>
            </w:pPr>
            <w:r w:rsidRPr="00EE0BBF">
              <w:rPr>
                <w:lang w:val="es-419"/>
              </w:rPr>
              <w:t xml:space="preserve">Descripción: </w:t>
            </w:r>
            <w:r>
              <w:rPr>
                <w:lang w:val="es-419"/>
              </w:rPr>
              <w:t>El Investigador podrá</w:t>
            </w:r>
            <w:r w:rsidRPr="00373E01">
              <w:rPr>
                <w:lang w:val="es-419"/>
              </w:rPr>
              <w:t xml:space="preserve"> </w:t>
            </w:r>
            <w:r>
              <w:rPr>
                <w:lang w:val="es-419"/>
              </w:rPr>
              <w:t>ejecutar un experimento de AL usando el framework JCLAL en la aplicación.</w:t>
            </w:r>
          </w:p>
        </w:tc>
      </w:tr>
      <w:tr w:rsidR="00373E01" w:rsidRPr="00EE0BBF" w14:paraId="295AD646" w14:textId="77777777" w:rsidTr="008E5AA5">
        <w:tc>
          <w:tcPr>
            <w:tcW w:w="9111" w:type="dxa"/>
            <w:gridSpan w:val="2"/>
          </w:tcPr>
          <w:p w14:paraId="5E34C448" w14:textId="008EA5CE" w:rsidR="00373E01" w:rsidRPr="00C86A34" w:rsidRDefault="00373E01" w:rsidP="008E5AA5">
            <w:pPr>
              <w:keepNext/>
              <w:spacing w:line="276" w:lineRule="auto"/>
            </w:pPr>
            <w:r w:rsidRPr="00EE0BBF">
              <w:rPr>
                <w:lang w:val="es-419"/>
              </w:rPr>
              <w:t xml:space="preserve">Observaciones: </w:t>
            </w:r>
            <w:r w:rsidRPr="00373E01">
              <w:rPr>
                <w:lang w:val="es-419"/>
              </w:rPr>
              <w:t xml:space="preserve">Ejecutar un experimento incluye poder hacerlo en Paralelo y de forma Distribuida usando el </w:t>
            </w:r>
            <w:r w:rsidRPr="00373E01">
              <w:rPr>
                <w:i/>
                <w:lang w:val="es-419"/>
              </w:rPr>
              <w:t>framework</w:t>
            </w:r>
            <w:r w:rsidRPr="00373E01">
              <w:rPr>
                <w:lang w:val="es-419"/>
              </w:rPr>
              <w:t xml:space="preserve"> Spark</w:t>
            </w:r>
          </w:p>
        </w:tc>
      </w:tr>
    </w:tbl>
    <w:p w14:paraId="635FD89B" w14:textId="77777777" w:rsidR="00373E01" w:rsidRDefault="00373E01" w:rsidP="00D74A7E">
      <w:pPr>
        <w:rPr>
          <w:lang w:val="es-419"/>
        </w:rPr>
      </w:pPr>
    </w:p>
    <w:p w14:paraId="3B926A37" w14:textId="77777777" w:rsidR="00373E01" w:rsidRDefault="00373E01" w:rsidP="00D74A7E">
      <w:pPr>
        <w:rPr>
          <w:lang w:val="es-419"/>
        </w:rPr>
      </w:pPr>
    </w:p>
    <w:p w14:paraId="7B019E50" w14:textId="77777777" w:rsidR="00373E01" w:rsidRDefault="00373E01" w:rsidP="00D74A7E">
      <w:pPr>
        <w:rPr>
          <w:lang w:val="es-419"/>
        </w:rPr>
      </w:pPr>
    </w:p>
    <w:p w14:paraId="731AA637" w14:textId="75CF658C" w:rsidR="005021D6" w:rsidRDefault="005021D6" w:rsidP="005021D6">
      <w:pPr>
        <w:pStyle w:val="Descripcin"/>
        <w:keepNext/>
      </w:pPr>
      <w:bookmarkStart w:id="138" w:name="_Toc4342701"/>
      <w:r>
        <w:t xml:space="preserve">Tabla </w:t>
      </w:r>
      <w:r>
        <w:fldChar w:fldCharType="begin"/>
      </w:r>
      <w:r>
        <w:instrText xml:space="preserve"> SEQ Tabla \* ARABIC </w:instrText>
      </w:r>
      <w:r>
        <w:fldChar w:fldCharType="separate"/>
      </w:r>
      <w:r w:rsidR="00162A09">
        <w:rPr>
          <w:noProof/>
        </w:rPr>
        <w:t>8</w:t>
      </w:r>
      <w:r>
        <w:fldChar w:fldCharType="end"/>
      </w:r>
      <w:r>
        <w:t xml:space="preserve">: </w:t>
      </w:r>
      <w:r w:rsidRPr="00BC0D33">
        <w:t>Historia de Usuari</w:t>
      </w:r>
      <w:r>
        <w:t>o No.8 - Visualizar resultados</w:t>
      </w:r>
      <w:r w:rsidRPr="00BC0D33">
        <w:t xml:space="preserve"> de un experimento.</w:t>
      </w:r>
      <w:bookmarkEnd w:id="138"/>
    </w:p>
    <w:tbl>
      <w:tblPr>
        <w:tblStyle w:val="Tablaconcuadrcula"/>
        <w:tblW w:w="0" w:type="auto"/>
        <w:tblLook w:val="04A0" w:firstRow="1" w:lastRow="0" w:firstColumn="1" w:lastColumn="0" w:noHBand="0" w:noVBand="1"/>
      </w:tblPr>
      <w:tblGrid>
        <w:gridCol w:w="4555"/>
        <w:gridCol w:w="4556"/>
      </w:tblGrid>
      <w:tr w:rsidR="00345499" w:rsidRPr="00EE0BBF" w14:paraId="6A159BA0" w14:textId="77777777" w:rsidTr="00500255">
        <w:trPr>
          <w:trHeight w:val="525"/>
        </w:trPr>
        <w:tc>
          <w:tcPr>
            <w:tcW w:w="0" w:type="auto"/>
            <w:gridSpan w:val="2"/>
            <w:shd w:val="clear" w:color="auto" w:fill="8EAADB" w:themeFill="accent1" w:themeFillTint="99"/>
            <w:vAlign w:val="center"/>
          </w:tcPr>
          <w:p w14:paraId="38D1F7A1" w14:textId="77777777" w:rsidR="00345499" w:rsidRPr="00AD55FD" w:rsidRDefault="00345499" w:rsidP="00500255">
            <w:pPr>
              <w:spacing w:line="276" w:lineRule="auto"/>
              <w:rPr>
                <w:b/>
                <w:lang w:val="es-419"/>
              </w:rPr>
            </w:pPr>
            <w:bookmarkStart w:id="139" w:name="OLE_LINK52"/>
            <w:bookmarkStart w:id="140" w:name="OLE_LINK53"/>
            <w:bookmarkStart w:id="141" w:name="OLE_LINK62"/>
            <w:r w:rsidRPr="00AD55FD">
              <w:rPr>
                <w:b/>
                <w:lang w:val="es-419"/>
              </w:rPr>
              <w:t>Historia de usuario</w:t>
            </w:r>
          </w:p>
        </w:tc>
      </w:tr>
      <w:tr w:rsidR="00345499" w:rsidRPr="00EE0BBF" w14:paraId="573FF0B1" w14:textId="77777777" w:rsidTr="00500255">
        <w:tc>
          <w:tcPr>
            <w:tcW w:w="4555" w:type="dxa"/>
          </w:tcPr>
          <w:p w14:paraId="5A00358C" w14:textId="4E29D18F" w:rsidR="00345499" w:rsidRPr="00EE0BBF" w:rsidRDefault="00345499" w:rsidP="00500255">
            <w:pPr>
              <w:spacing w:line="276" w:lineRule="auto"/>
              <w:rPr>
                <w:lang w:val="es-419"/>
              </w:rPr>
            </w:pPr>
            <w:r>
              <w:rPr>
                <w:lang w:val="es-419"/>
              </w:rPr>
              <w:t xml:space="preserve">No.: </w:t>
            </w:r>
            <w:r w:rsidR="00373E01">
              <w:rPr>
                <w:lang w:val="es-419"/>
              </w:rPr>
              <w:t>8</w:t>
            </w:r>
          </w:p>
        </w:tc>
        <w:tc>
          <w:tcPr>
            <w:tcW w:w="4556" w:type="dxa"/>
          </w:tcPr>
          <w:p w14:paraId="55130F54" w14:textId="7E7B57A5" w:rsidR="00345499" w:rsidRPr="00EE0BBF" w:rsidRDefault="00345499" w:rsidP="00500255">
            <w:pPr>
              <w:spacing w:line="276" w:lineRule="auto"/>
              <w:jc w:val="left"/>
              <w:rPr>
                <w:lang w:val="es-419"/>
              </w:rPr>
            </w:pPr>
            <w:r w:rsidRPr="00EE0BBF">
              <w:rPr>
                <w:lang w:val="es-419"/>
              </w:rPr>
              <w:t xml:space="preserve">Nombre: </w:t>
            </w:r>
            <w:bookmarkStart w:id="142" w:name="OLE_LINK73"/>
            <w:bookmarkStart w:id="143" w:name="OLE_LINK74"/>
            <w:r w:rsidR="00373E01">
              <w:rPr>
                <w:lang w:val="es-419"/>
              </w:rPr>
              <w:t>Visualizar resultados de</w:t>
            </w:r>
            <w:r>
              <w:rPr>
                <w:lang w:val="es-419"/>
              </w:rPr>
              <w:t xml:space="preserve"> un experimento.</w:t>
            </w:r>
            <w:bookmarkEnd w:id="142"/>
            <w:bookmarkEnd w:id="143"/>
          </w:p>
        </w:tc>
      </w:tr>
      <w:tr w:rsidR="00345499" w:rsidRPr="00EE0BBF" w14:paraId="16B2DEDD" w14:textId="77777777" w:rsidTr="00500255">
        <w:tc>
          <w:tcPr>
            <w:tcW w:w="9111" w:type="dxa"/>
            <w:gridSpan w:val="2"/>
          </w:tcPr>
          <w:p w14:paraId="4B0194B6" w14:textId="77777777" w:rsidR="00345499" w:rsidRPr="00EE0BBF" w:rsidRDefault="00345499" w:rsidP="00500255">
            <w:pPr>
              <w:spacing w:line="276" w:lineRule="auto"/>
              <w:rPr>
                <w:lang w:val="es-419"/>
              </w:rPr>
            </w:pPr>
            <w:r w:rsidRPr="00EE0BBF">
              <w:rPr>
                <w:lang w:val="es-419"/>
              </w:rPr>
              <w:t>Usuario: Todos</w:t>
            </w:r>
          </w:p>
        </w:tc>
      </w:tr>
      <w:tr w:rsidR="00345499" w:rsidRPr="00EE0BBF" w14:paraId="086CC99A" w14:textId="77777777" w:rsidTr="00500255">
        <w:tc>
          <w:tcPr>
            <w:tcW w:w="4555" w:type="dxa"/>
          </w:tcPr>
          <w:p w14:paraId="671C8878" w14:textId="77777777" w:rsidR="00345499" w:rsidRPr="00EE0BBF" w:rsidRDefault="00345499" w:rsidP="00500255">
            <w:pPr>
              <w:spacing w:line="276" w:lineRule="auto"/>
              <w:rPr>
                <w:lang w:val="es-419"/>
              </w:rPr>
            </w:pPr>
            <w:r w:rsidRPr="00EE0BBF">
              <w:rPr>
                <w:lang w:val="es-419"/>
              </w:rPr>
              <w:t>Prioridad de negociación: Alta</w:t>
            </w:r>
          </w:p>
        </w:tc>
        <w:tc>
          <w:tcPr>
            <w:tcW w:w="4556" w:type="dxa"/>
          </w:tcPr>
          <w:p w14:paraId="4CAC48AC" w14:textId="77777777" w:rsidR="00345499" w:rsidRPr="00EE0BBF" w:rsidRDefault="00345499" w:rsidP="00500255">
            <w:pPr>
              <w:spacing w:line="276" w:lineRule="auto"/>
              <w:rPr>
                <w:lang w:val="es-419"/>
              </w:rPr>
            </w:pPr>
            <w:r w:rsidRPr="00EE0BBF">
              <w:rPr>
                <w:lang w:val="es-419"/>
              </w:rPr>
              <w:t xml:space="preserve">Nivel de complejidad: </w:t>
            </w:r>
            <w:r>
              <w:rPr>
                <w:lang w:val="es-419"/>
              </w:rPr>
              <w:t>Alto</w:t>
            </w:r>
          </w:p>
        </w:tc>
      </w:tr>
      <w:tr w:rsidR="00345499" w:rsidRPr="00EE0BBF" w14:paraId="354850AB" w14:textId="77777777" w:rsidTr="00500255">
        <w:tc>
          <w:tcPr>
            <w:tcW w:w="4555" w:type="dxa"/>
          </w:tcPr>
          <w:p w14:paraId="507EC7A0" w14:textId="7DF10A8B" w:rsidR="00345499" w:rsidRPr="00EE0BBF" w:rsidRDefault="00345499" w:rsidP="00500255">
            <w:pPr>
              <w:spacing w:line="276" w:lineRule="auto"/>
              <w:rPr>
                <w:lang w:val="es-419"/>
              </w:rPr>
            </w:pPr>
            <w:r w:rsidRPr="00EE0BBF">
              <w:rPr>
                <w:lang w:val="es-419"/>
              </w:rPr>
              <w:t xml:space="preserve">Estimación: </w:t>
            </w:r>
            <w:r w:rsidR="001B22DD">
              <w:rPr>
                <w:lang w:val="es-419"/>
              </w:rPr>
              <w:t>2</w:t>
            </w:r>
            <w:r w:rsidRPr="00EE0BBF">
              <w:rPr>
                <w:lang w:val="es-419"/>
              </w:rPr>
              <w:t xml:space="preserve"> semanas</w:t>
            </w:r>
          </w:p>
        </w:tc>
        <w:tc>
          <w:tcPr>
            <w:tcW w:w="4556" w:type="dxa"/>
          </w:tcPr>
          <w:p w14:paraId="2ABD252F" w14:textId="71B0441D" w:rsidR="00345499" w:rsidRPr="00EE0BBF" w:rsidRDefault="00345499" w:rsidP="00500255">
            <w:pPr>
              <w:spacing w:line="276" w:lineRule="auto"/>
              <w:rPr>
                <w:lang w:val="es-419"/>
              </w:rPr>
            </w:pPr>
            <w:r>
              <w:rPr>
                <w:lang w:val="es-419"/>
              </w:rPr>
              <w:t xml:space="preserve">Iteración asignada: </w:t>
            </w:r>
            <w:r w:rsidR="00373E01">
              <w:rPr>
                <w:lang w:val="es-419"/>
              </w:rPr>
              <w:t>5</w:t>
            </w:r>
          </w:p>
        </w:tc>
      </w:tr>
      <w:tr w:rsidR="00345499" w:rsidRPr="00EE0BBF" w14:paraId="1762CF42" w14:textId="77777777" w:rsidTr="00500255">
        <w:tc>
          <w:tcPr>
            <w:tcW w:w="9111" w:type="dxa"/>
            <w:gridSpan w:val="2"/>
          </w:tcPr>
          <w:p w14:paraId="324B8CBC" w14:textId="710EBEE9" w:rsidR="00345499" w:rsidRPr="00EE0BBF" w:rsidRDefault="00345499" w:rsidP="00500255">
            <w:pPr>
              <w:spacing w:line="276" w:lineRule="auto"/>
              <w:rPr>
                <w:lang w:val="es-419"/>
              </w:rPr>
            </w:pPr>
            <w:r w:rsidRPr="00EE0BBF">
              <w:rPr>
                <w:lang w:val="es-419"/>
              </w:rPr>
              <w:t xml:space="preserve">Descripción: </w:t>
            </w:r>
            <w:r w:rsidR="00373E01">
              <w:rPr>
                <w:lang w:val="es-419"/>
              </w:rPr>
              <w:t>El Investigador podrá</w:t>
            </w:r>
            <w:r w:rsidR="00373E01" w:rsidRPr="00373E01">
              <w:rPr>
                <w:lang w:val="es-419"/>
              </w:rPr>
              <w:t xml:space="preserve"> visualizar los resultados de un experimento que ejecute</w:t>
            </w:r>
            <w:r w:rsidR="00373E01">
              <w:rPr>
                <w:lang w:val="es-419"/>
              </w:rPr>
              <w:t xml:space="preserve"> en la aplicación</w:t>
            </w:r>
            <w:r>
              <w:rPr>
                <w:lang w:val="es-419"/>
              </w:rPr>
              <w:t>.</w:t>
            </w:r>
          </w:p>
        </w:tc>
      </w:tr>
      <w:tr w:rsidR="00345499" w:rsidRPr="00EE0BBF" w14:paraId="0D38B4E9" w14:textId="77777777" w:rsidTr="00500255">
        <w:tc>
          <w:tcPr>
            <w:tcW w:w="9111" w:type="dxa"/>
            <w:gridSpan w:val="2"/>
          </w:tcPr>
          <w:p w14:paraId="44B5CAFA" w14:textId="27849340" w:rsidR="00345499" w:rsidRPr="00C86A34" w:rsidRDefault="00345499" w:rsidP="00500255">
            <w:pPr>
              <w:keepNext/>
              <w:spacing w:line="276" w:lineRule="auto"/>
            </w:pPr>
            <w:r w:rsidRPr="00EE0BBF">
              <w:rPr>
                <w:lang w:val="es-419"/>
              </w:rPr>
              <w:t xml:space="preserve">Observaciones: </w:t>
            </w:r>
            <w:r w:rsidR="00373E01" w:rsidRPr="00373E01">
              <w:rPr>
                <w:lang w:val="es-419"/>
              </w:rPr>
              <w:t xml:space="preserve">Visualizar el experimento incluye </w:t>
            </w:r>
            <w:r w:rsidR="00373E01">
              <w:rPr>
                <w:lang w:val="es-419"/>
              </w:rPr>
              <w:t>poder ver el tiempo de ejecució</w:t>
            </w:r>
            <w:r w:rsidR="00373E01" w:rsidRPr="00373E01">
              <w:rPr>
                <w:lang w:val="es-419"/>
              </w:rPr>
              <w:t>n, datos del expe</w:t>
            </w:r>
            <w:r w:rsidR="00373E01">
              <w:rPr>
                <w:lang w:val="es-419"/>
              </w:rPr>
              <w:t>rimento y una gráfica de los pará</w:t>
            </w:r>
            <w:r w:rsidR="00373E01" w:rsidRPr="00373E01">
              <w:rPr>
                <w:lang w:val="es-419"/>
              </w:rPr>
              <w:t>metros de este.</w:t>
            </w:r>
          </w:p>
        </w:tc>
      </w:tr>
      <w:bookmarkEnd w:id="139"/>
      <w:bookmarkEnd w:id="140"/>
      <w:bookmarkEnd w:id="141"/>
    </w:tbl>
    <w:p w14:paraId="3090A9E1" w14:textId="77777777" w:rsidR="00345499" w:rsidRDefault="00345499" w:rsidP="00D74A7E">
      <w:pPr>
        <w:rPr>
          <w:lang w:val="es-419"/>
        </w:rPr>
      </w:pPr>
    </w:p>
    <w:p w14:paraId="1CDB0649" w14:textId="77777777" w:rsidR="00373E01" w:rsidRDefault="00373E01" w:rsidP="00D74A7E">
      <w:pPr>
        <w:rPr>
          <w:lang w:val="es-419"/>
        </w:rPr>
      </w:pPr>
    </w:p>
    <w:p w14:paraId="198CE39B" w14:textId="77777777" w:rsidR="00373E01" w:rsidRDefault="00373E01" w:rsidP="00D74A7E">
      <w:pPr>
        <w:rPr>
          <w:lang w:val="es-419"/>
        </w:rPr>
      </w:pPr>
    </w:p>
    <w:p w14:paraId="4D0476EB" w14:textId="77777777" w:rsidR="00373E01" w:rsidRDefault="00373E01" w:rsidP="00D74A7E">
      <w:pPr>
        <w:rPr>
          <w:lang w:val="es-419"/>
        </w:rPr>
      </w:pPr>
    </w:p>
    <w:p w14:paraId="10EF51CC" w14:textId="217ED7AB" w:rsidR="005021D6" w:rsidRDefault="005021D6" w:rsidP="005021D6">
      <w:pPr>
        <w:pStyle w:val="Descripcin"/>
        <w:keepNext/>
      </w:pPr>
      <w:bookmarkStart w:id="144" w:name="_Toc4342702"/>
      <w:r>
        <w:t xml:space="preserve">Tabla </w:t>
      </w:r>
      <w:r>
        <w:fldChar w:fldCharType="begin"/>
      </w:r>
      <w:r>
        <w:instrText xml:space="preserve"> SEQ Tabla \* ARABIC </w:instrText>
      </w:r>
      <w:r>
        <w:fldChar w:fldCharType="separate"/>
      </w:r>
      <w:r w:rsidR="00162A09">
        <w:rPr>
          <w:noProof/>
        </w:rPr>
        <w:t>9</w:t>
      </w:r>
      <w:r>
        <w:fldChar w:fldCharType="end"/>
      </w:r>
      <w:r>
        <w:t xml:space="preserve">: </w:t>
      </w:r>
      <w:r w:rsidRPr="00D73643">
        <w:t>Histo</w:t>
      </w:r>
      <w:r>
        <w:t>ria de Usuario No.9 - Guardar historial de experimentación.</w:t>
      </w:r>
      <w:bookmarkEnd w:id="144"/>
    </w:p>
    <w:tbl>
      <w:tblPr>
        <w:tblStyle w:val="Tablaconcuadrcula"/>
        <w:tblW w:w="0" w:type="auto"/>
        <w:tblLook w:val="04A0" w:firstRow="1" w:lastRow="0" w:firstColumn="1" w:lastColumn="0" w:noHBand="0" w:noVBand="1"/>
      </w:tblPr>
      <w:tblGrid>
        <w:gridCol w:w="4555"/>
        <w:gridCol w:w="4556"/>
      </w:tblGrid>
      <w:tr w:rsidR="00373E01" w:rsidRPr="00EE0BBF" w14:paraId="639AA1E8" w14:textId="77777777" w:rsidTr="008E5AA5">
        <w:trPr>
          <w:trHeight w:val="525"/>
        </w:trPr>
        <w:tc>
          <w:tcPr>
            <w:tcW w:w="0" w:type="auto"/>
            <w:gridSpan w:val="2"/>
            <w:shd w:val="clear" w:color="auto" w:fill="8EAADB" w:themeFill="accent1" w:themeFillTint="99"/>
            <w:vAlign w:val="center"/>
          </w:tcPr>
          <w:p w14:paraId="3B8B21C0" w14:textId="77777777" w:rsidR="00373E01" w:rsidRPr="00AD55FD" w:rsidRDefault="00373E01" w:rsidP="008E5AA5">
            <w:pPr>
              <w:spacing w:line="276" w:lineRule="auto"/>
              <w:rPr>
                <w:b/>
                <w:lang w:val="es-419"/>
              </w:rPr>
            </w:pPr>
            <w:r w:rsidRPr="00AD55FD">
              <w:rPr>
                <w:b/>
                <w:lang w:val="es-419"/>
              </w:rPr>
              <w:t>Historia de usuario</w:t>
            </w:r>
          </w:p>
        </w:tc>
      </w:tr>
      <w:tr w:rsidR="00373E01" w:rsidRPr="00EE0BBF" w14:paraId="212780F3" w14:textId="77777777" w:rsidTr="008E5AA5">
        <w:tc>
          <w:tcPr>
            <w:tcW w:w="4555" w:type="dxa"/>
          </w:tcPr>
          <w:p w14:paraId="3E423558" w14:textId="3D58D7E1" w:rsidR="00373E01" w:rsidRPr="00EE0BBF" w:rsidRDefault="00373E01" w:rsidP="008E5AA5">
            <w:pPr>
              <w:spacing w:line="276" w:lineRule="auto"/>
              <w:rPr>
                <w:lang w:val="es-419"/>
              </w:rPr>
            </w:pPr>
            <w:r>
              <w:rPr>
                <w:lang w:val="es-419"/>
              </w:rPr>
              <w:t>No.: 9</w:t>
            </w:r>
          </w:p>
        </w:tc>
        <w:tc>
          <w:tcPr>
            <w:tcW w:w="4556" w:type="dxa"/>
          </w:tcPr>
          <w:p w14:paraId="0D0558AC" w14:textId="288619A4" w:rsidR="00373E01" w:rsidRPr="00EE0BBF" w:rsidRDefault="00373E01" w:rsidP="008E5AA5">
            <w:pPr>
              <w:spacing w:line="276" w:lineRule="auto"/>
              <w:jc w:val="left"/>
              <w:rPr>
                <w:lang w:val="es-419"/>
              </w:rPr>
            </w:pPr>
            <w:r w:rsidRPr="00EE0BBF">
              <w:rPr>
                <w:lang w:val="es-419"/>
              </w:rPr>
              <w:t xml:space="preserve">Nombre: </w:t>
            </w:r>
            <w:bookmarkStart w:id="145" w:name="OLE_LINK77"/>
            <w:bookmarkStart w:id="146" w:name="OLE_LINK78"/>
            <w:r>
              <w:rPr>
                <w:lang w:val="es-419"/>
              </w:rPr>
              <w:t>Guardar historial de experimentación</w:t>
            </w:r>
            <w:bookmarkEnd w:id="145"/>
            <w:bookmarkEnd w:id="146"/>
            <w:r>
              <w:rPr>
                <w:lang w:val="es-419"/>
              </w:rPr>
              <w:t>.</w:t>
            </w:r>
          </w:p>
        </w:tc>
      </w:tr>
      <w:tr w:rsidR="00373E01" w:rsidRPr="00EE0BBF" w14:paraId="787C5F27" w14:textId="77777777" w:rsidTr="008E5AA5">
        <w:tc>
          <w:tcPr>
            <w:tcW w:w="9111" w:type="dxa"/>
            <w:gridSpan w:val="2"/>
          </w:tcPr>
          <w:p w14:paraId="038AA22E" w14:textId="77777777" w:rsidR="00373E01" w:rsidRPr="00EE0BBF" w:rsidRDefault="00373E01" w:rsidP="008E5AA5">
            <w:pPr>
              <w:spacing w:line="276" w:lineRule="auto"/>
              <w:rPr>
                <w:lang w:val="es-419"/>
              </w:rPr>
            </w:pPr>
            <w:r w:rsidRPr="00EE0BBF">
              <w:rPr>
                <w:lang w:val="es-419"/>
              </w:rPr>
              <w:t>Usuario: Todos</w:t>
            </w:r>
          </w:p>
        </w:tc>
      </w:tr>
      <w:tr w:rsidR="00373E01" w:rsidRPr="00EE0BBF" w14:paraId="01A9630A" w14:textId="77777777" w:rsidTr="008E5AA5">
        <w:tc>
          <w:tcPr>
            <w:tcW w:w="4555" w:type="dxa"/>
          </w:tcPr>
          <w:p w14:paraId="565B4DF5" w14:textId="77777777" w:rsidR="00373E01" w:rsidRPr="00EE0BBF" w:rsidRDefault="00373E01" w:rsidP="008E5AA5">
            <w:pPr>
              <w:spacing w:line="276" w:lineRule="auto"/>
              <w:rPr>
                <w:lang w:val="es-419"/>
              </w:rPr>
            </w:pPr>
            <w:r w:rsidRPr="00EE0BBF">
              <w:rPr>
                <w:lang w:val="es-419"/>
              </w:rPr>
              <w:t>Prioridad de negociación: Alta</w:t>
            </w:r>
          </w:p>
        </w:tc>
        <w:tc>
          <w:tcPr>
            <w:tcW w:w="4556" w:type="dxa"/>
          </w:tcPr>
          <w:p w14:paraId="07CA9456" w14:textId="77777777" w:rsidR="00373E01" w:rsidRPr="00EE0BBF" w:rsidRDefault="00373E01" w:rsidP="008E5AA5">
            <w:pPr>
              <w:spacing w:line="276" w:lineRule="auto"/>
              <w:rPr>
                <w:lang w:val="es-419"/>
              </w:rPr>
            </w:pPr>
            <w:r w:rsidRPr="00EE0BBF">
              <w:rPr>
                <w:lang w:val="es-419"/>
              </w:rPr>
              <w:t xml:space="preserve">Nivel de complejidad: </w:t>
            </w:r>
            <w:r>
              <w:rPr>
                <w:lang w:val="es-419"/>
              </w:rPr>
              <w:t>Alto</w:t>
            </w:r>
          </w:p>
        </w:tc>
      </w:tr>
      <w:tr w:rsidR="00373E01" w:rsidRPr="00EE0BBF" w14:paraId="011A932B" w14:textId="77777777" w:rsidTr="008E5AA5">
        <w:tc>
          <w:tcPr>
            <w:tcW w:w="4555" w:type="dxa"/>
          </w:tcPr>
          <w:p w14:paraId="5A492829" w14:textId="79780A09" w:rsidR="00373E01" w:rsidRPr="00EE0BBF" w:rsidRDefault="00373E01" w:rsidP="008E5AA5">
            <w:pPr>
              <w:spacing w:line="276" w:lineRule="auto"/>
              <w:rPr>
                <w:lang w:val="es-419"/>
              </w:rPr>
            </w:pPr>
            <w:r w:rsidRPr="00EE0BBF">
              <w:rPr>
                <w:lang w:val="es-419"/>
              </w:rPr>
              <w:t xml:space="preserve">Estimación: </w:t>
            </w:r>
            <w:r>
              <w:rPr>
                <w:lang w:val="es-419"/>
              </w:rPr>
              <w:t>2</w:t>
            </w:r>
            <w:r w:rsidRPr="00EE0BBF">
              <w:rPr>
                <w:lang w:val="es-419"/>
              </w:rPr>
              <w:t xml:space="preserve"> semanas</w:t>
            </w:r>
          </w:p>
        </w:tc>
        <w:tc>
          <w:tcPr>
            <w:tcW w:w="4556" w:type="dxa"/>
          </w:tcPr>
          <w:p w14:paraId="43968935" w14:textId="77452DDE" w:rsidR="00373E01" w:rsidRPr="00EE0BBF" w:rsidRDefault="00373E01" w:rsidP="008E5AA5">
            <w:pPr>
              <w:spacing w:line="276" w:lineRule="auto"/>
              <w:rPr>
                <w:lang w:val="es-419"/>
              </w:rPr>
            </w:pPr>
            <w:r>
              <w:rPr>
                <w:lang w:val="es-419"/>
              </w:rPr>
              <w:t>Iteración asignada: 6</w:t>
            </w:r>
          </w:p>
        </w:tc>
      </w:tr>
      <w:tr w:rsidR="00373E01" w:rsidRPr="00EE0BBF" w14:paraId="73405D3C" w14:textId="77777777" w:rsidTr="008E5AA5">
        <w:tc>
          <w:tcPr>
            <w:tcW w:w="9111" w:type="dxa"/>
            <w:gridSpan w:val="2"/>
          </w:tcPr>
          <w:p w14:paraId="738C9516" w14:textId="729D9078" w:rsidR="00373E01" w:rsidRPr="00EE0BBF" w:rsidRDefault="00373E01" w:rsidP="008E5AA5">
            <w:pPr>
              <w:spacing w:line="276" w:lineRule="auto"/>
              <w:rPr>
                <w:lang w:val="es-419"/>
              </w:rPr>
            </w:pPr>
            <w:r w:rsidRPr="00EE0BBF">
              <w:rPr>
                <w:lang w:val="es-419"/>
              </w:rPr>
              <w:t xml:space="preserve">Descripción: </w:t>
            </w:r>
            <w:r>
              <w:rPr>
                <w:lang w:val="es-419"/>
              </w:rPr>
              <w:t>El Investigador podrá</w:t>
            </w:r>
            <w:r w:rsidRPr="00373E01">
              <w:rPr>
                <w:lang w:val="es-419"/>
              </w:rPr>
              <w:t xml:space="preserve"> </w:t>
            </w:r>
            <w:r>
              <w:rPr>
                <w:lang w:val="es-419"/>
              </w:rPr>
              <w:t>guardar un historial de</w:t>
            </w:r>
            <w:r w:rsidRPr="00373E01">
              <w:rPr>
                <w:lang w:val="es-419"/>
              </w:rPr>
              <w:t xml:space="preserve"> los resultados de </w:t>
            </w:r>
            <w:r>
              <w:rPr>
                <w:lang w:val="es-419"/>
              </w:rPr>
              <w:t>los</w:t>
            </w:r>
            <w:r w:rsidRPr="00373E01">
              <w:rPr>
                <w:lang w:val="es-419"/>
              </w:rPr>
              <w:t xml:space="preserve"> experimento</w:t>
            </w:r>
            <w:r>
              <w:rPr>
                <w:lang w:val="es-419"/>
              </w:rPr>
              <w:t>s</w:t>
            </w:r>
            <w:r w:rsidRPr="00373E01">
              <w:rPr>
                <w:lang w:val="es-419"/>
              </w:rPr>
              <w:t xml:space="preserve"> que ejecute</w:t>
            </w:r>
            <w:r>
              <w:rPr>
                <w:lang w:val="es-419"/>
              </w:rPr>
              <w:t xml:space="preserve"> en la aplicación.</w:t>
            </w:r>
          </w:p>
        </w:tc>
      </w:tr>
      <w:tr w:rsidR="00373E01" w:rsidRPr="00EE0BBF" w14:paraId="177AC495" w14:textId="77777777" w:rsidTr="008E5AA5">
        <w:tc>
          <w:tcPr>
            <w:tcW w:w="9111" w:type="dxa"/>
            <w:gridSpan w:val="2"/>
          </w:tcPr>
          <w:p w14:paraId="0745AFED" w14:textId="35A2F4B3" w:rsidR="00373E01" w:rsidRPr="00C86A34" w:rsidRDefault="00373E01" w:rsidP="008E5AA5">
            <w:pPr>
              <w:keepNext/>
              <w:spacing w:line="276" w:lineRule="auto"/>
            </w:pPr>
            <w:r w:rsidRPr="00EE0BBF">
              <w:rPr>
                <w:lang w:val="es-419"/>
              </w:rPr>
              <w:t>Observaciones:</w:t>
            </w:r>
            <w:r w:rsidR="00A62709">
              <w:rPr>
                <w:lang w:val="es-419"/>
              </w:rPr>
              <w:t xml:space="preserve"> El historial podra ser gestionado por el usuario.</w:t>
            </w:r>
          </w:p>
        </w:tc>
      </w:tr>
    </w:tbl>
    <w:p w14:paraId="467516F4" w14:textId="77777777" w:rsidR="00803D56" w:rsidRDefault="00803D56" w:rsidP="00D74A7E">
      <w:pPr>
        <w:rPr>
          <w:lang w:val="es-419"/>
        </w:rPr>
      </w:pPr>
    </w:p>
    <w:p w14:paraId="38CEDC63" w14:textId="77777777" w:rsidR="00DB5F2A" w:rsidRPr="00DB5F2A" w:rsidRDefault="00DB5F2A" w:rsidP="00DB5F2A">
      <w:pPr>
        <w:rPr>
          <w:lang w:val="es-419"/>
        </w:rPr>
      </w:pPr>
      <w:r w:rsidRPr="00DB5F2A">
        <w:rPr>
          <w:lang w:val="es-419"/>
        </w:rPr>
        <w:t>La estimación del tiempo de duración de cada historia se utilizó como unidad la semana laborable que consiste en 5 días, cada uno con 8 horas laborables. Todo esto se realiza con la práctica de la metodología utilizada que afirma que se debe trabajar como máximo 40 horas a la semana.</w:t>
      </w:r>
    </w:p>
    <w:p w14:paraId="72E9A278" w14:textId="77777777" w:rsidR="00DB5F2A" w:rsidRPr="00DB5F2A" w:rsidRDefault="00DB5F2A" w:rsidP="00DB5F2A">
      <w:pPr>
        <w:rPr>
          <w:lang w:val="es-419"/>
        </w:rPr>
      </w:pPr>
    </w:p>
    <w:p w14:paraId="4F048FED" w14:textId="080AD400" w:rsidR="00DB5F2A" w:rsidRDefault="00DB5F2A" w:rsidP="00DB5F2A">
      <w:pPr>
        <w:pStyle w:val="Ttulo2"/>
        <w:rPr>
          <w:lang w:val="es-419"/>
        </w:rPr>
      </w:pPr>
      <w:bookmarkStart w:id="147" w:name="_Toc4351358"/>
      <w:r w:rsidRPr="00DB5F2A">
        <w:rPr>
          <w:lang w:val="es-419"/>
        </w:rPr>
        <w:t>2.2 Planificación</w:t>
      </w:r>
      <w:bookmarkEnd w:id="147"/>
    </w:p>
    <w:p w14:paraId="2273C7F6" w14:textId="1CF844E2" w:rsidR="00DB5F2A" w:rsidRDefault="00552106" w:rsidP="00DB5F2A">
      <w:r>
        <w:t>La metodología XP plantea la planificación como un diálogo continuo entre las partes involucradas en el proyecto, incluyendo al cliente, a los programadores y a los coordinadores o gerentes. Se comienza recompilando las historias de usuario y después los programadores evalúan rápidamente el tiempo de desarrollo de cada una. Una vez acordado el cronograma en la reunión de planificación, comienza la fase de iteraciones, en dónde en cada una de ellas se desarrolla, prueba e instala las historias de usuario.</w:t>
      </w:r>
    </w:p>
    <w:p w14:paraId="7B774460" w14:textId="77777777" w:rsidR="00552106" w:rsidRDefault="00552106" w:rsidP="00DB5F2A">
      <w:pPr>
        <w:rPr>
          <w:lang w:val="es-419"/>
        </w:rPr>
      </w:pPr>
    </w:p>
    <w:p w14:paraId="4ECAF88A" w14:textId="2B857B7F" w:rsidR="00DB5F2A" w:rsidRDefault="00182407" w:rsidP="00182407">
      <w:pPr>
        <w:pStyle w:val="Ttulo3"/>
        <w:rPr>
          <w:lang w:val="es-419"/>
        </w:rPr>
      </w:pPr>
      <w:bookmarkStart w:id="148" w:name="_Toc4351359"/>
      <w:r>
        <w:rPr>
          <w:lang w:val="es-419"/>
        </w:rPr>
        <w:t>2.2.1 Plan de iteraciones</w:t>
      </w:r>
      <w:bookmarkEnd w:id="148"/>
    </w:p>
    <w:p w14:paraId="59B81871" w14:textId="31525D06" w:rsidR="00182407" w:rsidRDefault="00182407" w:rsidP="00182407">
      <w:pPr>
        <w:rPr>
          <w:lang w:eastAsia="es-ES_tradnl"/>
        </w:rPr>
      </w:pPr>
      <w:r w:rsidRPr="00182407">
        <w:rPr>
          <w:lang w:eastAsia="es-ES_tradnl"/>
        </w:rPr>
        <w:t>Para la selección del trabajo de cada iteración se tuvo en cuenta que este no tuviera más de 4 semanas de desarrollo, siguiendo las prácticas de la metodología</w:t>
      </w:r>
      <w:r w:rsidR="00E91436">
        <w:rPr>
          <w:lang w:eastAsia="es-ES_tradnl"/>
        </w:rPr>
        <w:t xml:space="preserve"> seleccionada. En la tabla 10</w:t>
      </w:r>
      <w:r w:rsidRPr="00182407">
        <w:rPr>
          <w:lang w:eastAsia="es-ES_tradnl"/>
        </w:rPr>
        <w:t xml:space="preserve"> se muestra la distribución de las Historias de Usuario por cada iteración.</w:t>
      </w:r>
    </w:p>
    <w:p w14:paraId="29284B83" w14:textId="2BDF34B8" w:rsidR="00B940E0" w:rsidRDefault="00B940E0" w:rsidP="00B940E0">
      <w:pPr>
        <w:pStyle w:val="Descripcin"/>
        <w:keepNext/>
      </w:pPr>
      <w:bookmarkStart w:id="149" w:name="_Toc4342703"/>
      <w:r>
        <w:lastRenderedPageBreak/>
        <w:t xml:space="preserve">Tabla </w:t>
      </w:r>
      <w:r>
        <w:fldChar w:fldCharType="begin"/>
      </w:r>
      <w:r>
        <w:instrText xml:space="preserve"> SEQ Tabla \* ARABIC </w:instrText>
      </w:r>
      <w:r>
        <w:fldChar w:fldCharType="separate"/>
      </w:r>
      <w:r w:rsidR="00162A09">
        <w:rPr>
          <w:noProof/>
        </w:rPr>
        <w:t>10</w:t>
      </w:r>
      <w:r>
        <w:fldChar w:fldCharType="end"/>
      </w:r>
      <w:r>
        <w:t>: Distribución de las historias de usuario por iteración.</w:t>
      </w:r>
      <w:bookmarkEnd w:id="149"/>
    </w:p>
    <w:tbl>
      <w:tblPr>
        <w:tblStyle w:val="Tablaconcuadrcula1clara"/>
        <w:tblW w:w="0" w:type="auto"/>
        <w:tblLook w:val="04A0" w:firstRow="1" w:lastRow="0" w:firstColumn="1" w:lastColumn="0" w:noHBand="0" w:noVBand="1"/>
        <w:tblCaption w:val="Cronograma de entregas"/>
      </w:tblPr>
      <w:tblGrid>
        <w:gridCol w:w="1455"/>
        <w:gridCol w:w="6227"/>
        <w:gridCol w:w="1429"/>
      </w:tblGrid>
      <w:tr w:rsidR="00552106" w:rsidRPr="00311172" w14:paraId="4C1A860E" w14:textId="77777777" w:rsidTr="00B940E0">
        <w:trPr>
          <w:cnfStyle w:val="100000000000" w:firstRow="1" w:lastRow="0" w:firstColumn="0" w:lastColumn="0" w:oddVBand="0" w:evenVBand="0" w:oddHBand="0"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9111" w:type="dxa"/>
            <w:gridSpan w:val="3"/>
            <w:shd w:val="clear" w:color="auto" w:fill="9CC2E5" w:themeFill="accent5" w:themeFillTint="99"/>
            <w:vAlign w:val="center"/>
          </w:tcPr>
          <w:p w14:paraId="27B0FE5A" w14:textId="77777777" w:rsidR="00552106" w:rsidRPr="00AD55FD" w:rsidRDefault="00552106" w:rsidP="00071436">
            <w:pPr>
              <w:spacing w:after="0" w:line="240" w:lineRule="auto"/>
              <w:jc w:val="center"/>
              <w:rPr>
                <w:rFonts w:cs="Arial"/>
                <w:b w:val="0"/>
                <w:sz w:val="24"/>
              </w:rPr>
            </w:pPr>
            <w:bookmarkStart w:id="150" w:name="OLE_LINK112"/>
            <w:bookmarkStart w:id="151" w:name="OLE_LINK113"/>
            <w:r w:rsidRPr="00AD55FD">
              <w:rPr>
                <w:rFonts w:cs="Arial"/>
                <w:b w:val="0"/>
                <w:sz w:val="24"/>
              </w:rPr>
              <w:t>Distribución de las historias de usuario por iteración</w:t>
            </w:r>
          </w:p>
        </w:tc>
      </w:tr>
      <w:tr w:rsidR="00F01853" w:rsidRPr="00311172" w14:paraId="602CD6D8" w14:textId="77777777" w:rsidTr="00071436">
        <w:tc>
          <w:tcPr>
            <w:cnfStyle w:val="001000000000" w:firstRow="0" w:lastRow="0" w:firstColumn="1" w:lastColumn="0" w:oddVBand="0" w:evenVBand="0" w:oddHBand="0" w:evenHBand="0" w:firstRowFirstColumn="0" w:firstRowLastColumn="0" w:lastRowFirstColumn="0" w:lastRowLastColumn="0"/>
            <w:tcW w:w="1455" w:type="dxa"/>
            <w:vAlign w:val="center"/>
          </w:tcPr>
          <w:p w14:paraId="3095AC3E" w14:textId="77777777" w:rsidR="00552106" w:rsidRPr="00AD55FD" w:rsidRDefault="00552106" w:rsidP="00071436">
            <w:pPr>
              <w:spacing w:after="138" w:line="240" w:lineRule="auto"/>
              <w:jc w:val="center"/>
              <w:rPr>
                <w:rFonts w:cs="Arial"/>
                <w:sz w:val="24"/>
              </w:rPr>
            </w:pPr>
            <w:r w:rsidRPr="00AD55FD">
              <w:rPr>
                <w:rFonts w:cs="Arial"/>
                <w:sz w:val="24"/>
              </w:rPr>
              <w:t>Iteraciones</w:t>
            </w:r>
          </w:p>
        </w:tc>
        <w:tc>
          <w:tcPr>
            <w:tcW w:w="6227" w:type="dxa"/>
            <w:vAlign w:val="center"/>
          </w:tcPr>
          <w:p w14:paraId="78FD823D" w14:textId="77777777" w:rsidR="00552106" w:rsidRPr="00AD55FD" w:rsidRDefault="00552106" w:rsidP="00071436">
            <w:pPr>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b/>
                <w:sz w:val="24"/>
              </w:rPr>
            </w:pPr>
            <w:r w:rsidRPr="00AD55FD">
              <w:rPr>
                <w:rFonts w:cs="Arial"/>
                <w:b/>
                <w:sz w:val="24"/>
              </w:rPr>
              <w:t>Orden de las historias de usuario a implementar</w:t>
            </w:r>
          </w:p>
        </w:tc>
        <w:tc>
          <w:tcPr>
            <w:tcW w:w="1429" w:type="dxa"/>
            <w:vAlign w:val="center"/>
          </w:tcPr>
          <w:p w14:paraId="307A5573" w14:textId="77777777" w:rsidR="00552106" w:rsidRPr="00AD55FD" w:rsidRDefault="00552106" w:rsidP="00071436">
            <w:pPr>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b/>
                <w:sz w:val="24"/>
              </w:rPr>
            </w:pPr>
            <w:r w:rsidRPr="00AD55FD">
              <w:rPr>
                <w:rFonts w:cs="Arial"/>
                <w:b/>
                <w:sz w:val="24"/>
              </w:rPr>
              <w:t>Tiempo</w:t>
            </w:r>
          </w:p>
        </w:tc>
      </w:tr>
      <w:tr w:rsidR="00236E3B" w:rsidRPr="00311172" w14:paraId="349E833D" w14:textId="77777777" w:rsidTr="00071436">
        <w:tc>
          <w:tcPr>
            <w:cnfStyle w:val="001000000000" w:firstRow="0" w:lastRow="0" w:firstColumn="1" w:lastColumn="0" w:oddVBand="0" w:evenVBand="0" w:oddHBand="0" w:evenHBand="0" w:firstRowFirstColumn="0" w:firstRowLastColumn="0" w:lastRowFirstColumn="0" w:lastRowLastColumn="0"/>
            <w:tcW w:w="1455" w:type="dxa"/>
            <w:vAlign w:val="center"/>
          </w:tcPr>
          <w:p w14:paraId="333B13E8" w14:textId="77777777" w:rsidR="00552106" w:rsidRPr="00F81276" w:rsidRDefault="00552106" w:rsidP="00071436">
            <w:pPr>
              <w:spacing w:after="138" w:line="240" w:lineRule="auto"/>
              <w:jc w:val="center"/>
              <w:rPr>
                <w:rFonts w:cs="Arial"/>
                <w:b w:val="0"/>
                <w:szCs w:val="25"/>
              </w:rPr>
            </w:pPr>
            <w:r w:rsidRPr="00F81276">
              <w:rPr>
                <w:rFonts w:cs="Arial"/>
                <w:b w:val="0"/>
                <w:szCs w:val="25"/>
              </w:rPr>
              <w:t>1</w:t>
            </w:r>
          </w:p>
        </w:tc>
        <w:tc>
          <w:tcPr>
            <w:tcW w:w="6227" w:type="dxa"/>
            <w:vAlign w:val="center"/>
          </w:tcPr>
          <w:p w14:paraId="7C777349" w14:textId="541C8629" w:rsidR="00AD55FD" w:rsidRPr="00F81276" w:rsidRDefault="00AD55FD"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rFonts w:cs="Arial"/>
                <w:szCs w:val="25"/>
              </w:rPr>
            </w:pPr>
            <w:r w:rsidRPr="00F81276">
              <w:rPr>
                <w:szCs w:val="25"/>
                <w:lang w:val="es-419"/>
              </w:rPr>
              <w:t>Crear estructura de la aplicación web</w:t>
            </w:r>
          </w:p>
        </w:tc>
        <w:tc>
          <w:tcPr>
            <w:tcW w:w="1429" w:type="dxa"/>
            <w:vAlign w:val="center"/>
          </w:tcPr>
          <w:p w14:paraId="0D8EA6B7" w14:textId="5842AF1A" w:rsidR="00552106" w:rsidRPr="00F81276" w:rsidRDefault="00AD55FD" w:rsidP="00071436">
            <w:pPr>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szCs w:val="25"/>
              </w:rPr>
            </w:pPr>
            <w:r w:rsidRPr="00F81276">
              <w:rPr>
                <w:rFonts w:cs="Arial"/>
                <w:szCs w:val="25"/>
              </w:rPr>
              <w:t>2</w:t>
            </w:r>
            <w:r w:rsidR="00552106" w:rsidRPr="00F81276">
              <w:rPr>
                <w:rFonts w:cs="Arial"/>
                <w:szCs w:val="25"/>
              </w:rPr>
              <w:t xml:space="preserve"> semanas</w:t>
            </w:r>
          </w:p>
        </w:tc>
      </w:tr>
      <w:tr w:rsidR="00F01853" w:rsidRPr="00311172" w14:paraId="5F789383" w14:textId="77777777" w:rsidTr="00071436">
        <w:tc>
          <w:tcPr>
            <w:cnfStyle w:val="001000000000" w:firstRow="0" w:lastRow="0" w:firstColumn="1" w:lastColumn="0" w:oddVBand="0" w:evenVBand="0" w:oddHBand="0" w:evenHBand="0" w:firstRowFirstColumn="0" w:firstRowLastColumn="0" w:lastRowFirstColumn="0" w:lastRowLastColumn="0"/>
            <w:tcW w:w="1455" w:type="dxa"/>
            <w:vAlign w:val="center"/>
          </w:tcPr>
          <w:p w14:paraId="401D7CF3" w14:textId="70684EA8" w:rsidR="00F01853" w:rsidRPr="00F81276" w:rsidRDefault="00552106" w:rsidP="00071436">
            <w:pPr>
              <w:spacing w:after="138" w:line="240" w:lineRule="auto"/>
              <w:jc w:val="center"/>
              <w:rPr>
                <w:rFonts w:cs="Arial"/>
                <w:b w:val="0"/>
                <w:szCs w:val="25"/>
              </w:rPr>
            </w:pPr>
            <w:r w:rsidRPr="00F81276">
              <w:rPr>
                <w:rFonts w:cs="Arial"/>
                <w:b w:val="0"/>
                <w:szCs w:val="25"/>
              </w:rPr>
              <w:t>2</w:t>
            </w:r>
          </w:p>
        </w:tc>
        <w:tc>
          <w:tcPr>
            <w:tcW w:w="6227" w:type="dxa"/>
            <w:vAlign w:val="center"/>
          </w:tcPr>
          <w:p w14:paraId="6B72376F" w14:textId="77777777" w:rsidR="00552106" w:rsidRPr="00F81276" w:rsidRDefault="00F01853"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szCs w:val="25"/>
                <w:lang w:val="es-419"/>
              </w:rPr>
            </w:pPr>
            <w:r w:rsidRPr="00F81276">
              <w:rPr>
                <w:szCs w:val="25"/>
                <w:lang w:val="es-419"/>
              </w:rPr>
              <w:t>Configurar un nuevo experimento</w:t>
            </w:r>
          </w:p>
          <w:p w14:paraId="464F3C2F" w14:textId="66B7F7A3" w:rsidR="00F01853" w:rsidRPr="00F81276" w:rsidRDefault="00071436"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rFonts w:cs="Arial"/>
                <w:szCs w:val="25"/>
              </w:rPr>
            </w:pPr>
            <w:r>
              <w:rPr>
                <w:szCs w:val="25"/>
                <w:lang w:val="es-419"/>
              </w:rPr>
              <w:t>Crear</w:t>
            </w:r>
            <w:r w:rsidR="00236E3B" w:rsidRPr="00F81276">
              <w:rPr>
                <w:szCs w:val="25"/>
                <w:lang w:val="es-419"/>
              </w:rPr>
              <w:t xml:space="preserve"> configuració</w:t>
            </w:r>
            <w:r w:rsidR="00A83C17">
              <w:rPr>
                <w:szCs w:val="25"/>
                <w:lang w:val="es-419"/>
              </w:rPr>
              <w:t>n dinámica de los experiment</w:t>
            </w:r>
            <w:r>
              <w:rPr>
                <w:szCs w:val="25"/>
                <w:lang w:val="es-419"/>
              </w:rPr>
              <w:t>os</w:t>
            </w:r>
            <w:r w:rsidR="00236E3B" w:rsidRPr="00F81276">
              <w:rPr>
                <w:szCs w:val="25"/>
                <w:lang w:val="es-419"/>
              </w:rPr>
              <w:t>.</w:t>
            </w:r>
          </w:p>
        </w:tc>
        <w:tc>
          <w:tcPr>
            <w:tcW w:w="1429" w:type="dxa"/>
            <w:vAlign w:val="center"/>
          </w:tcPr>
          <w:p w14:paraId="0937B634" w14:textId="219C4074" w:rsidR="00552106" w:rsidRPr="00F81276" w:rsidRDefault="00F01853" w:rsidP="00071436">
            <w:pPr>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szCs w:val="25"/>
              </w:rPr>
            </w:pPr>
            <w:r w:rsidRPr="00F81276">
              <w:rPr>
                <w:rFonts w:cs="Arial"/>
                <w:szCs w:val="25"/>
              </w:rPr>
              <w:t xml:space="preserve">6 </w:t>
            </w:r>
            <w:r w:rsidR="00552106" w:rsidRPr="00F81276">
              <w:rPr>
                <w:rFonts w:cs="Arial"/>
                <w:szCs w:val="25"/>
              </w:rPr>
              <w:t>semanas</w:t>
            </w:r>
          </w:p>
          <w:p w14:paraId="68C4C2F8" w14:textId="4757AA93" w:rsidR="00F01853" w:rsidRPr="00F81276" w:rsidRDefault="00F01853" w:rsidP="00071436">
            <w:pPr>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szCs w:val="25"/>
              </w:rPr>
            </w:pPr>
          </w:p>
        </w:tc>
      </w:tr>
      <w:tr w:rsidR="00236E3B" w:rsidRPr="00311172" w14:paraId="1EB09218" w14:textId="77777777" w:rsidTr="00071436">
        <w:tc>
          <w:tcPr>
            <w:cnfStyle w:val="001000000000" w:firstRow="0" w:lastRow="0" w:firstColumn="1" w:lastColumn="0" w:oddVBand="0" w:evenVBand="0" w:oddHBand="0" w:evenHBand="0" w:firstRowFirstColumn="0" w:firstRowLastColumn="0" w:lastRowFirstColumn="0" w:lastRowLastColumn="0"/>
            <w:tcW w:w="1455" w:type="dxa"/>
            <w:vAlign w:val="center"/>
          </w:tcPr>
          <w:p w14:paraId="2FBFE640" w14:textId="77777777" w:rsidR="00552106" w:rsidRPr="00F81276" w:rsidRDefault="00552106" w:rsidP="00071436">
            <w:pPr>
              <w:spacing w:after="138" w:line="240" w:lineRule="auto"/>
              <w:jc w:val="center"/>
              <w:rPr>
                <w:rFonts w:cs="Arial"/>
                <w:b w:val="0"/>
                <w:szCs w:val="25"/>
              </w:rPr>
            </w:pPr>
            <w:r w:rsidRPr="00F81276">
              <w:rPr>
                <w:rFonts w:cs="Arial"/>
                <w:b w:val="0"/>
                <w:szCs w:val="25"/>
              </w:rPr>
              <w:t>3</w:t>
            </w:r>
          </w:p>
        </w:tc>
        <w:tc>
          <w:tcPr>
            <w:tcW w:w="6227" w:type="dxa"/>
            <w:vAlign w:val="center"/>
          </w:tcPr>
          <w:p w14:paraId="6FF10109" w14:textId="63D29278" w:rsidR="00552106" w:rsidRPr="00F81276" w:rsidRDefault="00236E3B"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rFonts w:cs="Arial"/>
                <w:szCs w:val="25"/>
              </w:rPr>
            </w:pPr>
            <w:r w:rsidRPr="00F81276">
              <w:rPr>
                <w:rFonts w:cs="Arial"/>
                <w:szCs w:val="25"/>
              </w:rPr>
              <w:t>Gestionar usuario</w:t>
            </w:r>
          </w:p>
        </w:tc>
        <w:tc>
          <w:tcPr>
            <w:tcW w:w="1429" w:type="dxa"/>
            <w:vAlign w:val="center"/>
          </w:tcPr>
          <w:p w14:paraId="0BC1A3AB" w14:textId="4D3B74ED" w:rsidR="00552106" w:rsidRPr="00F81276" w:rsidRDefault="00236E3B" w:rsidP="00071436">
            <w:pPr>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szCs w:val="25"/>
              </w:rPr>
            </w:pPr>
            <w:r w:rsidRPr="00F81276">
              <w:rPr>
                <w:rFonts w:cs="Arial"/>
                <w:szCs w:val="25"/>
              </w:rPr>
              <w:t>4</w:t>
            </w:r>
            <w:r w:rsidR="00552106" w:rsidRPr="00F81276">
              <w:rPr>
                <w:rFonts w:cs="Arial"/>
                <w:szCs w:val="25"/>
              </w:rPr>
              <w:t xml:space="preserve"> semanas</w:t>
            </w:r>
          </w:p>
        </w:tc>
      </w:tr>
      <w:tr w:rsidR="00F01853" w:rsidRPr="00311172" w14:paraId="44B00561" w14:textId="77777777" w:rsidTr="00071436">
        <w:tc>
          <w:tcPr>
            <w:cnfStyle w:val="001000000000" w:firstRow="0" w:lastRow="0" w:firstColumn="1" w:lastColumn="0" w:oddVBand="0" w:evenVBand="0" w:oddHBand="0" w:evenHBand="0" w:firstRowFirstColumn="0" w:firstRowLastColumn="0" w:lastRowFirstColumn="0" w:lastRowLastColumn="0"/>
            <w:tcW w:w="1455" w:type="dxa"/>
            <w:vAlign w:val="center"/>
          </w:tcPr>
          <w:p w14:paraId="76E15451" w14:textId="77777777" w:rsidR="00552106" w:rsidRPr="00F81276" w:rsidRDefault="00552106" w:rsidP="00071436">
            <w:pPr>
              <w:spacing w:after="138" w:line="240" w:lineRule="auto"/>
              <w:jc w:val="center"/>
              <w:rPr>
                <w:rFonts w:cs="Arial"/>
                <w:b w:val="0"/>
                <w:szCs w:val="25"/>
              </w:rPr>
            </w:pPr>
            <w:r w:rsidRPr="00F81276">
              <w:rPr>
                <w:rFonts w:cs="Arial"/>
                <w:b w:val="0"/>
                <w:szCs w:val="25"/>
              </w:rPr>
              <w:t>4</w:t>
            </w:r>
          </w:p>
        </w:tc>
        <w:tc>
          <w:tcPr>
            <w:tcW w:w="6227" w:type="dxa"/>
            <w:vAlign w:val="center"/>
          </w:tcPr>
          <w:p w14:paraId="227DD332" w14:textId="77777777" w:rsidR="00552106" w:rsidRPr="00F81276" w:rsidRDefault="00236E3B"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szCs w:val="25"/>
                <w:lang w:val="es-419"/>
              </w:rPr>
            </w:pPr>
            <w:r w:rsidRPr="00F81276">
              <w:rPr>
                <w:szCs w:val="25"/>
                <w:lang w:val="es-419"/>
              </w:rPr>
              <w:t>Guardar la configuracion de un experimento</w:t>
            </w:r>
          </w:p>
          <w:p w14:paraId="3D6CB112" w14:textId="03AAE2FB" w:rsidR="00236E3B" w:rsidRPr="00F81276" w:rsidRDefault="00236E3B"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rFonts w:cs="Arial"/>
                <w:szCs w:val="25"/>
              </w:rPr>
            </w:pPr>
            <w:r w:rsidRPr="00F81276">
              <w:rPr>
                <w:szCs w:val="25"/>
                <w:lang w:val="es-419"/>
              </w:rPr>
              <w:t>Cargar la configuracion de un experimento</w:t>
            </w:r>
          </w:p>
        </w:tc>
        <w:tc>
          <w:tcPr>
            <w:tcW w:w="1429" w:type="dxa"/>
            <w:vAlign w:val="center"/>
          </w:tcPr>
          <w:p w14:paraId="0DD1CCF2" w14:textId="1E61E01D" w:rsidR="00552106" w:rsidRPr="00F81276" w:rsidRDefault="00B52740" w:rsidP="00071436">
            <w:pPr>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szCs w:val="25"/>
              </w:rPr>
            </w:pPr>
            <w:r>
              <w:rPr>
                <w:rFonts w:cs="Arial"/>
                <w:szCs w:val="25"/>
              </w:rPr>
              <w:t>2</w:t>
            </w:r>
            <w:r w:rsidR="00552106" w:rsidRPr="00F81276">
              <w:rPr>
                <w:rFonts w:cs="Arial"/>
                <w:szCs w:val="25"/>
              </w:rPr>
              <w:t xml:space="preserve"> semanas</w:t>
            </w:r>
          </w:p>
        </w:tc>
      </w:tr>
      <w:tr w:rsidR="00236E3B" w:rsidRPr="00311172" w14:paraId="32E40D56" w14:textId="77777777" w:rsidTr="00071436">
        <w:tc>
          <w:tcPr>
            <w:cnfStyle w:val="001000000000" w:firstRow="0" w:lastRow="0" w:firstColumn="1" w:lastColumn="0" w:oddVBand="0" w:evenVBand="0" w:oddHBand="0" w:evenHBand="0" w:firstRowFirstColumn="0" w:firstRowLastColumn="0" w:lastRowFirstColumn="0" w:lastRowLastColumn="0"/>
            <w:tcW w:w="1455" w:type="dxa"/>
            <w:vAlign w:val="center"/>
          </w:tcPr>
          <w:p w14:paraId="2FCB2D2F" w14:textId="77777777" w:rsidR="00552106" w:rsidRPr="00F81276" w:rsidRDefault="00552106" w:rsidP="00071436">
            <w:pPr>
              <w:spacing w:after="138" w:line="240" w:lineRule="auto"/>
              <w:jc w:val="center"/>
              <w:rPr>
                <w:rFonts w:cs="Arial"/>
                <w:b w:val="0"/>
                <w:szCs w:val="25"/>
              </w:rPr>
            </w:pPr>
            <w:bookmarkStart w:id="152" w:name="OLE_LINK75"/>
            <w:bookmarkStart w:id="153" w:name="OLE_LINK76"/>
            <w:r w:rsidRPr="00F81276">
              <w:rPr>
                <w:rFonts w:cs="Arial"/>
                <w:b w:val="0"/>
                <w:szCs w:val="25"/>
              </w:rPr>
              <w:t>5</w:t>
            </w:r>
          </w:p>
        </w:tc>
        <w:tc>
          <w:tcPr>
            <w:tcW w:w="6227" w:type="dxa"/>
            <w:vAlign w:val="center"/>
          </w:tcPr>
          <w:p w14:paraId="5A75887B" w14:textId="379F1B01" w:rsidR="00552106" w:rsidRPr="00F81276" w:rsidRDefault="00552106"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rFonts w:cs="Arial"/>
                <w:szCs w:val="25"/>
              </w:rPr>
            </w:pPr>
            <w:r w:rsidRPr="00F81276">
              <w:rPr>
                <w:rFonts w:cs="Arial"/>
                <w:szCs w:val="25"/>
              </w:rPr>
              <w:t xml:space="preserve">Ejecutar </w:t>
            </w:r>
            <w:r w:rsidR="008C3FC1" w:rsidRPr="00F81276">
              <w:rPr>
                <w:rFonts w:cs="Arial"/>
                <w:szCs w:val="25"/>
              </w:rPr>
              <w:t xml:space="preserve">un </w:t>
            </w:r>
            <w:r w:rsidRPr="00F81276">
              <w:rPr>
                <w:rFonts w:cs="Arial"/>
                <w:szCs w:val="25"/>
              </w:rPr>
              <w:t>experimento</w:t>
            </w:r>
          </w:p>
          <w:p w14:paraId="209140D6" w14:textId="6A01C474" w:rsidR="008C3FC1" w:rsidRPr="00F81276" w:rsidRDefault="008C3FC1"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rFonts w:cs="Arial"/>
                <w:szCs w:val="25"/>
              </w:rPr>
            </w:pPr>
            <w:r w:rsidRPr="00F81276">
              <w:rPr>
                <w:szCs w:val="25"/>
                <w:lang w:val="es-419"/>
              </w:rPr>
              <w:t>Visualizar resultados de un experimento.</w:t>
            </w:r>
          </w:p>
        </w:tc>
        <w:tc>
          <w:tcPr>
            <w:tcW w:w="1429" w:type="dxa"/>
            <w:vAlign w:val="center"/>
          </w:tcPr>
          <w:p w14:paraId="7F7126A2" w14:textId="708FA254" w:rsidR="00552106" w:rsidRPr="00F81276" w:rsidRDefault="001A0BF9" w:rsidP="00071436">
            <w:pPr>
              <w:keepNext/>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szCs w:val="25"/>
              </w:rPr>
            </w:pPr>
            <w:r>
              <w:rPr>
                <w:rFonts w:cs="Arial"/>
                <w:szCs w:val="25"/>
              </w:rPr>
              <w:t>6</w:t>
            </w:r>
            <w:r w:rsidR="00552106" w:rsidRPr="00F81276">
              <w:rPr>
                <w:rFonts w:cs="Arial"/>
                <w:szCs w:val="25"/>
              </w:rPr>
              <w:t xml:space="preserve"> semanas</w:t>
            </w:r>
          </w:p>
        </w:tc>
      </w:tr>
      <w:tr w:rsidR="008C3FC1" w:rsidRPr="00311172" w14:paraId="4840986D" w14:textId="77777777" w:rsidTr="00071436">
        <w:tc>
          <w:tcPr>
            <w:cnfStyle w:val="001000000000" w:firstRow="0" w:lastRow="0" w:firstColumn="1" w:lastColumn="0" w:oddVBand="0" w:evenVBand="0" w:oddHBand="0" w:evenHBand="0" w:firstRowFirstColumn="0" w:firstRowLastColumn="0" w:lastRowFirstColumn="0" w:lastRowLastColumn="0"/>
            <w:tcW w:w="1455" w:type="dxa"/>
            <w:vAlign w:val="center"/>
          </w:tcPr>
          <w:p w14:paraId="67CD2EFE" w14:textId="3721D071" w:rsidR="008C3FC1" w:rsidRPr="00F81276" w:rsidRDefault="008C3FC1" w:rsidP="00071436">
            <w:pPr>
              <w:spacing w:after="138" w:line="240" w:lineRule="auto"/>
              <w:jc w:val="center"/>
              <w:rPr>
                <w:rFonts w:cs="Arial"/>
                <w:b w:val="0"/>
                <w:szCs w:val="25"/>
              </w:rPr>
            </w:pPr>
            <w:r w:rsidRPr="00F81276">
              <w:rPr>
                <w:rFonts w:cs="Arial"/>
                <w:b w:val="0"/>
                <w:szCs w:val="25"/>
              </w:rPr>
              <w:t>6</w:t>
            </w:r>
          </w:p>
        </w:tc>
        <w:tc>
          <w:tcPr>
            <w:tcW w:w="6227" w:type="dxa"/>
            <w:vAlign w:val="center"/>
          </w:tcPr>
          <w:p w14:paraId="5897A77D" w14:textId="0299195D" w:rsidR="008C3FC1" w:rsidRPr="00F81276" w:rsidRDefault="008C3FC1" w:rsidP="00071436">
            <w:pPr>
              <w:spacing w:after="138" w:line="240" w:lineRule="auto"/>
              <w:jc w:val="left"/>
              <w:cnfStyle w:val="000000000000" w:firstRow="0" w:lastRow="0" w:firstColumn="0" w:lastColumn="0" w:oddVBand="0" w:evenVBand="0" w:oddHBand="0" w:evenHBand="0" w:firstRowFirstColumn="0" w:firstRowLastColumn="0" w:lastRowFirstColumn="0" w:lastRowLastColumn="0"/>
              <w:rPr>
                <w:rFonts w:cs="Arial"/>
                <w:szCs w:val="25"/>
              </w:rPr>
            </w:pPr>
            <w:r w:rsidRPr="00F81276">
              <w:rPr>
                <w:szCs w:val="25"/>
                <w:lang w:val="es-419"/>
              </w:rPr>
              <w:t>Guardar historial de experimentación.</w:t>
            </w:r>
          </w:p>
        </w:tc>
        <w:tc>
          <w:tcPr>
            <w:tcW w:w="1429" w:type="dxa"/>
            <w:vAlign w:val="center"/>
          </w:tcPr>
          <w:p w14:paraId="4D015C59" w14:textId="2129ADCF" w:rsidR="008C3FC1" w:rsidRPr="00F81276" w:rsidRDefault="008C3FC1" w:rsidP="00071436">
            <w:pPr>
              <w:keepNext/>
              <w:spacing w:after="138" w:line="240" w:lineRule="auto"/>
              <w:jc w:val="center"/>
              <w:cnfStyle w:val="000000000000" w:firstRow="0" w:lastRow="0" w:firstColumn="0" w:lastColumn="0" w:oddVBand="0" w:evenVBand="0" w:oddHBand="0" w:evenHBand="0" w:firstRowFirstColumn="0" w:firstRowLastColumn="0" w:lastRowFirstColumn="0" w:lastRowLastColumn="0"/>
              <w:rPr>
                <w:rFonts w:cs="Arial"/>
                <w:szCs w:val="25"/>
              </w:rPr>
            </w:pPr>
            <w:r w:rsidRPr="00F81276">
              <w:rPr>
                <w:rFonts w:cs="Arial"/>
                <w:szCs w:val="25"/>
              </w:rPr>
              <w:t>2 semanas</w:t>
            </w:r>
          </w:p>
        </w:tc>
      </w:tr>
      <w:bookmarkEnd w:id="150"/>
      <w:bookmarkEnd w:id="151"/>
      <w:bookmarkEnd w:id="152"/>
      <w:bookmarkEnd w:id="153"/>
    </w:tbl>
    <w:p w14:paraId="6DAECA5C" w14:textId="77777777" w:rsidR="00A83C17" w:rsidRDefault="00A83C17" w:rsidP="00DB5F2A"/>
    <w:p w14:paraId="44063395" w14:textId="4955D0F5" w:rsidR="00B940E0" w:rsidRDefault="00B940E0" w:rsidP="00D42B8C">
      <w:pPr>
        <w:pStyle w:val="Ttulo3"/>
      </w:pPr>
      <w:bookmarkStart w:id="154" w:name="_Toc4351360"/>
      <w:r>
        <w:t>2.2.2</w:t>
      </w:r>
      <w:r w:rsidR="00D42B8C">
        <w:t xml:space="preserve"> Plan de entregas</w:t>
      </w:r>
      <w:bookmarkEnd w:id="154"/>
    </w:p>
    <w:p w14:paraId="488C43EC" w14:textId="77777777" w:rsidR="00D42B8C" w:rsidRDefault="00D42B8C" w:rsidP="00D42B8C">
      <w:r>
        <w:t>El plan de entregas es el compromiso final del equipo de trabajo con los clientes. Es una cuestión de vital importancia para el negocio entre ambas partes, ya que la entrega tardía o temprana de la solución, repercute notablemente en la economía y moral de todos los involucrados.</w:t>
      </w:r>
    </w:p>
    <w:p w14:paraId="71E4B2DD" w14:textId="659611D9" w:rsidR="00A83C17" w:rsidRDefault="00D42B8C" w:rsidP="00D42B8C">
      <w:r>
        <w:t xml:space="preserve">La estimación es uno de los temas complicados dentro del proceso de desarrollo de un proyecto utilizando la metodología XP y es por ello que resulta de vital importancia tener bien claros los requerimientos del cliente, el estilo de trabajo del equipo de desarrollo y el tiempo con que dispone el cliente para tener en sus manos la solución. </w:t>
      </w:r>
    </w:p>
    <w:tbl>
      <w:tblPr>
        <w:tblStyle w:val="Tablaconcuadrcula"/>
        <w:tblW w:w="0" w:type="auto"/>
        <w:tblLook w:val="04A0" w:firstRow="1" w:lastRow="0" w:firstColumn="1" w:lastColumn="0" w:noHBand="0" w:noVBand="1"/>
      </w:tblPr>
      <w:tblGrid>
        <w:gridCol w:w="4438"/>
        <w:gridCol w:w="4673"/>
      </w:tblGrid>
      <w:tr w:rsidR="00071A05" w:rsidRPr="00311172" w14:paraId="6F543EEC" w14:textId="77777777" w:rsidTr="00E30A42">
        <w:tc>
          <w:tcPr>
            <w:tcW w:w="4438" w:type="dxa"/>
            <w:shd w:val="clear" w:color="auto" w:fill="8EAADB" w:themeFill="accent1" w:themeFillTint="99"/>
          </w:tcPr>
          <w:p w14:paraId="6FED8226" w14:textId="77777777" w:rsidR="00071A05" w:rsidRPr="00236EE4" w:rsidRDefault="00071A05" w:rsidP="004D39B8">
            <w:pPr>
              <w:spacing w:after="138"/>
              <w:rPr>
                <w:rFonts w:cs="Arial"/>
                <w:b/>
                <w:sz w:val="24"/>
              </w:rPr>
            </w:pPr>
            <w:bookmarkStart w:id="155" w:name="OLE_LINK153"/>
            <w:bookmarkStart w:id="156" w:name="OLE_LINK154"/>
            <w:r w:rsidRPr="00236EE4">
              <w:rPr>
                <w:rFonts w:cs="Arial"/>
                <w:b/>
                <w:sz w:val="24"/>
              </w:rPr>
              <w:t>Iteraciones</w:t>
            </w:r>
          </w:p>
        </w:tc>
        <w:tc>
          <w:tcPr>
            <w:tcW w:w="4673" w:type="dxa"/>
            <w:shd w:val="clear" w:color="auto" w:fill="8EAADB" w:themeFill="accent1" w:themeFillTint="99"/>
          </w:tcPr>
          <w:p w14:paraId="05A6E963" w14:textId="77777777" w:rsidR="00071A05" w:rsidRPr="00236EE4" w:rsidRDefault="00071A05" w:rsidP="004D39B8">
            <w:pPr>
              <w:spacing w:after="138"/>
              <w:rPr>
                <w:rFonts w:cs="Arial"/>
                <w:b/>
                <w:sz w:val="24"/>
              </w:rPr>
            </w:pPr>
            <w:r w:rsidRPr="00236EE4">
              <w:rPr>
                <w:rFonts w:cs="Arial"/>
                <w:b/>
                <w:sz w:val="24"/>
              </w:rPr>
              <w:t>Fecha de entrega</w:t>
            </w:r>
          </w:p>
        </w:tc>
      </w:tr>
      <w:tr w:rsidR="00071A05" w:rsidRPr="00311172" w14:paraId="2FD81829" w14:textId="77777777" w:rsidTr="00E30A42">
        <w:tc>
          <w:tcPr>
            <w:tcW w:w="4438" w:type="dxa"/>
          </w:tcPr>
          <w:p w14:paraId="0DFEDA46" w14:textId="77777777" w:rsidR="00071A05" w:rsidRPr="00236EE4" w:rsidRDefault="00071A05" w:rsidP="004D39B8">
            <w:pPr>
              <w:spacing w:after="138"/>
              <w:rPr>
                <w:rFonts w:cs="Arial"/>
                <w:sz w:val="24"/>
              </w:rPr>
            </w:pPr>
            <w:r w:rsidRPr="00236EE4">
              <w:rPr>
                <w:rFonts w:cs="Arial"/>
                <w:sz w:val="24"/>
              </w:rPr>
              <w:t>1ra iteración</w:t>
            </w:r>
          </w:p>
        </w:tc>
        <w:tc>
          <w:tcPr>
            <w:tcW w:w="4673" w:type="dxa"/>
          </w:tcPr>
          <w:p w14:paraId="050870B2" w14:textId="7749A341" w:rsidR="00071A05" w:rsidRPr="00236EE4" w:rsidRDefault="00A83C17" w:rsidP="004D39B8">
            <w:pPr>
              <w:spacing w:after="138"/>
              <w:rPr>
                <w:rFonts w:cs="Arial"/>
                <w:sz w:val="24"/>
              </w:rPr>
            </w:pPr>
            <w:r>
              <w:rPr>
                <w:rFonts w:cs="Arial"/>
                <w:sz w:val="24"/>
              </w:rPr>
              <w:t>1</w:t>
            </w:r>
            <w:r w:rsidR="00071A05" w:rsidRPr="00236EE4">
              <w:rPr>
                <w:rFonts w:cs="Arial"/>
                <w:sz w:val="24"/>
              </w:rPr>
              <w:t xml:space="preserve">8 de </w:t>
            </w:r>
            <w:r>
              <w:rPr>
                <w:rFonts w:cs="Arial"/>
                <w:sz w:val="24"/>
              </w:rPr>
              <w:t>enero</w:t>
            </w:r>
            <w:r w:rsidR="00071A05" w:rsidRPr="00236EE4">
              <w:rPr>
                <w:rFonts w:cs="Arial"/>
                <w:sz w:val="24"/>
              </w:rPr>
              <w:t xml:space="preserve"> del 201</w:t>
            </w:r>
            <w:r w:rsidR="00236EE4">
              <w:rPr>
                <w:rFonts w:cs="Arial"/>
                <w:sz w:val="24"/>
              </w:rPr>
              <w:t>9</w:t>
            </w:r>
          </w:p>
        </w:tc>
      </w:tr>
      <w:tr w:rsidR="00071A05" w:rsidRPr="00311172" w14:paraId="709331FF" w14:textId="77777777" w:rsidTr="00E30A42">
        <w:tc>
          <w:tcPr>
            <w:tcW w:w="4438" w:type="dxa"/>
          </w:tcPr>
          <w:p w14:paraId="102398EA" w14:textId="77777777" w:rsidR="00071A05" w:rsidRPr="00236EE4" w:rsidRDefault="00071A05" w:rsidP="004D39B8">
            <w:pPr>
              <w:spacing w:after="138"/>
              <w:rPr>
                <w:rFonts w:cs="Arial"/>
                <w:sz w:val="24"/>
              </w:rPr>
            </w:pPr>
            <w:r w:rsidRPr="00236EE4">
              <w:rPr>
                <w:rFonts w:cs="Arial"/>
                <w:sz w:val="24"/>
              </w:rPr>
              <w:t>2da iteración</w:t>
            </w:r>
          </w:p>
        </w:tc>
        <w:tc>
          <w:tcPr>
            <w:tcW w:w="4673" w:type="dxa"/>
          </w:tcPr>
          <w:p w14:paraId="40AE0F71" w14:textId="773BBFA4" w:rsidR="00071A05" w:rsidRPr="00236EE4" w:rsidRDefault="00EA6DF3" w:rsidP="004D39B8">
            <w:pPr>
              <w:keepNext/>
              <w:spacing w:after="138"/>
              <w:rPr>
                <w:rFonts w:cs="Arial"/>
                <w:sz w:val="24"/>
              </w:rPr>
            </w:pPr>
            <w:r>
              <w:rPr>
                <w:rFonts w:cs="Arial"/>
                <w:sz w:val="24"/>
              </w:rPr>
              <w:t>22</w:t>
            </w:r>
            <w:r w:rsidR="00071A05" w:rsidRPr="00236EE4">
              <w:rPr>
                <w:rFonts w:cs="Arial"/>
                <w:sz w:val="24"/>
              </w:rPr>
              <w:t xml:space="preserve"> de </w:t>
            </w:r>
            <w:r>
              <w:rPr>
                <w:rFonts w:cs="Arial"/>
                <w:sz w:val="24"/>
              </w:rPr>
              <w:t>febrero</w:t>
            </w:r>
            <w:r w:rsidR="00071A05" w:rsidRPr="00236EE4">
              <w:rPr>
                <w:rFonts w:cs="Arial"/>
                <w:sz w:val="24"/>
              </w:rPr>
              <w:t xml:space="preserve"> del 201</w:t>
            </w:r>
            <w:r w:rsidR="00236EE4">
              <w:rPr>
                <w:rFonts w:cs="Arial"/>
                <w:sz w:val="24"/>
              </w:rPr>
              <w:t>9</w:t>
            </w:r>
          </w:p>
        </w:tc>
      </w:tr>
      <w:tr w:rsidR="00071A05" w:rsidRPr="00311172" w14:paraId="696FEC07" w14:textId="77777777" w:rsidTr="00E30A42">
        <w:tc>
          <w:tcPr>
            <w:tcW w:w="4438" w:type="dxa"/>
          </w:tcPr>
          <w:p w14:paraId="59F1FC92" w14:textId="77777777" w:rsidR="00071A05" w:rsidRPr="00236EE4" w:rsidRDefault="00071A05" w:rsidP="004D39B8">
            <w:pPr>
              <w:spacing w:after="138"/>
              <w:rPr>
                <w:rFonts w:cs="Arial"/>
                <w:sz w:val="24"/>
              </w:rPr>
            </w:pPr>
            <w:r w:rsidRPr="00236EE4">
              <w:rPr>
                <w:rFonts w:cs="Arial"/>
                <w:sz w:val="24"/>
              </w:rPr>
              <w:t>3ra iteración</w:t>
            </w:r>
          </w:p>
        </w:tc>
        <w:tc>
          <w:tcPr>
            <w:tcW w:w="4673" w:type="dxa"/>
          </w:tcPr>
          <w:p w14:paraId="33734D79" w14:textId="2673EA67" w:rsidR="00071A05" w:rsidRPr="00236EE4" w:rsidRDefault="00EA6DF3" w:rsidP="004D39B8">
            <w:pPr>
              <w:keepNext/>
              <w:spacing w:after="138"/>
              <w:rPr>
                <w:rFonts w:cs="Arial"/>
                <w:sz w:val="24"/>
              </w:rPr>
            </w:pPr>
            <w:r>
              <w:rPr>
                <w:rFonts w:cs="Arial"/>
                <w:sz w:val="24"/>
              </w:rPr>
              <w:t>22</w:t>
            </w:r>
            <w:r w:rsidR="00110BDB">
              <w:rPr>
                <w:rFonts w:cs="Arial"/>
                <w:sz w:val="24"/>
              </w:rPr>
              <w:t xml:space="preserve"> de marzo</w:t>
            </w:r>
            <w:r w:rsidR="00236EE4">
              <w:rPr>
                <w:rFonts w:cs="Arial"/>
                <w:sz w:val="24"/>
              </w:rPr>
              <w:t xml:space="preserve"> del 2019</w:t>
            </w:r>
          </w:p>
        </w:tc>
      </w:tr>
      <w:tr w:rsidR="00071A05" w:rsidRPr="00311172" w14:paraId="2EDFBBDD" w14:textId="77777777" w:rsidTr="00E30A42">
        <w:tc>
          <w:tcPr>
            <w:tcW w:w="4438" w:type="dxa"/>
          </w:tcPr>
          <w:p w14:paraId="05BEB6EB" w14:textId="77777777" w:rsidR="00071A05" w:rsidRPr="00236EE4" w:rsidRDefault="00071A05" w:rsidP="004D39B8">
            <w:pPr>
              <w:spacing w:after="138"/>
              <w:rPr>
                <w:rFonts w:cs="Arial"/>
                <w:sz w:val="24"/>
              </w:rPr>
            </w:pPr>
            <w:r w:rsidRPr="00236EE4">
              <w:rPr>
                <w:rFonts w:cs="Arial"/>
                <w:sz w:val="24"/>
              </w:rPr>
              <w:t>4ta iteración</w:t>
            </w:r>
          </w:p>
        </w:tc>
        <w:tc>
          <w:tcPr>
            <w:tcW w:w="4673" w:type="dxa"/>
          </w:tcPr>
          <w:p w14:paraId="007BF7D8" w14:textId="79583FEA" w:rsidR="00071A05" w:rsidRPr="00236EE4" w:rsidRDefault="00B52740" w:rsidP="004D39B8">
            <w:pPr>
              <w:keepNext/>
              <w:spacing w:after="138"/>
              <w:rPr>
                <w:rFonts w:cs="Arial"/>
                <w:sz w:val="24"/>
              </w:rPr>
            </w:pPr>
            <w:r>
              <w:rPr>
                <w:rFonts w:cs="Arial"/>
                <w:sz w:val="24"/>
              </w:rPr>
              <w:t>5</w:t>
            </w:r>
            <w:r w:rsidR="0053249F">
              <w:rPr>
                <w:rFonts w:cs="Arial"/>
                <w:sz w:val="24"/>
              </w:rPr>
              <w:t xml:space="preserve"> de abril</w:t>
            </w:r>
            <w:r w:rsidR="00236EE4">
              <w:rPr>
                <w:rFonts w:cs="Arial"/>
                <w:sz w:val="24"/>
              </w:rPr>
              <w:t xml:space="preserve"> del 2019</w:t>
            </w:r>
          </w:p>
        </w:tc>
      </w:tr>
      <w:tr w:rsidR="00E30A42" w:rsidRPr="00311172" w14:paraId="4945122E" w14:textId="77777777" w:rsidTr="00E30A42">
        <w:tc>
          <w:tcPr>
            <w:tcW w:w="4438" w:type="dxa"/>
          </w:tcPr>
          <w:p w14:paraId="4153CD25" w14:textId="77777777" w:rsidR="00E30A42" w:rsidRPr="00236EE4" w:rsidRDefault="00E30A42" w:rsidP="004D39B8">
            <w:pPr>
              <w:spacing w:after="138"/>
              <w:rPr>
                <w:rFonts w:cs="Arial"/>
                <w:sz w:val="24"/>
              </w:rPr>
            </w:pPr>
            <w:r w:rsidRPr="00236EE4">
              <w:rPr>
                <w:rFonts w:cs="Arial"/>
                <w:sz w:val="24"/>
              </w:rPr>
              <w:t>5ta iteración</w:t>
            </w:r>
          </w:p>
        </w:tc>
        <w:tc>
          <w:tcPr>
            <w:tcW w:w="4673" w:type="dxa"/>
          </w:tcPr>
          <w:p w14:paraId="46F1E759" w14:textId="651D23D1" w:rsidR="00E30A42" w:rsidRPr="00236EE4" w:rsidRDefault="00EA6DF3" w:rsidP="004D39B8">
            <w:pPr>
              <w:keepNext/>
              <w:spacing w:after="138"/>
              <w:rPr>
                <w:rFonts w:cs="Arial"/>
                <w:sz w:val="24"/>
              </w:rPr>
            </w:pPr>
            <w:r>
              <w:rPr>
                <w:rFonts w:cs="Arial"/>
                <w:sz w:val="24"/>
              </w:rPr>
              <w:t>17</w:t>
            </w:r>
            <w:r w:rsidR="00E30A42">
              <w:rPr>
                <w:rFonts w:cs="Arial"/>
                <w:sz w:val="24"/>
              </w:rPr>
              <w:t xml:space="preserve"> de mayo del 2019</w:t>
            </w:r>
          </w:p>
        </w:tc>
      </w:tr>
      <w:tr w:rsidR="00071A05" w:rsidRPr="00311172" w14:paraId="6DE11A48" w14:textId="77777777" w:rsidTr="00E30A42">
        <w:tc>
          <w:tcPr>
            <w:tcW w:w="4438" w:type="dxa"/>
          </w:tcPr>
          <w:p w14:paraId="5836CF12" w14:textId="2B3F8B34" w:rsidR="00071A05" w:rsidRPr="00236EE4" w:rsidRDefault="00E30A42" w:rsidP="004D39B8">
            <w:pPr>
              <w:spacing w:after="138"/>
              <w:rPr>
                <w:rFonts w:cs="Arial"/>
                <w:sz w:val="24"/>
              </w:rPr>
            </w:pPr>
            <w:bookmarkStart w:id="157" w:name="OLE_LINK83"/>
            <w:bookmarkStart w:id="158" w:name="OLE_LINK84"/>
            <w:r>
              <w:rPr>
                <w:rFonts w:cs="Arial"/>
                <w:sz w:val="24"/>
              </w:rPr>
              <w:t>6</w:t>
            </w:r>
            <w:r w:rsidR="00071A05" w:rsidRPr="00236EE4">
              <w:rPr>
                <w:rFonts w:cs="Arial"/>
                <w:sz w:val="24"/>
              </w:rPr>
              <w:t>ta iteración</w:t>
            </w:r>
          </w:p>
        </w:tc>
        <w:tc>
          <w:tcPr>
            <w:tcW w:w="4673" w:type="dxa"/>
          </w:tcPr>
          <w:p w14:paraId="49B2DD50" w14:textId="6B299074" w:rsidR="00071A05" w:rsidRPr="00236EE4" w:rsidRDefault="00EA6DF3" w:rsidP="004D39B8">
            <w:pPr>
              <w:keepNext/>
              <w:spacing w:after="138"/>
              <w:rPr>
                <w:rFonts w:cs="Arial"/>
                <w:sz w:val="24"/>
              </w:rPr>
            </w:pPr>
            <w:r>
              <w:rPr>
                <w:rFonts w:cs="Arial"/>
                <w:sz w:val="24"/>
              </w:rPr>
              <w:t>31 de may</w:t>
            </w:r>
            <w:r w:rsidR="00236EE4">
              <w:rPr>
                <w:rFonts w:cs="Arial"/>
                <w:sz w:val="24"/>
              </w:rPr>
              <w:t>o del 2019</w:t>
            </w:r>
          </w:p>
        </w:tc>
      </w:tr>
    </w:tbl>
    <w:p w14:paraId="34BDC9A5" w14:textId="3E7A6D9A" w:rsidR="00071A05" w:rsidRDefault="00071436" w:rsidP="00071436">
      <w:pPr>
        <w:pStyle w:val="Ttulo2"/>
      </w:pPr>
      <w:bookmarkStart w:id="159" w:name="_Toc4351361"/>
      <w:bookmarkEnd w:id="155"/>
      <w:bookmarkEnd w:id="156"/>
      <w:bookmarkEnd w:id="157"/>
      <w:bookmarkEnd w:id="158"/>
      <w:r>
        <w:lastRenderedPageBreak/>
        <w:t>2.3 Arquitectura del sistema</w:t>
      </w:r>
      <w:bookmarkEnd w:id="159"/>
    </w:p>
    <w:p w14:paraId="428D9223" w14:textId="6D842223" w:rsidR="00071436" w:rsidRDefault="009B79F8" w:rsidP="00071436">
      <w:r>
        <w:t>La metodología XP hace especial énfasis en los diseños simple</w:t>
      </w:r>
      <w:r w:rsidR="004461A2">
        <w:t>s</w:t>
      </w:r>
      <w:r>
        <w:t xml:space="preserve"> y claros. Los conceptos más importantes de diseño en esta metodología es la simplicidad y el uso de las </w:t>
      </w:r>
      <w:bookmarkStart w:id="160" w:name="OLE_LINK93"/>
      <w:bookmarkStart w:id="161" w:name="OLE_LINK94"/>
      <w:r>
        <w:t xml:space="preserve">soluciones </w:t>
      </w:r>
      <w:r w:rsidRPr="00DA33F4">
        <w:rPr>
          <w:i/>
        </w:rPr>
        <w:t>spike</w:t>
      </w:r>
      <w:bookmarkEnd w:id="160"/>
      <w:bookmarkEnd w:id="161"/>
      <w:r>
        <w:rPr>
          <w:rStyle w:val="Refdenotaalpie"/>
          <w:i/>
        </w:rPr>
        <w:footnoteReference w:id="19"/>
      </w:r>
      <w:r>
        <w:rPr>
          <w:i/>
        </w:rPr>
        <w:t>.</w:t>
      </w:r>
      <w:r>
        <w:t xml:space="preserve"> El primero hace referencia a que un diseño simple se implementa más rápidamente que uno complejo, mientras que el segundo se refiere a cuando aparecen problemas técnicos, o cuando es difícil de estimar el tiempo para implementar una historia de usuario; las soluciones </w:t>
      </w:r>
      <w:r w:rsidRPr="00DA33F4">
        <w:rPr>
          <w:i/>
        </w:rPr>
        <w:t>spike</w:t>
      </w:r>
      <w:r>
        <w:t xml:space="preserve"> o programas de pruebas son utilizados para explorar diferentes soluciones; son utilizados únicamente para probar o evaluar una solución, y suelen ser desechados luego de su evaluación.</w:t>
      </w:r>
    </w:p>
    <w:p w14:paraId="19984213" w14:textId="77777777" w:rsidR="00503F3A" w:rsidRDefault="00503F3A" w:rsidP="00071436"/>
    <w:p w14:paraId="012B89A4" w14:textId="77777777" w:rsidR="00503F3A" w:rsidRDefault="00503F3A" w:rsidP="00071436"/>
    <w:p w14:paraId="4E103FFF" w14:textId="30B4D1B0" w:rsidR="00446948" w:rsidRDefault="00503F3A" w:rsidP="00071436">
      <w:r>
        <w:rPr>
          <w:noProof/>
        </w:rPr>
        <mc:AlternateContent>
          <mc:Choice Requires="wps">
            <w:drawing>
              <wp:anchor distT="0" distB="0" distL="114300" distR="114300" simplePos="0" relativeHeight="251677696" behindDoc="0" locked="0" layoutInCell="1" allowOverlap="1" wp14:anchorId="164199FA" wp14:editId="64131D2D">
                <wp:simplePos x="0" y="0"/>
                <wp:positionH relativeFrom="column">
                  <wp:posOffset>-671195</wp:posOffset>
                </wp:positionH>
                <wp:positionV relativeFrom="paragraph">
                  <wp:posOffset>3532505</wp:posOffset>
                </wp:positionV>
                <wp:extent cx="6918325" cy="635"/>
                <wp:effectExtent l="0" t="0" r="3175" b="12065"/>
                <wp:wrapTopAndBottom/>
                <wp:docPr id="70" name="Cuadro de texto 70"/>
                <wp:cNvGraphicFramePr/>
                <a:graphic xmlns:a="http://schemas.openxmlformats.org/drawingml/2006/main">
                  <a:graphicData uri="http://schemas.microsoft.com/office/word/2010/wordprocessingShape">
                    <wps:wsp>
                      <wps:cNvSpPr txBox="1"/>
                      <wps:spPr>
                        <a:xfrm>
                          <a:off x="0" y="0"/>
                          <a:ext cx="6918325" cy="635"/>
                        </a:xfrm>
                        <a:prstGeom prst="rect">
                          <a:avLst/>
                        </a:prstGeom>
                        <a:solidFill>
                          <a:prstClr val="white"/>
                        </a:solidFill>
                        <a:ln>
                          <a:noFill/>
                        </a:ln>
                      </wps:spPr>
                      <wps:txbx>
                        <w:txbxContent>
                          <w:p w14:paraId="3475E0F4" w14:textId="2E80D510" w:rsidR="00DD6DFA" w:rsidRPr="0037721E" w:rsidRDefault="00DD6DFA" w:rsidP="00503F3A">
                            <w:pPr>
                              <w:pStyle w:val="Descripcin"/>
                              <w:rPr>
                                <w:sz w:val="25"/>
                                <w:szCs w:val="22"/>
                              </w:rPr>
                            </w:pPr>
                            <w:bookmarkStart w:id="162" w:name="_Toc4237267"/>
                            <w:r>
                              <w:t xml:space="preserve">Figura </w:t>
                            </w:r>
                            <w:r>
                              <w:fldChar w:fldCharType="begin"/>
                            </w:r>
                            <w:r>
                              <w:instrText xml:space="preserve"> SEQ Figura \* ARABIC </w:instrText>
                            </w:r>
                            <w:r>
                              <w:fldChar w:fldCharType="separate"/>
                            </w:r>
                            <w:r>
                              <w:rPr>
                                <w:noProof/>
                              </w:rPr>
                              <w:t>6</w:t>
                            </w:r>
                            <w:r>
                              <w:fldChar w:fldCharType="end"/>
                            </w:r>
                            <w:r>
                              <w:t>: Arquitectura de la aplicación web</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4199FA" id="Cuadro de texto 70" o:spid="_x0000_s1030" type="#_x0000_t202" style="position:absolute;left:0;text-align:left;margin-left:-52.85pt;margin-top:278.15pt;width:544.7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" stroked="f">
                <v:textbox style="mso-fit-shape-to-text:t" inset="0,0,0,0">
                  <w:txbxContent>
                    <w:p w14:paraId="3475E0F4" w14:textId="2E80D510" w:rsidR="00DD6DFA" w:rsidRPr="0037721E" w:rsidRDefault="00DD6DFA" w:rsidP="00503F3A">
                      <w:pPr>
                        <w:pStyle w:val="Descripcin"/>
                        <w:rPr>
                          <w:sz w:val="25"/>
                          <w:szCs w:val="22"/>
                        </w:rPr>
                      </w:pPr>
                      <w:bookmarkStart w:id="163" w:name="_Toc4237267"/>
                      <w:r>
                        <w:t xml:space="preserve">Figura </w:t>
                      </w:r>
                      <w:r>
                        <w:fldChar w:fldCharType="begin"/>
                      </w:r>
                      <w:r>
                        <w:instrText xml:space="preserve"> SEQ Figura \* ARABIC </w:instrText>
                      </w:r>
                      <w:r>
                        <w:fldChar w:fldCharType="separate"/>
                      </w:r>
                      <w:r>
                        <w:rPr>
                          <w:noProof/>
                        </w:rPr>
                        <w:t>6</w:t>
                      </w:r>
                      <w:r>
                        <w:fldChar w:fldCharType="end"/>
                      </w:r>
                      <w:r>
                        <w:t>: Arquitectura de la aplicación web</w:t>
                      </w:r>
                      <w:bookmarkEnd w:id="163"/>
                    </w:p>
                  </w:txbxContent>
                </v:textbox>
                <w10:wrap type="topAndBottom"/>
              </v:shape>
            </w:pict>
          </mc:Fallback>
        </mc:AlternateContent>
      </w:r>
      <w:r w:rsidRPr="00503F3A">
        <mc:AlternateContent>
          <mc:Choice Requires="wpg">
            <w:drawing>
              <wp:anchor distT="0" distB="0" distL="114300" distR="114300" simplePos="0" relativeHeight="251675648" behindDoc="0" locked="0" layoutInCell="1" allowOverlap="1" wp14:anchorId="0D55ECB7" wp14:editId="0E16BE89">
                <wp:simplePos x="0" y="0"/>
                <wp:positionH relativeFrom="column">
                  <wp:posOffset>-671573</wp:posOffset>
                </wp:positionH>
                <wp:positionV relativeFrom="paragraph">
                  <wp:posOffset>104545</wp:posOffset>
                </wp:positionV>
                <wp:extent cx="6918501" cy="3371242"/>
                <wp:effectExtent l="63500" t="38100" r="66675" b="70485"/>
                <wp:wrapTopAndBottom/>
                <wp:docPr id="42" name="Grupo 44">
                  <a:extLst xmlns:a="http://schemas.openxmlformats.org/drawingml/2006/main"/>
                </wp:docPr>
                <wp:cNvGraphicFramePr/>
                <a:graphic xmlns:a="http://schemas.openxmlformats.org/drawingml/2006/main">
                  <a:graphicData uri="http://schemas.microsoft.com/office/word/2010/wordprocessingGroup">
                    <wpg:wgp>
                      <wpg:cNvGrpSpPr/>
                      <wpg:grpSpPr>
                        <a:xfrm>
                          <a:off x="0" y="0"/>
                          <a:ext cx="6918501" cy="3371242"/>
                          <a:chOff x="0" y="0"/>
                          <a:chExt cx="7801569" cy="3802146"/>
                        </a:xfrm>
                      </wpg:grpSpPr>
                      <wps:wsp>
                        <wps:cNvPr id="45" name="Rectángulo redondeado 45">
                          <a:extLst/>
                        </wps:cNvPr>
                        <wps:cNvSpPr/>
                        <wps:spPr>
                          <a:xfrm rot="16200000">
                            <a:off x="-558350" y="1052249"/>
                            <a:ext cx="1456566" cy="339865"/>
                          </a:xfrm>
                          <a:prstGeom prst="roundRect">
                            <a:avLst/>
                          </a:prstGeom>
                          <a:ln/>
                        </wps:spPr>
                        <wps:style>
                          <a:lnRef idx="0">
                            <a:schemeClr val="accent5"/>
                          </a:lnRef>
                          <a:fillRef idx="3">
                            <a:schemeClr val="accent5"/>
                          </a:fillRef>
                          <a:effectRef idx="3">
                            <a:schemeClr val="accent5"/>
                          </a:effectRef>
                          <a:fontRef idx="minor">
                            <a:schemeClr val="lt1"/>
                          </a:fontRef>
                        </wps:style>
                        <wps:txbx>
                          <w:txbxContent>
                            <w:p w14:paraId="3CDFA6F8"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Investigador</w:t>
                              </w:r>
                            </w:p>
                          </w:txbxContent>
                        </wps:txbx>
                        <wps:bodyPr rtlCol="0" anchor="ctr"/>
                      </wps:wsp>
                      <wps:wsp>
                        <wps:cNvPr id="46" name="Rectángulo redondeado 46">
                          <a:extLst/>
                        </wps:cNvPr>
                        <wps:cNvSpPr/>
                        <wps:spPr>
                          <a:xfrm>
                            <a:off x="1029512" y="2"/>
                            <a:ext cx="1796432" cy="2370967"/>
                          </a:xfrm>
                          <a:prstGeom prst="roundRect">
                            <a:avLst/>
                          </a:prstGeom>
                          <a:ln/>
                        </wps:spPr>
                        <wps:style>
                          <a:lnRef idx="0">
                            <a:schemeClr val="accent5"/>
                          </a:lnRef>
                          <a:fillRef idx="3">
                            <a:schemeClr val="accent5"/>
                          </a:fillRef>
                          <a:effectRef idx="3">
                            <a:schemeClr val="accent5"/>
                          </a:effectRef>
                          <a:fontRef idx="minor">
                            <a:schemeClr val="lt1"/>
                          </a:fontRef>
                        </wps:style>
                        <wps:bodyPr rtlCol="0" anchor="ctr"/>
                      </wps:wsp>
                      <wps:wsp>
                        <wps:cNvPr id="47" name="CuadroTexto 10">
                          <a:extLst/>
                        </wps:cNvPr>
                        <wps:cNvSpPr txBox="1"/>
                        <wps:spPr>
                          <a:xfrm>
                            <a:off x="1223721" y="192637"/>
                            <a:ext cx="1408014" cy="400110"/>
                          </a:xfrm>
                          <a:prstGeom prst="rect">
                            <a:avLst/>
                          </a:prstGeom>
                          <a:noFill/>
                        </wps:spPr>
                        <wps:txbx>
                          <w:txbxContent>
                            <w:p w14:paraId="6B1552D4" w14:textId="77777777" w:rsidR="00DD6DFA" w:rsidRDefault="00DD6DFA" w:rsidP="00503F3A">
                              <w:pPr>
                                <w:pStyle w:val="NormalWeb"/>
                                <w:kinsoku w:val="0"/>
                                <w:overflowPunct w:val="0"/>
                                <w:spacing w:before="0" w:beforeAutospacing="0" w:after="0" w:afterAutospacing="0"/>
                                <w:jc w:val="center"/>
                                <w:textAlignment w:val="baseline"/>
                              </w:pPr>
                              <w:r>
                                <w:rPr>
                                  <w:rFonts w:ascii="Calibri" w:hAnsi="Calibri" w:cstheme="minorBidi"/>
                                  <w:color w:val="F2F2F2" w:themeColor="background1" w:themeShade="F2"/>
                                  <w:kern w:val="24"/>
                                  <w:sz w:val="40"/>
                                  <w:szCs w:val="40"/>
                                </w:rPr>
                                <w:t>View</w:t>
                              </w:r>
                            </w:p>
                          </w:txbxContent>
                        </wps:txbx>
                        <wps:bodyPr wrap="square" rtlCol="0">
                          <a:noAutofit/>
                        </wps:bodyPr>
                      </wps:wsp>
                      <wps:wsp>
                        <wps:cNvPr id="48" name="Rectángulo redondeado 48">
                          <a:extLst/>
                        </wps:cNvPr>
                        <wps:cNvSpPr/>
                        <wps:spPr>
                          <a:xfrm>
                            <a:off x="3515590" y="0"/>
                            <a:ext cx="1796432" cy="2370967"/>
                          </a:xfrm>
                          <a:prstGeom prst="roundRect">
                            <a:avLst/>
                          </a:prstGeom>
                          <a:ln/>
                        </wps:spPr>
                        <wps:style>
                          <a:lnRef idx="0">
                            <a:schemeClr val="accent5"/>
                          </a:lnRef>
                          <a:fillRef idx="3">
                            <a:schemeClr val="accent5"/>
                          </a:fillRef>
                          <a:effectRef idx="3">
                            <a:schemeClr val="accent5"/>
                          </a:effectRef>
                          <a:fontRef idx="minor">
                            <a:schemeClr val="lt1"/>
                          </a:fontRef>
                        </wps:style>
                        <wps:bodyPr rtlCol="0" anchor="ctr"/>
                      </wps:wsp>
                      <wps:wsp>
                        <wps:cNvPr id="49" name="CuadroTexto 21">
                          <a:extLst/>
                        </wps:cNvPr>
                        <wps:cNvSpPr txBox="1"/>
                        <wps:spPr>
                          <a:xfrm>
                            <a:off x="3609703" y="197776"/>
                            <a:ext cx="1618407" cy="400110"/>
                          </a:xfrm>
                          <a:prstGeom prst="rect">
                            <a:avLst/>
                          </a:prstGeom>
                          <a:noFill/>
                        </wps:spPr>
                        <wps:txbx>
                          <w:txbxContent>
                            <w:p w14:paraId="2C178DF2" w14:textId="77777777" w:rsidR="00DD6DFA" w:rsidRDefault="00DD6DFA" w:rsidP="00503F3A">
                              <w:pPr>
                                <w:pStyle w:val="NormalWeb"/>
                                <w:kinsoku w:val="0"/>
                                <w:overflowPunct w:val="0"/>
                                <w:spacing w:before="0" w:beforeAutospacing="0" w:after="0" w:afterAutospacing="0"/>
                                <w:jc w:val="center"/>
                                <w:textAlignment w:val="baseline"/>
                              </w:pPr>
                              <w:r>
                                <w:rPr>
                                  <w:rFonts w:ascii="Calibri" w:hAnsi="Calibri" w:cstheme="minorBidi"/>
                                  <w:color w:val="F2F2F2" w:themeColor="background1" w:themeShade="F2"/>
                                  <w:kern w:val="24"/>
                                  <w:sz w:val="40"/>
                                  <w:szCs w:val="40"/>
                                </w:rPr>
                                <w:t>Server</w:t>
                              </w:r>
                            </w:p>
                          </w:txbxContent>
                        </wps:txbx>
                        <wps:bodyPr wrap="square" rtlCol="0">
                          <a:noAutofit/>
                        </wps:bodyPr>
                      </wps:wsp>
                      <wps:wsp>
                        <wps:cNvPr id="50" name="Cilindro 50">
                          <a:extLst/>
                        </wps:cNvPr>
                        <wps:cNvSpPr/>
                        <wps:spPr>
                          <a:xfrm>
                            <a:off x="3825502" y="3017219"/>
                            <a:ext cx="1180076" cy="784927"/>
                          </a:xfrm>
                          <a:prstGeom prst="can">
                            <a:avLst/>
                          </a:prstGeom>
                          <a:ln/>
                        </wps:spPr>
                        <wps:style>
                          <a:lnRef idx="0">
                            <a:schemeClr val="accent5"/>
                          </a:lnRef>
                          <a:fillRef idx="3">
                            <a:schemeClr val="accent5"/>
                          </a:fillRef>
                          <a:effectRef idx="3">
                            <a:schemeClr val="accent5"/>
                          </a:effectRef>
                          <a:fontRef idx="minor">
                            <a:schemeClr val="lt1"/>
                          </a:fontRef>
                        </wps:style>
                        <wps:txbx>
                          <w:txbxContent>
                            <w:p w14:paraId="1EAD4B5E"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Data Base</w:t>
                              </w:r>
                            </w:p>
                          </w:txbxContent>
                        </wps:txbx>
                        <wps:bodyPr rtlCol="0" anchor="ctr"/>
                      </wps:wsp>
                      <wps:wsp>
                        <wps:cNvPr id="51" name="Conector recto de flecha 51">
                          <a:extLst/>
                        </wps:cNvPr>
                        <wps:cNvCnPr>
                          <a:cxnSpLocks/>
                        </wps:cNvCnPr>
                        <wps:spPr>
                          <a:xfrm>
                            <a:off x="2825944" y="637117"/>
                            <a:ext cx="689646" cy="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52" name="Conector recto de flecha 52">
                          <a:extLst/>
                        </wps:cNvPr>
                        <wps:cNvCnPr>
                          <a:cxnSpLocks/>
                        </wps:cNvCnPr>
                        <wps:spPr>
                          <a:xfrm flipH="1">
                            <a:off x="2825945" y="1721335"/>
                            <a:ext cx="689645" cy="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53" name="Conector recto de flecha 53">
                          <a:extLst/>
                        </wps:cNvPr>
                        <wps:cNvCnPr>
                          <a:cxnSpLocks/>
                        </wps:cNvCnPr>
                        <wps:spPr>
                          <a:xfrm flipV="1">
                            <a:off x="339866" y="1014241"/>
                            <a:ext cx="663547" cy="1"/>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54" name="Conector recto de flecha 54">
                          <a:extLst/>
                        </wps:cNvPr>
                        <wps:cNvCnPr/>
                        <wps:spPr>
                          <a:xfrm flipH="1">
                            <a:off x="339866" y="1489476"/>
                            <a:ext cx="663547" cy="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55" name="Conector recto de flecha 55">
                          <a:extLst/>
                        </wps:cNvPr>
                        <wps:cNvCnPr>
                          <a:cxnSpLocks/>
                        </wps:cNvCnPr>
                        <wps:spPr>
                          <a:xfrm>
                            <a:off x="4113709" y="2352323"/>
                            <a:ext cx="0" cy="664896"/>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56" name="Conector recto de flecha 56">
                          <a:extLst/>
                        </wps:cNvPr>
                        <wps:cNvCnPr>
                          <a:cxnSpLocks/>
                        </wps:cNvCnPr>
                        <wps:spPr>
                          <a:xfrm flipH="1" flipV="1">
                            <a:off x="4675412" y="2352322"/>
                            <a:ext cx="1" cy="664897"/>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57" name="Rectángulo redondeado 57">
                          <a:extLst/>
                        </wps:cNvPr>
                        <wps:cNvSpPr/>
                        <wps:spPr>
                          <a:xfrm>
                            <a:off x="6005137" y="0"/>
                            <a:ext cx="1796432" cy="2370967"/>
                          </a:xfrm>
                          <a:prstGeom prst="roundRect">
                            <a:avLst/>
                          </a:prstGeom>
                          <a:ln/>
                        </wps:spPr>
                        <wps:style>
                          <a:lnRef idx="0">
                            <a:schemeClr val="accent5"/>
                          </a:lnRef>
                          <a:fillRef idx="3">
                            <a:schemeClr val="accent5"/>
                          </a:fillRef>
                          <a:effectRef idx="3">
                            <a:schemeClr val="accent5"/>
                          </a:effectRef>
                          <a:fontRef idx="minor">
                            <a:schemeClr val="lt1"/>
                          </a:fontRef>
                        </wps:style>
                        <wps:bodyPr rtlCol="0" anchor="ctr"/>
                      </wps:wsp>
                      <wps:wsp>
                        <wps:cNvPr id="58" name="Conector recto de flecha 58">
                          <a:extLst/>
                        </wps:cNvPr>
                        <wps:cNvCnPr>
                          <a:cxnSpLocks/>
                        </wps:cNvCnPr>
                        <wps:spPr>
                          <a:xfrm>
                            <a:off x="5281058" y="615346"/>
                            <a:ext cx="724079" cy="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59" name="Conector recto de flecha 59">
                          <a:extLst/>
                        </wps:cNvPr>
                        <wps:cNvCnPr>
                          <a:cxnSpLocks/>
                        </wps:cNvCnPr>
                        <wps:spPr>
                          <a:xfrm flipH="1">
                            <a:off x="5281059" y="1751816"/>
                            <a:ext cx="724078" cy="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wps:wsp>
                        <wps:cNvPr id="60" name="CuadroTexto 28">
                          <a:extLst/>
                        </wps:cNvPr>
                        <wps:cNvSpPr txBox="1"/>
                        <wps:spPr>
                          <a:xfrm>
                            <a:off x="6093685" y="156995"/>
                            <a:ext cx="1618615" cy="277495"/>
                          </a:xfrm>
                          <a:prstGeom prst="rect">
                            <a:avLst/>
                          </a:prstGeom>
                          <a:noFill/>
                        </wps:spPr>
                        <wps:txbx>
                          <w:txbxContent>
                            <w:p w14:paraId="79310F71" w14:textId="77777777" w:rsidR="00DD6DFA" w:rsidRDefault="00DD6DFA" w:rsidP="00503F3A">
                              <w:pPr>
                                <w:pStyle w:val="NormalWeb"/>
                                <w:kinsoku w:val="0"/>
                                <w:overflowPunct w:val="0"/>
                                <w:spacing w:before="0" w:beforeAutospacing="0" w:after="0" w:afterAutospacing="0"/>
                                <w:jc w:val="center"/>
                                <w:textAlignment w:val="baseline"/>
                              </w:pPr>
                              <w:r>
                                <w:rPr>
                                  <w:rFonts w:ascii="Calibri" w:hAnsi="Calibri" w:cstheme="minorBidi"/>
                                  <w:color w:val="F2F2F2" w:themeColor="background1" w:themeShade="F2"/>
                                  <w:kern w:val="24"/>
                                </w:rPr>
                                <w:t>Framework JCLAL</w:t>
                              </w:r>
                            </w:p>
                          </w:txbxContent>
                        </wps:txbx>
                        <wps:bodyPr wrap="square" rtlCol="0">
                          <a:noAutofit/>
                        </wps:bodyPr>
                      </wps:wsp>
                      <wps:wsp>
                        <wps:cNvPr id="61" name="Rectángulo redondeado 61">
                          <a:extLst/>
                        </wps:cNvPr>
                        <wps:cNvSpPr/>
                        <wps:spPr>
                          <a:xfrm>
                            <a:off x="1192913" y="637117"/>
                            <a:ext cx="1456566" cy="339865"/>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6A2A4807"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Login</w:t>
                              </w:r>
                            </w:p>
                          </w:txbxContent>
                        </wps:txbx>
                        <wps:bodyPr rtlCol="0" anchor="ctr"/>
                      </wps:wsp>
                      <wps:wsp>
                        <wps:cNvPr id="62" name="Rectángulo redondeado 62">
                          <a:extLst/>
                        </wps:cNvPr>
                        <wps:cNvSpPr/>
                        <wps:spPr>
                          <a:xfrm>
                            <a:off x="1192913" y="1052248"/>
                            <a:ext cx="1456566" cy="339865"/>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731A169F"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ExpConfig</w:t>
                              </w:r>
                            </w:p>
                          </w:txbxContent>
                        </wps:txbx>
                        <wps:bodyPr rtlCol="0" anchor="ctr"/>
                      </wps:wsp>
                      <wps:wsp>
                        <wps:cNvPr id="63" name="Rectángulo redondeado 63">
                          <a:extLst/>
                        </wps:cNvPr>
                        <wps:cNvSpPr/>
                        <wps:spPr>
                          <a:xfrm>
                            <a:off x="1192913" y="1467379"/>
                            <a:ext cx="1456566" cy="339865"/>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4AE2C90C"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Account</w:t>
                              </w:r>
                            </w:p>
                          </w:txbxContent>
                        </wps:txbx>
                        <wps:bodyPr rtlCol="0" anchor="ctr"/>
                      </wps:wsp>
                      <wps:wsp>
                        <wps:cNvPr id="64" name="Rectángulo redondeado 64">
                          <a:extLst/>
                        </wps:cNvPr>
                        <wps:cNvSpPr/>
                        <wps:spPr>
                          <a:xfrm>
                            <a:off x="1192913" y="1882510"/>
                            <a:ext cx="1456566" cy="339865"/>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7947B1CA"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CodeEditor</w:t>
                              </w:r>
                            </w:p>
                          </w:txbxContent>
                        </wps:txbx>
                        <wps:bodyPr rtlCol="0" anchor="ctr"/>
                      </wps:wsp>
                      <wps:wsp>
                        <wps:cNvPr id="65" name="Rectángulo redondeado 65">
                          <a:extLst/>
                        </wps:cNvPr>
                        <wps:cNvSpPr/>
                        <wps:spPr>
                          <a:xfrm>
                            <a:off x="3670042" y="759687"/>
                            <a:ext cx="1456566" cy="339865"/>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4E7C89D1"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Controllers</w:t>
                              </w:r>
                            </w:p>
                          </w:txbxContent>
                        </wps:txbx>
                        <wps:bodyPr rtlCol="0" anchor="ctr"/>
                      </wps:wsp>
                      <wps:wsp>
                        <wps:cNvPr id="66" name="Rectángulo redondeado 66">
                          <a:extLst/>
                        </wps:cNvPr>
                        <wps:cNvSpPr/>
                        <wps:spPr>
                          <a:xfrm>
                            <a:off x="3670042" y="1174818"/>
                            <a:ext cx="1456566" cy="339865"/>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1AC00573"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Models</w:t>
                              </w:r>
                            </w:p>
                          </w:txbxContent>
                        </wps:txbx>
                        <wps:bodyPr rtlCol="0" anchor="ctr"/>
                      </wps:wsp>
                      <wps:wsp>
                        <wps:cNvPr id="67" name="Rectángulo redondeado 67">
                          <a:extLst/>
                        </wps:cNvPr>
                        <wps:cNvSpPr/>
                        <wps:spPr>
                          <a:xfrm>
                            <a:off x="3670042" y="1589949"/>
                            <a:ext cx="1456566" cy="339865"/>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539DBD2E"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XMLGen</w:t>
                              </w:r>
                            </w:p>
                          </w:txbxContent>
                        </wps:txbx>
                        <wps:bodyPr rtlCol="0" anchor="ctr"/>
                      </wps:wsp>
                      <wps:wsp>
                        <wps:cNvPr id="68" name="Rectángulo redondeado 68">
                          <a:extLst/>
                        </wps:cNvPr>
                        <wps:cNvSpPr/>
                        <wps:spPr>
                          <a:xfrm>
                            <a:off x="6172527" y="874593"/>
                            <a:ext cx="1456566" cy="537701"/>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656F7496"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Experiment execution</w:t>
                              </w:r>
                            </w:p>
                          </w:txbxContent>
                        </wps:txbx>
                        <wps:bodyPr rtlCol="0" anchor="ctr"/>
                      </wps:wsp>
                      <wps:wsp>
                        <wps:cNvPr id="69" name="Rectángulo redondeado 69">
                          <a:extLst/>
                        </wps:cNvPr>
                        <wps:cNvSpPr/>
                        <wps:spPr>
                          <a:xfrm>
                            <a:off x="6159588" y="1499622"/>
                            <a:ext cx="1456566" cy="559004"/>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7FD88763"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Results Generator</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0D55ECB7" id="Grupo 44" o:spid="_x0000_s1031" style="position:absolute;left:0;text-align:left;margin-left:-52.9pt;margin-top:8.25pt;width:544.75pt;height:265.45pt;z-index:251675648;mso-width-relative:margin;mso-height-relative:margin" coordsize="78015,380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">
                <v:roundrect id="Rectángulo redondeado 45" o:spid="_x0000_s1032" style="position:absolute;left:-5584;top:10522;width:14566;height:3398;rotation:-9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" fillcolor="#65a0d7 [3032]" stroked="f">
                  <v:fill color2="#5898d4 [3176]" rotate="t" colors="0 #71a6db;.5 #559bdb;1 #438ac9" focus="100%" type="gradient">
                    <o:fill v:ext="view" type="gradientUnscaled"/>
                  </v:fill>
                  <v:shadow on="t" color="black" opacity="41287f" offset="0,1.5pt"/>
                  <v:textbox>
                    <w:txbxContent>
                      <w:p w14:paraId="3CDFA6F8"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Investigador</w:t>
                        </w:r>
                      </w:p>
                    </w:txbxContent>
                  </v:textbox>
                </v:roundrect>
                <v:roundrect id="Rectángulo redondeado 46" o:spid="_x0000_s1033" style="position:absolute;left:10295;width:17964;height:2370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" fillcolor="#65a0d7 [3032]" stroked="f">
                  <v:fill color2="#5898d4 [3176]" rotate="t" colors="0 #71a6db;.5 #559bdb;1 #438ac9" focus="100%" type="gradient">
                    <o:fill v:ext="view" type="gradientUnscaled"/>
                  </v:fill>
                  <v:shadow on="t" color="black" opacity="41287f" offset="0,1.5pt"/>
                </v:roundrect>
                <v:shape id="CuadroTexto 10" o:spid="_x0000_s1034" type="#_x0000_t202" style="position:absolute;left:12237;top:1926;width:14080;height:4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" filled="f" stroked="f">
                  <v:textbox>
                    <w:txbxContent>
                      <w:p w14:paraId="6B1552D4" w14:textId="77777777" w:rsidR="00DD6DFA" w:rsidRDefault="00DD6DFA" w:rsidP="00503F3A">
                        <w:pPr>
                          <w:pStyle w:val="NormalWeb"/>
                          <w:kinsoku w:val="0"/>
                          <w:overflowPunct w:val="0"/>
                          <w:spacing w:before="0" w:beforeAutospacing="0" w:after="0" w:afterAutospacing="0"/>
                          <w:jc w:val="center"/>
                          <w:textAlignment w:val="baseline"/>
                        </w:pPr>
                        <w:r>
                          <w:rPr>
                            <w:rFonts w:ascii="Calibri" w:hAnsi="Calibri" w:cstheme="minorBidi"/>
                            <w:color w:val="F2F2F2" w:themeColor="background1" w:themeShade="F2"/>
                            <w:kern w:val="24"/>
                            <w:sz w:val="40"/>
                            <w:szCs w:val="40"/>
                          </w:rPr>
                          <w:t>View</w:t>
                        </w:r>
                      </w:p>
                    </w:txbxContent>
                  </v:textbox>
                </v:shape>
                <v:roundrect id="Rectángulo redondeado 48" o:spid="_x0000_s1035" style="position:absolute;left:35155;width:17965;height:2370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" fillcolor="#65a0d7 [3032]" stroked="f">
                  <v:fill color2="#5898d4 [3176]" rotate="t" colors="0 #71a6db;.5 #559bdb;1 #438ac9" focus="100%" type="gradient">
                    <o:fill v:ext="view" type="gradientUnscaled"/>
                  </v:fill>
                  <v:shadow on="t" color="black" opacity="41287f" offset="0,1.5pt"/>
                </v:roundrect>
                <v:shape id="CuadroTexto 21" o:spid="_x0000_s1036" type="#_x0000_t202" style="position:absolute;left:36097;top:1977;width:16184;height:4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" filled="f" stroked="f">
                  <v:textbox>
                    <w:txbxContent>
                      <w:p w14:paraId="2C178DF2" w14:textId="77777777" w:rsidR="00DD6DFA" w:rsidRDefault="00DD6DFA" w:rsidP="00503F3A">
                        <w:pPr>
                          <w:pStyle w:val="NormalWeb"/>
                          <w:kinsoku w:val="0"/>
                          <w:overflowPunct w:val="0"/>
                          <w:spacing w:before="0" w:beforeAutospacing="0" w:after="0" w:afterAutospacing="0"/>
                          <w:jc w:val="center"/>
                          <w:textAlignment w:val="baseline"/>
                        </w:pPr>
                        <w:r>
                          <w:rPr>
                            <w:rFonts w:ascii="Calibri" w:hAnsi="Calibri" w:cstheme="minorBidi"/>
                            <w:color w:val="F2F2F2" w:themeColor="background1" w:themeShade="F2"/>
                            <w:kern w:val="24"/>
                            <w:sz w:val="40"/>
                            <w:szCs w:val="40"/>
                          </w:rPr>
                          <w:t>Server</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ilindro 50" o:spid="_x0000_s1037" type="#_x0000_t22" style="position:absolute;left:38255;top:30172;width:11800;height:78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" fillcolor="#65a0d7 [3032]" stroked="f">
                  <v:fill color2="#5898d4 [3176]" rotate="t" colors="0 #71a6db;.5 #559bdb;1 #438ac9" focus="100%" type="gradient">
                    <o:fill v:ext="view" type="gradientUnscaled"/>
                  </v:fill>
                  <v:shadow on="t" color="black" opacity="41287f" offset="0,1.5pt"/>
                  <v:textbox>
                    <w:txbxContent>
                      <w:p w14:paraId="1EAD4B5E"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Data Base</w:t>
                        </w:r>
                      </w:p>
                    </w:txbxContent>
                  </v:textbox>
                </v:shape>
                <v:shapetype id="_x0000_t32" coordsize="21600,21600" o:spt="32" o:oned="t" path="m,l21600,21600e" filled="f">
                  <v:path arrowok="t" fillok="f" o:connecttype="none"/>
                  <o:lock v:ext="edit" shapetype="t"/>
                </v:shapetype>
                <v:shape id="Conector recto de flecha 51" o:spid="_x0000_s1038" type="#_x0000_t32" style="position:absolute;left:28259;top:6371;width:689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" strokecolor="#5b9bd5 [3208]" strokeweight="1.5pt">
                  <v:stroke endarrow="block" joinstyle="miter"/>
                  <o:lock v:ext="edit" shapetype="f"/>
                </v:shape>
                <v:shape id="Conector recto de flecha 52" o:spid="_x0000_s1039" type="#_x0000_t32" style="position:absolute;left:28259;top:17213;width:6896;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" strokecolor="#5b9bd5 [3208]" strokeweight="1.5pt">
                  <v:stroke endarrow="block" joinstyle="miter"/>
                  <o:lock v:ext="edit" shapetype="f"/>
                </v:shape>
                <v:shape id="Conector recto de flecha 53" o:spid="_x0000_s1040" type="#_x0000_t32" style="position:absolute;left:3398;top:10142;width:6636;height: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" strokecolor="#5b9bd5 [3208]" strokeweight="1.5pt">
                  <v:stroke endarrow="block" joinstyle="miter"/>
                  <o:lock v:ext="edit" shapetype="f"/>
                </v:shape>
                <v:shape id="Conector recto de flecha 54" o:spid="_x0000_s1041" type="#_x0000_t32" style="position:absolute;left:3398;top:14894;width:6636;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" strokecolor="#5b9bd5 [3208]" strokeweight="1.5pt">
                  <v:stroke endarrow="block" joinstyle="miter"/>
                </v:shape>
                <v:shape id="Conector recto de flecha 55" o:spid="_x0000_s1042" type="#_x0000_t32" style="position:absolute;left:41137;top:23523;width:0;height:664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" strokecolor="#5b9bd5 [3208]" strokeweight="1.5pt">
                  <v:stroke endarrow="block" joinstyle="miter"/>
                  <o:lock v:ext="edit" shapetype="f"/>
                </v:shape>
                <v:shape id="Conector recto de flecha 56" o:spid="_x0000_s1043" type="#_x0000_t32" style="position:absolute;left:46754;top:23523;width:0;height:6649;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" strokecolor="#5b9bd5 [3208]" strokeweight="1.5pt">
                  <v:stroke endarrow="block" joinstyle="miter"/>
                  <o:lock v:ext="edit" shapetype="f"/>
                </v:shape>
                <v:roundrect id="Rectángulo redondeado 57" o:spid="_x0000_s1044" style="position:absolute;left:60051;width:17964;height:2370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" fillcolor="#65a0d7 [3032]" stroked="f">
                  <v:fill color2="#5898d4 [3176]" rotate="t" colors="0 #71a6db;.5 #559bdb;1 #438ac9" focus="100%" type="gradient">
                    <o:fill v:ext="view" type="gradientUnscaled"/>
                  </v:fill>
                  <v:shadow on="t" color="black" opacity="41287f" offset="0,1.5pt"/>
                </v:roundrect>
                <v:shape id="Conector recto de flecha 58" o:spid="_x0000_s1045" type="#_x0000_t32" style="position:absolute;left:52810;top:6153;width:724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" strokecolor="#5b9bd5 [3208]" strokeweight="1.5pt">
                  <v:stroke endarrow="block" joinstyle="miter"/>
                  <o:lock v:ext="edit" shapetype="f"/>
                </v:shape>
                <v:shape id="Conector recto de flecha 59" o:spid="_x0000_s1046" type="#_x0000_t32" style="position:absolute;left:52810;top:17518;width:7241;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" strokecolor="#5b9bd5 [3208]" strokeweight="1.5pt">
                  <v:stroke endarrow="block" joinstyle="miter"/>
                  <o:lock v:ext="edit" shapetype="f"/>
                </v:shape>
                <v:shape id="CuadroTexto 28" o:spid="_x0000_s1047" type="#_x0000_t202" style="position:absolute;left:60936;top:1569;width:16187;height:27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" filled="f" stroked="f">
                  <v:textbox>
                    <w:txbxContent>
                      <w:p w14:paraId="79310F71" w14:textId="77777777" w:rsidR="00DD6DFA" w:rsidRDefault="00DD6DFA" w:rsidP="00503F3A">
                        <w:pPr>
                          <w:pStyle w:val="NormalWeb"/>
                          <w:kinsoku w:val="0"/>
                          <w:overflowPunct w:val="0"/>
                          <w:spacing w:before="0" w:beforeAutospacing="0" w:after="0" w:afterAutospacing="0"/>
                          <w:jc w:val="center"/>
                          <w:textAlignment w:val="baseline"/>
                        </w:pPr>
                        <w:r>
                          <w:rPr>
                            <w:rFonts w:ascii="Calibri" w:hAnsi="Calibri" w:cstheme="minorBidi"/>
                            <w:color w:val="F2F2F2" w:themeColor="background1" w:themeShade="F2"/>
                            <w:kern w:val="24"/>
                          </w:rPr>
                          <w:t>Framework JCLAL</w:t>
                        </w:r>
                      </w:p>
                    </w:txbxContent>
                  </v:textbox>
                </v:shape>
                <v:roundrect id="Rectángulo redondeado 61" o:spid="_x0000_s1048" style="position:absolute;left:11929;top:6371;width:14565;height:339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" fillcolor="#4f7ac7 [3028]" stroked="f">
                  <v:fill color2="#416fc3 [3172]" rotate="t" colors="0 #6083cb;.5 #3e70ca;1 #2e61ba" focus="100%" type="gradient">
                    <o:fill v:ext="view" type="gradientUnscaled"/>
                  </v:fill>
                  <v:shadow on="t" color="black" opacity="41287f" offset="0,1.5pt"/>
                  <v:textbox>
                    <w:txbxContent>
                      <w:p w14:paraId="6A2A4807"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Login</w:t>
                        </w:r>
                      </w:p>
                    </w:txbxContent>
                  </v:textbox>
                </v:roundrect>
                <v:roundrect id="Rectángulo redondeado 62" o:spid="_x0000_s1049" style="position:absolute;left:11929;top:10522;width:14565;height:339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" fillcolor="#4f7ac7 [3028]" stroked="f">
                  <v:fill color2="#416fc3 [3172]" rotate="t" colors="0 #6083cb;.5 #3e70ca;1 #2e61ba" focus="100%" type="gradient">
                    <o:fill v:ext="view" type="gradientUnscaled"/>
                  </v:fill>
                  <v:shadow on="t" color="black" opacity="41287f" offset="0,1.5pt"/>
                  <v:textbox>
                    <w:txbxContent>
                      <w:p w14:paraId="731A169F"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ExpConfig</w:t>
                        </w:r>
                      </w:p>
                    </w:txbxContent>
                  </v:textbox>
                </v:roundrect>
                <v:roundrect id="Rectángulo redondeado 63" o:spid="_x0000_s1050" style="position:absolute;left:11929;top:14673;width:14565;height:339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" fillcolor="#4f7ac7 [3028]" stroked="f">
                  <v:fill color2="#416fc3 [3172]" rotate="t" colors="0 #6083cb;.5 #3e70ca;1 #2e61ba" focus="100%" type="gradient">
                    <o:fill v:ext="view" type="gradientUnscaled"/>
                  </v:fill>
                  <v:shadow on="t" color="black" opacity="41287f" offset="0,1.5pt"/>
                  <v:textbox>
                    <w:txbxContent>
                      <w:p w14:paraId="4AE2C90C"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Account</w:t>
                        </w:r>
                      </w:p>
                    </w:txbxContent>
                  </v:textbox>
                </v:roundrect>
                <v:roundrect id="Rectángulo redondeado 64" o:spid="_x0000_s1051" style="position:absolute;left:11929;top:18825;width:14565;height:339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" fillcolor="#4f7ac7 [3028]" stroked="f">
                  <v:fill color2="#416fc3 [3172]" rotate="t" colors="0 #6083cb;.5 #3e70ca;1 #2e61ba" focus="100%" type="gradient">
                    <o:fill v:ext="view" type="gradientUnscaled"/>
                  </v:fill>
                  <v:shadow on="t" color="black" opacity="41287f" offset="0,1.5pt"/>
                  <v:textbox>
                    <w:txbxContent>
                      <w:p w14:paraId="7947B1CA"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CodeEditor</w:t>
                        </w:r>
                      </w:p>
                    </w:txbxContent>
                  </v:textbox>
                </v:roundrect>
                <v:roundrect id="Rectángulo redondeado 65" o:spid="_x0000_s1052" style="position:absolute;left:36700;top:7596;width:14566;height:339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" fillcolor="#4f7ac7 [3028]" stroked="f">
                  <v:fill color2="#416fc3 [3172]" rotate="t" colors="0 #6083cb;.5 #3e70ca;1 #2e61ba" focus="100%" type="gradient">
                    <o:fill v:ext="view" type="gradientUnscaled"/>
                  </v:fill>
                  <v:shadow on="t" color="black" opacity="41287f" offset="0,1.5pt"/>
                  <v:textbox>
                    <w:txbxContent>
                      <w:p w14:paraId="4E7C89D1"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Controllers</w:t>
                        </w:r>
                      </w:p>
                    </w:txbxContent>
                  </v:textbox>
                </v:roundrect>
                <v:roundrect id="Rectángulo redondeado 66" o:spid="_x0000_s1053" style="position:absolute;left:36700;top:11748;width:14566;height:339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" fillcolor="#4f7ac7 [3028]" stroked="f">
                  <v:fill color2="#416fc3 [3172]" rotate="t" colors="0 #6083cb;.5 #3e70ca;1 #2e61ba" focus="100%" type="gradient">
                    <o:fill v:ext="view" type="gradientUnscaled"/>
                  </v:fill>
                  <v:shadow on="t" color="black" opacity="41287f" offset="0,1.5pt"/>
                  <v:textbox>
                    <w:txbxContent>
                      <w:p w14:paraId="1AC00573"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Models</w:t>
                        </w:r>
                      </w:p>
                    </w:txbxContent>
                  </v:textbox>
                </v:roundrect>
                <v:roundrect id="Rectángulo redondeado 67" o:spid="_x0000_s1054" style="position:absolute;left:36700;top:15899;width:14566;height:3399;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" fillcolor="#4f7ac7 [3028]" stroked="f">
                  <v:fill color2="#416fc3 [3172]" rotate="t" colors="0 #6083cb;.5 #3e70ca;1 #2e61ba" focus="100%" type="gradient">
                    <o:fill v:ext="view" type="gradientUnscaled"/>
                  </v:fill>
                  <v:shadow on="t" color="black" opacity="41287f" offset="0,1.5pt"/>
                  <v:textbox>
                    <w:txbxContent>
                      <w:p w14:paraId="539DBD2E"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XMLGen</w:t>
                        </w:r>
                      </w:p>
                    </w:txbxContent>
                  </v:textbox>
                </v:roundrect>
                <v:roundrect id="Rectángulo redondeado 68" o:spid="_x0000_s1055" style="position:absolute;left:61725;top:8745;width:14565;height:537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" fillcolor="#4f7ac7 [3028]" stroked="f">
                  <v:fill color2="#416fc3 [3172]" rotate="t" colors="0 #6083cb;.5 #3e70ca;1 #2e61ba" focus="100%" type="gradient">
                    <o:fill v:ext="view" type="gradientUnscaled"/>
                  </v:fill>
                  <v:shadow on="t" color="black" opacity="41287f" offset="0,1.5pt"/>
                  <v:textbox>
                    <w:txbxContent>
                      <w:p w14:paraId="656F7496"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Experiment execution</w:t>
                        </w:r>
                      </w:p>
                    </w:txbxContent>
                  </v:textbox>
                </v:roundrect>
                <v:roundrect id="Rectángulo redondeado 69" o:spid="_x0000_s1056" style="position:absolute;left:61595;top:14996;width:14566;height:559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" fillcolor="#4f7ac7 [3028]" stroked="f">
                  <v:fill color2="#416fc3 [3172]" rotate="t" colors="0 #6083cb;.5 #3e70ca;1 #2e61ba" focus="100%" type="gradient">
                    <o:fill v:ext="view" type="gradientUnscaled"/>
                  </v:fill>
                  <v:shadow on="t" color="black" opacity="41287f" offset="0,1.5pt"/>
                  <v:textbox>
                    <w:txbxContent>
                      <w:p w14:paraId="7FD88763" w14:textId="77777777" w:rsidR="00DD6DFA" w:rsidRDefault="00DD6DFA" w:rsidP="00503F3A">
                        <w:pPr>
                          <w:pStyle w:val="NormalWeb"/>
                          <w:kinsoku w:val="0"/>
                          <w:overflowPunct w:val="0"/>
                          <w:spacing w:before="0" w:beforeAutospacing="0" w:after="0" w:afterAutospacing="0"/>
                          <w:jc w:val="center"/>
                          <w:textAlignment w:val="baseline"/>
                        </w:pPr>
                        <w:r>
                          <w:rPr>
                            <w:rFonts w:asciiTheme="minorHAnsi" w:hAnsi="Calibri" w:cstheme="minorBidi"/>
                            <w:color w:val="FFFFFF" w:themeColor="light1"/>
                            <w:kern w:val="24"/>
                          </w:rPr>
                          <w:t>Results Generator</w:t>
                        </w:r>
                      </w:p>
                    </w:txbxContent>
                  </v:textbox>
                </v:roundrect>
                <w10:wrap type="topAndBottom"/>
              </v:group>
            </w:pict>
          </mc:Fallback>
        </mc:AlternateContent>
      </w:r>
    </w:p>
    <w:p w14:paraId="23DD0882" w14:textId="77777777" w:rsidR="00BB661A" w:rsidRDefault="00BB661A" w:rsidP="00071436"/>
    <w:p w14:paraId="6073EAB5" w14:textId="0C1A5CB1" w:rsidR="00446948" w:rsidRDefault="009F782F" w:rsidP="009F782F">
      <w:pPr>
        <w:pStyle w:val="Ttulo2"/>
      </w:pPr>
      <w:bookmarkStart w:id="164" w:name="_Toc4351362"/>
      <w:r>
        <w:lastRenderedPageBreak/>
        <w:t>2.4 Implementación</w:t>
      </w:r>
      <w:bookmarkEnd w:id="164"/>
    </w:p>
    <w:p w14:paraId="5692BFBF" w14:textId="3A3586EA" w:rsidR="009F782F" w:rsidRDefault="009F782F" w:rsidP="009F782F">
      <w:r w:rsidRPr="009F782F">
        <w:t>La metodología propone comenzar la implementación partiendo de una arquitectura lo más flexible posible para evitar grandes cambios en las próximas iteraciones y en los cambios que generalmente el cliente propone. Ya que la solución que se propone posee un gran componente técnico, es necesario desde un inicio tener bien definida la arquitectura. Trazada la misma, se procede a la primera iteración.</w:t>
      </w:r>
    </w:p>
    <w:p w14:paraId="3285939A" w14:textId="77777777" w:rsidR="009F782F" w:rsidRDefault="009F782F" w:rsidP="009F782F"/>
    <w:p w14:paraId="20D0231A" w14:textId="2999F900" w:rsidR="00752618" w:rsidRDefault="00752618" w:rsidP="00752618">
      <w:pPr>
        <w:pStyle w:val="Ttulo3"/>
      </w:pPr>
      <w:bookmarkStart w:id="165" w:name="_Toc4351363"/>
      <w:r>
        <w:t>2.4.1 Iteración 1</w:t>
      </w:r>
      <w:bookmarkEnd w:id="165"/>
    </w:p>
    <w:p w14:paraId="71857CD8" w14:textId="773AF545" w:rsidR="00752618" w:rsidRDefault="00752618" w:rsidP="009F782F">
      <w:r w:rsidRPr="00752618">
        <w:t xml:space="preserve">El principal objetivo de esta iteración es crear una aplicación con la estructura necesaria para implementar </w:t>
      </w:r>
      <w:r w:rsidR="000042D8">
        <w:t>el di</w:t>
      </w:r>
      <w:r w:rsidR="00335A41">
        <w:t>seño estructural de la aplicación</w:t>
      </w:r>
      <w:r w:rsidRPr="00752618">
        <w:t>. Para ello se trazaron las siguientes tareas:</w:t>
      </w:r>
    </w:p>
    <w:p w14:paraId="5261F80A" w14:textId="1DE1BCB1" w:rsidR="00F552DD" w:rsidRDefault="00F552DD" w:rsidP="00F012A1">
      <w:pPr>
        <w:pStyle w:val="Prrafodelista"/>
        <w:numPr>
          <w:ilvl w:val="0"/>
          <w:numId w:val="35"/>
        </w:numPr>
        <w:spacing w:line="360" w:lineRule="auto"/>
      </w:pPr>
      <w:r>
        <w:t>Crear prototipo no funcional de la aplicación web</w:t>
      </w:r>
    </w:p>
    <w:p w14:paraId="78108BC5" w14:textId="07F94C11" w:rsidR="004024D1" w:rsidRDefault="004024D1" w:rsidP="00F012A1">
      <w:pPr>
        <w:pStyle w:val="Prrafodelista"/>
        <w:numPr>
          <w:ilvl w:val="0"/>
          <w:numId w:val="35"/>
        </w:numPr>
        <w:spacing w:line="360" w:lineRule="auto"/>
      </w:pPr>
      <w:r>
        <w:t xml:space="preserve">Crear </w:t>
      </w:r>
      <w:r w:rsidR="00767D62">
        <w:t>vista principal</w:t>
      </w:r>
    </w:p>
    <w:p w14:paraId="5D9DC0C6" w14:textId="0444A4D3" w:rsidR="00767D62" w:rsidRDefault="00767D62" w:rsidP="00F012A1">
      <w:pPr>
        <w:pStyle w:val="Prrafodelista"/>
        <w:numPr>
          <w:ilvl w:val="0"/>
          <w:numId w:val="35"/>
        </w:numPr>
        <w:spacing w:line="360" w:lineRule="auto"/>
      </w:pPr>
      <w:bookmarkStart w:id="166" w:name="OLE_LINK102"/>
      <w:bookmarkStart w:id="167" w:name="OLE_LINK103"/>
      <w:r>
        <w:t>Crear vista de configuración de experimentos</w:t>
      </w:r>
      <w:bookmarkEnd w:id="166"/>
      <w:bookmarkEnd w:id="167"/>
    </w:p>
    <w:p w14:paraId="2DCF4988" w14:textId="5796CA33" w:rsidR="00767D62" w:rsidRDefault="00767D62" w:rsidP="00F012A1">
      <w:pPr>
        <w:pStyle w:val="Prrafodelista"/>
        <w:numPr>
          <w:ilvl w:val="0"/>
          <w:numId w:val="35"/>
        </w:numPr>
        <w:spacing w:line="360" w:lineRule="auto"/>
      </w:pPr>
      <w:r>
        <w:t>Crear vista de edición de código</w:t>
      </w:r>
    </w:p>
    <w:p w14:paraId="4ED7D8B9" w14:textId="715D4357" w:rsidR="00767D62" w:rsidRDefault="00767D62" w:rsidP="00F012A1">
      <w:pPr>
        <w:pStyle w:val="Prrafodelista"/>
        <w:numPr>
          <w:ilvl w:val="0"/>
          <w:numId w:val="35"/>
        </w:numPr>
        <w:spacing w:line="360" w:lineRule="auto"/>
      </w:pPr>
      <w:r>
        <w:t xml:space="preserve">Crear vista </w:t>
      </w:r>
      <w:r w:rsidR="00F012A1">
        <w:t>de login</w:t>
      </w:r>
    </w:p>
    <w:p w14:paraId="096135E5" w14:textId="65AB9558" w:rsidR="00F012A1" w:rsidRDefault="00917E9F" w:rsidP="00F012A1">
      <w:pPr>
        <w:pStyle w:val="Prrafodelista"/>
        <w:numPr>
          <w:ilvl w:val="0"/>
          <w:numId w:val="35"/>
        </w:numPr>
        <w:spacing w:line="360" w:lineRule="auto"/>
      </w:pPr>
      <w:r>
        <w:t>Crear vista de usuario</w:t>
      </w:r>
    </w:p>
    <w:p w14:paraId="0E72CE4C" w14:textId="77777777" w:rsidR="00BB661A" w:rsidRDefault="00BB661A" w:rsidP="00BB661A">
      <w:pPr>
        <w:spacing w:line="360" w:lineRule="auto"/>
      </w:pPr>
    </w:p>
    <w:p w14:paraId="2AAD8898" w14:textId="6ED7D8CE" w:rsidR="00EC4F71" w:rsidRDefault="00EC4F71" w:rsidP="00EC4F71">
      <w:pPr>
        <w:pStyle w:val="Descripcin"/>
        <w:keepNext/>
      </w:pPr>
      <w:bookmarkStart w:id="168" w:name="_Toc4342704"/>
      <w:r>
        <w:t xml:space="preserve">Tabla </w:t>
      </w:r>
      <w:r>
        <w:fldChar w:fldCharType="begin"/>
      </w:r>
      <w:r>
        <w:instrText xml:space="preserve"> SEQ Tabla \* ARABIC </w:instrText>
      </w:r>
      <w:r>
        <w:fldChar w:fldCharType="separate"/>
      </w:r>
      <w:r w:rsidR="00162A09">
        <w:rPr>
          <w:noProof/>
        </w:rPr>
        <w:t>11</w:t>
      </w:r>
      <w:r>
        <w:fldChar w:fldCharType="end"/>
      </w:r>
      <w:r>
        <w:t>: Tarea 1: Crear prototipo no funcional de la aplicación web</w:t>
      </w:r>
      <w:bookmarkEnd w:id="168"/>
    </w:p>
    <w:tbl>
      <w:tblPr>
        <w:tblStyle w:val="Tablaconcuadrcula"/>
        <w:tblW w:w="0" w:type="auto"/>
        <w:tblLook w:val="04A0" w:firstRow="1" w:lastRow="0" w:firstColumn="1" w:lastColumn="0" w:noHBand="0" w:noVBand="1"/>
      </w:tblPr>
      <w:tblGrid>
        <w:gridCol w:w="4552"/>
        <w:gridCol w:w="4559"/>
      </w:tblGrid>
      <w:tr w:rsidR="00DD4D22" w:rsidRPr="00DD4D22" w14:paraId="48DFAD92" w14:textId="77777777" w:rsidTr="00EC4F71">
        <w:tc>
          <w:tcPr>
            <w:tcW w:w="9111" w:type="dxa"/>
            <w:gridSpan w:val="2"/>
            <w:shd w:val="clear" w:color="auto" w:fill="8EAADB" w:themeFill="accent1" w:themeFillTint="99"/>
          </w:tcPr>
          <w:p w14:paraId="0CF25CD2" w14:textId="77777777" w:rsidR="00DD4D22" w:rsidRPr="00DD4D22" w:rsidRDefault="00DD4D22" w:rsidP="004D39B8">
            <w:pPr>
              <w:spacing w:after="0"/>
              <w:jc w:val="center"/>
              <w:rPr>
                <w:rFonts w:cs="Arial"/>
                <w:szCs w:val="25"/>
              </w:rPr>
            </w:pPr>
            <w:bookmarkStart w:id="169" w:name="OLE_LINK95"/>
            <w:bookmarkStart w:id="170" w:name="OLE_LINK96"/>
            <w:r w:rsidRPr="00DD4D22">
              <w:rPr>
                <w:rFonts w:cs="Arial"/>
                <w:szCs w:val="25"/>
              </w:rPr>
              <w:t>Tarea</w:t>
            </w:r>
          </w:p>
        </w:tc>
      </w:tr>
      <w:tr w:rsidR="00DD4D22" w:rsidRPr="00DD4D22" w14:paraId="77677D6E" w14:textId="77777777" w:rsidTr="00EC4F71">
        <w:tc>
          <w:tcPr>
            <w:tcW w:w="4552" w:type="dxa"/>
          </w:tcPr>
          <w:p w14:paraId="4812863E" w14:textId="77777777" w:rsidR="00DD4D22" w:rsidRPr="00DD4D22" w:rsidRDefault="00DD4D22" w:rsidP="00DD4D22">
            <w:pPr>
              <w:spacing w:after="0" w:line="360" w:lineRule="auto"/>
              <w:rPr>
                <w:rFonts w:cs="Arial"/>
                <w:szCs w:val="25"/>
              </w:rPr>
            </w:pPr>
            <w:r w:rsidRPr="00102617">
              <w:rPr>
                <w:rFonts w:cs="Arial"/>
                <w:b/>
                <w:szCs w:val="25"/>
              </w:rPr>
              <w:t>No.:</w:t>
            </w:r>
            <w:r w:rsidRPr="00DD4D22">
              <w:rPr>
                <w:rFonts w:cs="Arial"/>
                <w:szCs w:val="25"/>
              </w:rPr>
              <w:t xml:space="preserve"> 1</w:t>
            </w:r>
          </w:p>
        </w:tc>
        <w:tc>
          <w:tcPr>
            <w:tcW w:w="4559" w:type="dxa"/>
          </w:tcPr>
          <w:p w14:paraId="09B4C7F3" w14:textId="77777777" w:rsidR="00DD4D22" w:rsidRPr="00DD4D22" w:rsidRDefault="00DD4D22" w:rsidP="00DD4D22">
            <w:pPr>
              <w:spacing w:after="0" w:line="360" w:lineRule="auto"/>
              <w:rPr>
                <w:rFonts w:cs="Arial"/>
                <w:szCs w:val="25"/>
              </w:rPr>
            </w:pPr>
            <w:r w:rsidRPr="00B73E32">
              <w:rPr>
                <w:rFonts w:cs="Arial"/>
                <w:b/>
                <w:szCs w:val="25"/>
              </w:rPr>
              <w:t>No. De la HU:</w:t>
            </w:r>
            <w:r w:rsidRPr="00DD4D22">
              <w:rPr>
                <w:rFonts w:cs="Arial"/>
                <w:szCs w:val="25"/>
              </w:rPr>
              <w:t xml:space="preserve"> 1</w:t>
            </w:r>
          </w:p>
        </w:tc>
      </w:tr>
      <w:tr w:rsidR="00DD4D22" w:rsidRPr="00DD4D22" w14:paraId="3F457362" w14:textId="77777777" w:rsidTr="00EC4F71">
        <w:tc>
          <w:tcPr>
            <w:tcW w:w="9111" w:type="dxa"/>
            <w:gridSpan w:val="2"/>
          </w:tcPr>
          <w:p w14:paraId="5843E217" w14:textId="0E30B599" w:rsidR="00DD4D22" w:rsidRPr="00DD4D22" w:rsidRDefault="00DD4D22" w:rsidP="00DD4D22">
            <w:pPr>
              <w:spacing w:after="0" w:line="360" w:lineRule="auto"/>
              <w:rPr>
                <w:rFonts w:cs="Arial"/>
                <w:szCs w:val="25"/>
              </w:rPr>
            </w:pPr>
            <w:r w:rsidRPr="00102617">
              <w:rPr>
                <w:rFonts w:cs="Arial"/>
                <w:b/>
                <w:szCs w:val="25"/>
              </w:rPr>
              <w:t>Nombre de la tarea:</w:t>
            </w:r>
            <w:r w:rsidRPr="00DD4D22">
              <w:rPr>
                <w:rFonts w:cs="Arial"/>
                <w:szCs w:val="25"/>
              </w:rPr>
              <w:t xml:space="preserve"> </w:t>
            </w:r>
            <w:r>
              <w:rPr>
                <w:rFonts w:cs="Arial"/>
                <w:szCs w:val="25"/>
              </w:rPr>
              <w:t>Crear prototipo no funcional de la aplicación web</w:t>
            </w:r>
            <w:r w:rsidRPr="00DD4D22">
              <w:rPr>
                <w:rFonts w:cs="Arial"/>
                <w:szCs w:val="25"/>
              </w:rPr>
              <w:t>.</w:t>
            </w:r>
          </w:p>
        </w:tc>
      </w:tr>
      <w:tr w:rsidR="00DD4D22" w:rsidRPr="00DD4D22" w14:paraId="220C6E44" w14:textId="77777777" w:rsidTr="00EC4F71">
        <w:tc>
          <w:tcPr>
            <w:tcW w:w="4552" w:type="dxa"/>
          </w:tcPr>
          <w:p w14:paraId="66684713" w14:textId="77777777" w:rsidR="00DD4D22" w:rsidRPr="00DD4D22" w:rsidRDefault="00DD4D22" w:rsidP="00DD4D22">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497B80E3" w14:textId="27BF402F" w:rsidR="00DD4D22" w:rsidRPr="00DD4D22" w:rsidRDefault="00DD4D22" w:rsidP="00DD4D22">
            <w:pPr>
              <w:spacing w:after="0" w:line="360" w:lineRule="auto"/>
              <w:rPr>
                <w:rFonts w:cs="Arial"/>
                <w:szCs w:val="25"/>
              </w:rPr>
            </w:pPr>
            <w:r w:rsidRPr="00B73E32">
              <w:rPr>
                <w:rFonts w:cs="Arial"/>
                <w:b/>
                <w:szCs w:val="25"/>
              </w:rPr>
              <w:t>Estimación:</w:t>
            </w:r>
            <w:r w:rsidR="004804C3">
              <w:rPr>
                <w:rFonts w:cs="Arial"/>
                <w:szCs w:val="25"/>
              </w:rPr>
              <w:t xml:space="preserve"> 2</w:t>
            </w:r>
            <w:r w:rsidRPr="00DD4D22">
              <w:rPr>
                <w:rFonts w:cs="Arial"/>
                <w:szCs w:val="25"/>
              </w:rPr>
              <w:t xml:space="preserve"> </w:t>
            </w:r>
            <w:r w:rsidR="004804C3">
              <w:rPr>
                <w:rFonts w:cs="Arial"/>
                <w:szCs w:val="25"/>
              </w:rPr>
              <w:t xml:space="preserve">días </w:t>
            </w:r>
          </w:p>
        </w:tc>
      </w:tr>
      <w:tr w:rsidR="00DD4D22" w:rsidRPr="00DD4D22" w14:paraId="4AE0BE50" w14:textId="77777777" w:rsidTr="00EC4F71">
        <w:tc>
          <w:tcPr>
            <w:tcW w:w="4552" w:type="dxa"/>
          </w:tcPr>
          <w:p w14:paraId="51EEEC76" w14:textId="0C191223" w:rsidR="00DD4D22" w:rsidRPr="00DD4D22" w:rsidRDefault="00DD4D22" w:rsidP="00DD4D22">
            <w:pPr>
              <w:spacing w:after="0" w:line="360" w:lineRule="auto"/>
              <w:rPr>
                <w:rFonts w:cs="Arial"/>
                <w:szCs w:val="25"/>
              </w:rPr>
            </w:pPr>
            <w:r w:rsidRPr="00102617">
              <w:rPr>
                <w:rFonts w:cs="Arial"/>
                <w:b/>
                <w:szCs w:val="25"/>
              </w:rPr>
              <w:t>Fecha de inicio:</w:t>
            </w:r>
            <w:r w:rsidRPr="00DD4D22">
              <w:rPr>
                <w:rFonts w:cs="Arial"/>
                <w:szCs w:val="25"/>
              </w:rPr>
              <w:t xml:space="preserve"> </w:t>
            </w:r>
            <w:r w:rsidR="00837C32">
              <w:rPr>
                <w:rFonts w:cs="Arial"/>
                <w:szCs w:val="25"/>
              </w:rPr>
              <w:t>7</w:t>
            </w:r>
            <w:r w:rsidR="00C17D22">
              <w:rPr>
                <w:rFonts w:cs="Arial"/>
                <w:szCs w:val="25"/>
              </w:rPr>
              <w:t xml:space="preserve"> de enero</w:t>
            </w:r>
            <w:r w:rsidRPr="00DD4D22">
              <w:rPr>
                <w:rFonts w:cs="Arial"/>
                <w:szCs w:val="25"/>
              </w:rPr>
              <w:t xml:space="preserve"> del 201</w:t>
            </w:r>
            <w:r w:rsidR="00837C32">
              <w:rPr>
                <w:rFonts w:cs="Arial"/>
                <w:szCs w:val="25"/>
              </w:rPr>
              <w:t>9</w:t>
            </w:r>
          </w:p>
        </w:tc>
        <w:tc>
          <w:tcPr>
            <w:tcW w:w="4559" w:type="dxa"/>
          </w:tcPr>
          <w:p w14:paraId="55F248D4" w14:textId="1C2228C8" w:rsidR="00DD4D22" w:rsidRPr="00DD4D22" w:rsidRDefault="00DD4D22" w:rsidP="00DD4D22">
            <w:pPr>
              <w:spacing w:after="0" w:line="360" w:lineRule="auto"/>
              <w:rPr>
                <w:rFonts w:cs="Arial"/>
                <w:szCs w:val="25"/>
              </w:rPr>
            </w:pPr>
            <w:r w:rsidRPr="00B73E32">
              <w:rPr>
                <w:rFonts w:cs="Arial"/>
                <w:b/>
                <w:szCs w:val="25"/>
              </w:rPr>
              <w:t xml:space="preserve">Fecha de </w:t>
            </w:r>
            <w:r w:rsidR="00837C32" w:rsidRPr="00B73E32">
              <w:rPr>
                <w:rFonts w:cs="Arial"/>
                <w:b/>
                <w:szCs w:val="25"/>
              </w:rPr>
              <w:t>fin:</w:t>
            </w:r>
            <w:r w:rsidR="004804C3">
              <w:rPr>
                <w:rFonts w:cs="Arial"/>
                <w:szCs w:val="25"/>
              </w:rPr>
              <w:t xml:space="preserve"> 8</w:t>
            </w:r>
            <w:r w:rsidR="00837C32">
              <w:rPr>
                <w:rFonts w:cs="Arial"/>
                <w:szCs w:val="25"/>
              </w:rPr>
              <w:t xml:space="preserve"> de enero del 2019</w:t>
            </w:r>
          </w:p>
        </w:tc>
      </w:tr>
      <w:tr w:rsidR="00DD4D22" w:rsidRPr="00DD4D22" w14:paraId="1C2A364A" w14:textId="77777777" w:rsidTr="00EC4F71">
        <w:tc>
          <w:tcPr>
            <w:tcW w:w="9111" w:type="dxa"/>
            <w:gridSpan w:val="2"/>
          </w:tcPr>
          <w:p w14:paraId="2AF1DFFA" w14:textId="648D2D93" w:rsidR="00DD4D22" w:rsidRPr="00DD4D22" w:rsidRDefault="00DD4D22" w:rsidP="00DD4D22">
            <w:pPr>
              <w:spacing w:after="0" w:line="360"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DD4D22" w:rsidRPr="00DD4D22" w14:paraId="0F18DC6E" w14:textId="77777777" w:rsidTr="00EC4F71">
        <w:tc>
          <w:tcPr>
            <w:tcW w:w="9111" w:type="dxa"/>
            <w:gridSpan w:val="2"/>
          </w:tcPr>
          <w:p w14:paraId="1A717EC4" w14:textId="5BF6EAC9" w:rsidR="00DD4D22" w:rsidRPr="00DD4D22" w:rsidRDefault="00DD4D22" w:rsidP="00DD4D22">
            <w:pPr>
              <w:keepNext/>
              <w:spacing w:after="0" w:line="360" w:lineRule="auto"/>
              <w:rPr>
                <w:rFonts w:cs="Arial"/>
                <w:szCs w:val="25"/>
              </w:rPr>
            </w:pPr>
            <w:r w:rsidRPr="00B73E32">
              <w:rPr>
                <w:rFonts w:cs="Arial"/>
                <w:b/>
                <w:szCs w:val="25"/>
              </w:rPr>
              <w:t>Descripción:</w:t>
            </w:r>
            <w:r w:rsidRPr="00DD4D22">
              <w:rPr>
                <w:rFonts w:cs="Arial"/>
                <w:szCs w:val="25"/>
              </w:rPr>
              <w:t xml:space="preserve"> </w:t>
            </w:r>
            <w:r w:rsidR="00B216FF">
              <w:rPr>
                <w:rFonts w:cs="Arial"/>
                <w:szCs w:val="25"/>
              </w:rPr>
              <w:t>Debe estructurarse el diseño general de la</w:t>
            </w:r>
            <w:r w:rsidR="00C17D22">
              <w:rPr>
                <w:rFonts w:cs="Arial"/>
                <w:szCs w:val="25"/>
              </w:rPr>
              <w:t>s diferentes vistas</w:t>
            </w:r>
            <w:r w:rsidRPr="00DD4D22">
              <w:rPr>
                <w:rFonts w:cs="Arial"/>
                <w:szCs w:val="25"/>
              </w:rPr>
              <w:t>.</w:t>
            </w:r>
          </w:p>
        </w:tc>
      </w:tr>
      <w:bookmarkEnd w:id="169"/>
      <w:bookmarkEnd w:id="170"/>
    </w:tbl>
    <w:p w14:paraId="18ED667D" w14:textId="77777777" w:rsidR="00917E9F" w:rsidRDefault="00917E9F" w:rsidP="00917E9F">
      <w:pPr>
        <w:spacing w:line="360" w:lineRule="auto"/>
      </w:pPr>
    </w:p>
    <w:p w14:paraId="719C2636" w14:textId="77777777" w:rsidR="00BB661A" w:rsidRDefault="00BB661A" w:rsidP="00917E9F">
      <w:pPr>
        <w:spacing w:line="360" w:lineRule="auto"/>
      </w:pPr>
    </w:p>
    <w:p w14:paraId="3511421E" w14:textId="2CFDE151" w:rsidR="00EC4F71" w:rsidRDefault="00EC4F71" w:rsidP="00EC4F71">
      <w:pPr>
        <w:pStyle w:val="Descripcin"/>
        <w:keepNext/>
      </w:pPr>
      <w:bookmarkStart w:id="171" w:name="_Toc4342705"/>
      <w:r>
        <w:lastRenderedPageBreak/>
        <w:t xml:space="preserve">Tabla </w:t>
      </w:r>
      <w:r>
        <w:fldChar w:fldCharType="begin"/>
      </w:r>
      <w:r>
        <w:instrText xml:space="preserve"> SEQ Tabla \* ARABIC </w:instrText>
      </w:r>
      <w:r>
        <w:fldChar w:fldCharType="separate"/>
      </w:r>
      <w:r w:rsidR="00162A09">
        <w:rPr>
          <w:noProof/>
        </w:rPr>
        <w:t>12</w:t>
      </w:r>
      <w:r>
        <w:fldChar w:fldCharType="end"/>
      </w:r>
      <w:r>
        <w:t>: Tarea 2: Crear vista principal</w:t>
      </w:r>
      <w:bookmarkEnd w:id="171"/>
    </w:p>
    <w:tbl>
      <w:tblPr>
        <w:tblStyle w:val="Tablaconcuadrcula"/>
        <w:tblW w:w="0" w:type="auto"/>
        <w:tblLook w:val="04A0" w:firstRow="1" w:lastRow="0" w:firstColumn="1" w:lastColumn="0" w:noHBand="0" w:noVBand="1"/>
      </w:tblPr>
      <w:tblGrid>
        <w:gridCol w:w="4552"/>
        <w:gridCol w:w="4559"/>
      </w:tblGrid>
      <w:tr w:rsidR="00EA5076" w:rsidRPr="00DD4D22" w14:paraId="4BAF115D" w14:textId="77777777" w:rsidTr="00EC4F71">
        <w:tc>
          <w:tcPr>
            <w:tcW w:w="9111" w:type="dxa"/>
            <w:gridSpan w:val="2"/>
            <w:shd w:val="clear" w:color="auto" w:fill="8EAADB" w:themeFill="accent1" w:themeFillTint="99"/>
          </w:tcPr>
          <w:p w14:paraId="2DFC860B" w14:textId="77777777" w:rsidR="00EA5076" w:rsidRPr="00DD4D22" w:rsidRDefault="00EA5076" w:rsidP="004D39B8">
            <w:pPr>
              <w:spacing w:after="0"/>
              <w:jc w:val="center"/>
              <w:rPr>
                <w:rFonts w:cs="Arial"/>
                <w:szCs w:val="25"/>
              </w:rPr>
            </w:pPr>
            <w:bookmarkStart w:id="172" w:name="OLE_LINK99"/>
            <w:bookmarkStart w:id="173" w:name="OLE_LINK100"/>
            <w:bookmarkStart w:id="174" w:name="OLE_LINK101"/>
            <w:r w:rsidRPr="00DD4D22">
              <w:rPr>
                <w:rFonts w:cs="Arial"/>
                <w:szCs w:val="25"/>
              </w:rPr>
              <w:t>Tarea</w:t>
            </w:r>
          </w:p>
        </w:tc>
      </w:tr>
      <w:tr w:rsidR="00EA5076" w:rsidRPr="00DD4D22" w14:paraId="168343BB" w14:textId="77777777" w:rsidTr="00EC4F71">
        <w:tc>
          <w:tcPr>
            <w:tcW w:w="4552" w:type="dxa"/>
          </w:tcPr>
          <w:p w14:paraId="1639ED90" w14:textId="0FF60DED" w:rsidR="00EA5076" w:rsidRPr="00DD4D22" w:rsidRDefault="00EA5076" w:rsidP="004D39B8">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2</w:t>
            </w:r>
          </w:p>
        </w:tc>
        <w:tc>
          <w:tcPr>
            <w:tcW w:w="4559" w:type="dxa"/>
          </w:tcPr>
          <w:p w14:paraId="475B5972" w14:textId="77777777" w:rsidR="00EA5076" w:rsidRPr="00DD4D22" w:rsidRDefault="00EA5076" w:rsidP="004D39B8">
            <w:pPr>
              <w:spacing w:after="0" w:line="360" w:lineRule="auto"/>
              <w:rPr>
                <w:rFonts w:cs="Arial"/>
                <w:szCs w:val="25"/>
              </w:rPr>
            </w:pPr>
            <w:r w:rsidRPr="00B73E32">
              <w:rPr>
                <w:rFonts w:cs="Arial"/>
                <w:b/>
                <w:szCs w:val="25"/>
              </w:rPr>
              <w:t>No. De la HU:</w:t>
            </w:r>
            <w:r w:rsidRPr="00DD4D22">
              <w:rPr>
                <w:rFonts w:cs="Arial"/>
                <w:szCs w:val="25"/>
              </w:rPr>
              <w:t xml:space="preserve"> 1</w:t>
            </w:r>
          </w:p>
        </w:tc>
      </w:tr>
      <w:tr w:rsidR="00EA5076" w:rsidRPr="00DD4D22" w14:paraId="19DB3BAD" w14:textId="77777777" w:rsidTr="00EC4F71">
        <w:tc>
          <w:tcPr>
            <w:tcW w:w="9111" w:type="dxa"/>
            <w:gridSpan w:val="2"/>
          </w:tcPr>
          <w:p w14:paraId="44CA2431" w14:textId="04294926" w:rsidR="00EA5076" w:rsidRPr="00DD4D22" w:rsidRDefault="00EA5076" w:rsidP="004D39B8">
            <w:pPr>
              <w:spacing w:after="0" w:line="360" w:lineRule="auto"/>
              <w:rPr>
                <w:rFonts w:cs="Arial"/>
                <w:szCs w:val="25"/>
              </w:rPr>
            </w:pPr>
            <w:r w:rsidRPr="00102617">
              <w:rPr>
                <w:rFonts w:cs="Arial"/>
                <w:b/>
                <w:szCs w:val="25"/>
              </w:rPr>
              <w:t>Nombre de la tarea:</w:t>
            </w:r>
            <w:r w:rsidRPr="00DD4D22">
              <w:rPr>
                <w:rFonts w:cs="Arial"/>
                <w:szCs w:val="25"/>
              </w:rPr>
              <w:t xml:space="preserve"> </w:t>
            </w:r>
            <w:bookmarkStart w:id="175" w:name="OLE_LINK97"/>
            <w:bookmarkStart w:id="176" w:name="OLE_LINK98"/>
            <w:r w:rsidR="00DD2518">
              <w:rPr>
                <w:rFonts w:cs="Arial"/>
                <w:szCs w:val="25"/>
              </w:rPr>
              <w:t>Crear</w:t>
            </w:r>
            <w:r>
              <w:rPr>
                <w:rFonts w:cs="Arial"/>
                <w:szCs w:val="25"/>
              </w:rPr>
              <w:t xml:space="preserve"> </w:t>
            </w:r>
            <w:r w:rsidR="00DD2518">
              <w:rPr>
                <w:rFonts w:cs="Arial"/>
                <w:szCs w:val="25"/>
              </w:rPr>
              <w:t>vista principal</w:t>
            </w:r>
            <w:r w:rsidRPr="00DD4D22">
              <w:rPr>
                <w:rFonts w:cs="Arial"/>
                <w:szCs w:val="25"/>
              </w:rPr>
              <w:t>.</w:t>
            </w:r>
            <w:bookmarkEnd w:id="175"/>
            <w:bookmarkEnd w:id="176"/>
          </w:p>
        </w:tc>
      </w:tr>
      <w:tr w:rsidR="00EA5076" w:rsidRPr="00DD4D22" w14:paraId="05640CD7" w14:textId="77777777" w:rsidTr="00EC4F71">
        <w:tc>
          <w:tcPr>
            <w:tcW w:w="4552" w:type="dxa"/>
          </w:tcPr>
          <w:p w14:paraId="0A8D2774" w14:textId="77777777" w:rsidR="00EA5076" w:rsidRPr="00DD4D22" w:rsidRDefault="00EA5076" w:rsidP="004D39B8">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642F4B2E" w14:textId="1E2503B6" w:rsidR="00EA5076" w:rsidRPr="00DD4D22" w:rsidRDefault="00EA5076" w:rsidP="004D39B8">
            <w:pPr>
              <w:spacing w:after="0" w:line="360" w:lineRule="auto"/>
              <w:rPr>
                <w:rFonts w:cs="Arial"/>
                <w:szCs w:val="25"/>
              </w:rPr>
            </w:pPr>
            <w:r w:rsidRPr="00B73E32">
              <w:rPr>
                <w:rFonts w:cs="Arial"/>
                <w:b/>
                <w:szCs w:val="25"/>
              </w:rPr>
              <w:t>Estimación:</w:t>
            </w:r>
            <w:r w:rsidR="00DD2518">
              <w:rPr>
                <w:rFonts w:cs="Arial"/>
                <w:szCs w:val="25"/>
              </w:rPr>
              <w:t xml:space="preserve"> 2</w:t>
            </w:r>
            <w:r w:rsidRPr="00DD4D22">
              <w:rPr>
                <w:rFonts w:cs="Arial"/>
                <w:szCs w:val="25"/>
              </w:rPr>
              <w:t xml:space="preserve"> </w:t>
            </w:r>
            <w:r w:rsidR="00DD2518">
              <w:rPr>
                <w:rFonts w:cs="Arial"/>
                <w:szCs w:val="25"/>
              </w:rPr>
              <w:t>días</w:t>
            </w:r>
          </w:p>
        </w:tc>
      </w:tr>
      <w:tr w:rsidR="00EA5076" w:rsidRPr="00DD4D22" w14:paraId="473E40B8" w14:textId="77777777" w:rsidTr="00EC4F71">
        <w:tc>
          <w:tcPr>
            <w:tcW w:w="4552" w:type="dxa"/>
          </w:tcPr>
          <w:p w14:paraId="6A4D4182" w14:textId="4F8B2C05" w:rsidR="00EA5076" w:rsidRPr="00DD4D22" w:rsidRDefault="00EA5076" w:rsidP="004D39B8">
            <w:pPr>
              <w:spacing w:after="0" w:line="360" w:lineRule="auto"/>
              <w:rPr>
                <w:rFonts w:cs="Arial"/>
                <w:szCs w:val="25"/>
              </w:rPr>
            </w:pPr>
            <w:r w:rsidRPr="00102617">
              <w:rPr>
                <w:rFonts w:cs="Arial"/>
                <w:b/>
                <w:szCs w:val="25"/>
              </w:rPr>
              <w:t>Fecha de inicio:</w:t>
            </w:r>
            <w:r w:rsidRPr="00DD4D22">
              <w:rPr>
                <w:rFonts w:cs="Arial"/>
                <w:szCs w:val="25"/>
              </w:rPr>
              <w:t xml:space="preserve"> </w:t>
            </w:r>
            <w:r w:rsidR="00E52EFD">
              <w:rPr>
                <w:rFonts w:cs="Arial"/>
                <w:szCs w:val="25"/>
              </w:rPr>
              <w:t>8</w:t>
            </w:r>
            <w:r>
              <w:rPr>
                <w:rFonts w:cs="Arial"/>
                <w:szCs w:val="25"/>
              </w:rPr>
              <w:t xml:space="preserve"> de enero</w:t>
            </w:r>
            <w:r w:rsidRPr="00DD4D22">
              <w:rPr>
                <w:rFonts w:cs="Arial"/>
                <w:szCs w:val="25"/>
              </w:rPr>
              <w:t xml:space="preserve"> del 201</w:t>
            </w:r>
            <w:r>
              <w:rPr>
                <w:rFonts w:cs="Arial"/>
                <w:szCs w:val="25"/>
              </w:rPr>
              <w:t>9</w:t>
            </w:r>
          </w:p>
        </w:tc>
        <w:tc>
          <w:tcPr>
            <w:tcW w:w="4559" w:type="dxa"/>
          </w:tcPr>
          <w:p w14:paraId="30D71B47" w14:textId="48D2FDB9" w:rsidR="00EA5076" w:rsidRPr="00DD4D22" w:rsidRDefault="00EA5076" w:rsidP="004D39B8">
            <w:pPr>
              <w:spacing w:after="0" w:line="360" w:lineRule="auto"/>
              <w:rPr>
                <w:rFonts w:cs="Arial"/>
                <w:szCs w:val="25"/>
              </w:rPr>
            </w:pPr>
            <w:r w:rsidRPr="00B73E32">
              <w:rPr>
                <w:rFonts w:cs="Arial"/>
                <w:b/>
                <w:szCs w:val="25"/>
              </w:rPr>
              <w:t>Fecha de fin:</w:t>
            </w:r>
            <w:r w:rsidR="00E52EFD">
              <w:rPr>
                <w:rFonts w:cs="Arial"/>
                <w:szCs w:val="25"/>
              </w:rPr>
              <w:t xml:space="preserve"> 9</w:t>
            </w:r>
            <w:r>
              <w:rPr>
                <w:rFonts w:cs="Arial"/>
                <w:szCs w:val="25"/>
              </w:rPr>
              <w:t xml:space="preserve"> de enero del 2019</w:t>
            </w:r>
          </w:p>
        </w:tc>
      </w:tr>
      <w:tr w:rsidR="00EA5076" w:rsidRPr="00DD4D22" w14:paraId="1D748D75" w14:textId="77777777" w:rsidTr="00EC4F71">
        <w:tc>
          <w:tcPr>
            <w:tcW w:w="9111" w:type="dxa"/>
            <w:gridSpan w:val="2"/>
          </w:tcPr>
          <w:p w14:paraId="3A45A916" w14:textId="77777777" w:rsidR="00EA5076" w:rsidRPr="00DD4D22" w:rsidRDefault="00EA5076" w:rsidP="004D39B8">
            <w:pPr>
              <w:spacing w:after="0" w:line="360"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EA5076" w:rsidRPr="00DD4D22" w14:paraId="52604949" w14:textId="77777777" w:rsidTr="00EC4F71">
        <w:tc>
          <w:tcPr>
            <w:tcW w:w="9111" w:type="dxa"/>
            <w:gridSpan w:val="2"/>
          </w:tcPr>
          <w:p w14:paraId="1B637A87" w14:textId="088F54E7" w:rsidR="00EA5076" w:rsidRPr="00DD4D22" w:rsidRDefault="00EA5076" w:rsidP="004D39B8">
            <w:pPr>
              <w:keepNext/>
              <w:spacing w:after="0" w:line="360" w:lineRule="auto"/>
              <w:rPr>
                <w:rFonts w:cs="Arial"/>
                <w:szCs w:val="25"/>
              </w:rPr>
            </w:pPr>
            <w:r w:rsidRPr="00B73E32">
              <w:rPr>
                <w:rFonts w:cs="Arial"/>
                <w:b/>
                <w:szCs w:val="25"/>
              </w:rPr>
              <w:t>Descripción:</w:t>
            </w:r>
            <w:r w:rsidRPr="00DD4D22">
              <w:rPr>
                <w:rFonts w:cs="Arial"/>
                <w:szCs w:val="25"/>
              </w:rPr>
              <w:t xml:space="preserve"> </w:t>
            </w:r>
            <w:r>
              <w:rPr>
                <w:rFonts w:cs="Arial"/>
                <w:szCs w:val="25"/>
              </w:rPr>
              <w:t xml:space="preserve">Debe estructurarse el diseño </w:t>
            </w:r>
            <w:r w:rsidR="00D75B73">
              <w:rPr>
                <w:rFonts w:cs="Arial"/>
                <w:szCs w:val="25"/>
              </w:rPr>
              <w:t>de la vista principal</w:t>
            </w:r>
            <w:r w:rsidRPr="00DD4D22">
              <w:rPr>
                <w:rFonts w:cs="Arial"/>
                <w:szCs w:val="25"/>
              </w:rPr>
              <w:t>.</w:t>
            </w:r>
          </w:p>
        </w:tc>
      </w:tr>
      <w:bookmarkEnd w:id="172"/>
      <w:bookmarkEnd w:id="173"/>
      <w:bookmarkEnd w:id="174"/>
    </w:tbl>
    <w:p w14:paraId="0356A4CA" w14:textId="77777777" w:rsidR="00EA5076" w:rsidRDefault="00EA5076" w:rsidP="00917E9F">
      <w:pPr>
        <w:spacing w:line="360" w:lineRule="auto"/>
      </w:pPr>
    </w:p>
    <w:p w14:paraId="5E3B03BD" w14:textId="636790B2" w:rsidR="00EC4F71" w:rsidRDefault="00EC4F71" w:rsidP="00EC4F71">
      <w:pPr>
        <w:pStyle w:val="Descripcin"/>
        <w:keepNext/>
      </w:pPr>
      <w:bookmarkStart w:id="177" w:name="_Toc4342706"/>
      <w:r>
        <w:t xml:space="preserve">Tabla </w:t>
      </w:r>
      <w:r>
        <w:fldChar w:fldCharType="begin"/>
      </w:r>
      <w:r>
        <w:instrText xml:space="preserve"> SEQ Tabla \* ARABIC </w:instrText>
      </w:r>
      <w:r>
        <w:fldChar w:fldCharType="separate"/>
      </w:r>
      <w:r w:rsidR="00162A09">
        <w:rPr>
          <w:noProof/>
        </w:rPr>
        <w:t>13</w:t>
      </w:r>
      <w:r>
        <w:fldChar w:fldCharType="end"/>
      </w:r>
      <w:r>
        <w:t>: Tarea 3: Crear vista de configuración de experimentos</w:t>
      </w:r>
      <w:bookmarkEnd w:id="177"/>
    </w:p>
    <w:tbl>
      <w:tblPr>
        <w:tblStyle w:val="Tablaconcuadrcula"/>
        <w:tblW w:w="0" w:type="auto"/>
        <w:tblLook w:val="04A0" w:firstRow="1" w:lastRow="0" w:firstColumn="1" w:lastColumn="0" w:noHBand="0" w:noVBand="1"/>
      </w:tblPr>
      <w:tblGrid>
        <w:gridCol w:w="4552"/>
        <w:gridCol w:w="4559"/>
      </w:tblGrid>
      <w:tr w:rsidR="00475B49" w:rsidRPr="00DD4D22" w14:paraId="1DBF61B3" w14:textId="77777777" w:rsidTr="00EC4F71">
        <w:tc>
          <w:tcPr>
            <w:tcW w:w="9111" w:type="dxa"/>
            <w:gridSpan w:val="2"/>
            <w:shd w:val="clear" w:color="auto" w:fill="8EAADB" w:themeFill="accent1" w:themeFillTint="99"/>
          </w:tcPr>
          <w:p w14:paraId="43F15E67" w14:textId="77777777" w:rsidR="00475B49" w:rsidRPr="00DD4D22" w:rsidRDefault="00475B49" w:rsidP="004D39B8">
            <w:pPr>
              <w:spacing w:after="0"/>
              <w:jc w:val="center"/>
              <w:rPr>
                <w:rFonts w:cs="Arial"/>
                <w:szCs w:val="25"/>
              </w:rPr>
            </w:pPr>
            <w:bookmarkStart w:id="178" w:name="OLE_LINK104"/>
            <w:bookmarkStart w:id="179" w:name="OLE_LINK105"/>
            <w:r w:rsidRPr="00DD4D22">
              <w:rPr>
                <w:rFonts w:cs="Arial"/>
                <w:szCs w:val="25"/>
              </w:rPr>
              <w:t>Tarea</w:t>
            </w:r>
          </w:p>
        </w:tc>
      </w:tr>
      <w:tr w:rsidR="00475B49" w:rsidRPr="00DD4D22" w14:paraId="70474330" w14:textId="77777777" w:rsidTr="00EC4F71">
        <w:tc>
          <w:tcPr>
            <w:tcW w:w="4552" w:type="dxa"/>
          </w:tcPr>
          <w:p w14:paraId="5213C00E" w14:textId="1651A4CA" w:rsidR="00475B49" w:rsidRPr="00DD4D22" w:rsidRDefault="00475B49" w:rsidP="004D39B8">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3</w:t>
            </w:r>
          </w:p>
        </w:tc>
        <w:tc>
          <w:tcPr>
            <w:tcW w:w="4559" w:type="dxa"/>
          </w:tcPr>
          <w:p w14:paraId="5ABBC37C" w14:textId="77777777" w:rsidR="00475B49" w:rsidRPr="00DD4D22" w:rsidRDefault="00475B49" w:rsidP="004D39B8">
            <w:pPr>
              <w:spacing w:after="0" w:line="360" w:lineRule="auto"/>
              <w:rPr>
                <w:rFonts w:cs="Arial"/>
                <w:szCs w:val="25"/>
              </w:rPr>
            </w:pPr>
            <w:r w:rsidRPr="00B73E32">
              <w:rPr>
                <w:rFonts w:cs="Arial"/>
                <w:b/>
                <w:szCs w:val="25"/>
              </w:rPr>
              <w:t>No. De la HU:</w:t>
            </w:r>
            <w:r w:rsidRPr="00DD4D22">
              <w:rPr>
                <w:rFonts w:cs="Arial"/>
                <w:szCs w:val="25"/>
              </w:rPr>
              <w:t xml:space="preserve"> 1</w:t>
            </w:r>
          </w:p>
        </w:tc>
      </w:tr>
      <w:tr w:rsidR="00475B49" w:rsidRPr="00DD4D22" w14:paraId="2DD91F31" w14:textId="77777777" w:rsidTr="00EC4F71">
        <w:tc>
          <w:tcPr>
            <w:tcW w:w="9111" w:type="dxa"/>
            <w:gridSpan w:val="2"/>
          </w:tcPr>
          <w:p w14:paraId="78E96BCA" w14:textId="0D736289" w:rsidR="00475B49" w:rsidRPr="00DD4D22" w:rsidRDefault="00475B49" w:rsidP="004D39B8">
            <w:pPr>
              <w:spacing w:after="0" w:line="360" w:lineRule="auto"/>
              <w:rPr>
                <w:rFonts w:cs="Arial"/>
                <w:szCs w:val="25"/>
              </w:rPr>
            </w:pPr>
            <w:r w:rsidRPr="00102617">
              <w:rPr>
                <w:rFonts w:cs="Arial"/>
                <w:b/>
                <w:szCs w:val="25"/>
              </w:rPr>
              <w:t>Nombre de la tarea:</w:t>
            </w:r>
            <w:r w:rsidRPr="00DD4D22">
              <w:rPr>
                <w:rFonts w:cs="Arial"/>
                <w:szCs w:val="25"/>
              </w:rPr>
              <w:t xml:space="preserve"> </w:t>
            </w:r>
            <w:r w:rsidR="000F3C98">
              <w:t>Crear vista de configuración de experimentos</w:t>
            </w:r>
            <w:r w:rsidRPr="00DD4D22">
              <w:rPr>
                <w:rFonts w:cs="Arial"/>
                <w:szCs w:val="25"/>
              </w:rPr>
              <w:t>.</w:t>
            </w:r>
          </w:p>
        </w:tc>
      </w:tr>
      <w:tr w:rsidR="00475B49" w:rsidRPr="00DD4D22" w14:paraId="1071FDF9" w14:textId="77777777" w:rsidTr="00EC4F71">
        <w:tc>
          <w:tcPr>
            <w:tcW w:w="4552" w:type="dxa"/>
          </w:tcPr>
          <w:p w14:paraId="7D8E698C" w14:textId="77777777" w:rsidR="00475B49" w:rsidRPr="00DD4D22" w:rsidRDefault="00475B49" w:rsidP="004D39B8">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5B741C64" w14:textId="2F49DB79" w:rsidR="00475B49" w:rsidRPr="00DD4D22" w:rsidRDefault="00475B49" w:rsidP="004D39B8">
            <w:pPr>
              <w:spacing w:after="0" w:line="360" w:lineRule="auto"/>
              <w:rPr>
                <w:rFonts w:cs="Arial"/>
                <w:szCs w:val="25"/>
              </w:rPr>
            </w:pPr>
            <w:r w:rsidRPr="00B73E32">
              <w:rPr>
                <w:rFonts w:cs="Arial"/>
                <w:b/>
                <w:szCs w:val="25"/>
              </w:rPr>
              <w:t>Estimación:</w:t>
            </w:r>
            <w:r w:rsidR="000F3C98">
              <w:rPr>
                <w:rFonts w:cs="Arial"/>
                <w:szCs w:val="25"/>
              </w:rPr>
              <w:t xml:space="preserve"> 4</w:t>
            </w:r>
            <w:r w:rsidRPr="00DD4D22">
              <w:rPr>
                <w:rFonts w:cs="Arial"/>
                <w:szCs w:val="25"/>
              </w:rPr>
              <w:t xml:space="preserve"> </w:t>
            </w:r>
            <w:r>
              <w:rPr>
                <w:rFonts w:cs="Arial"/>
                <w:szCs w:val="25"/>
              </w:rPr>
              <w:t>días</w:t>
            </w:r>
          </w:p>
        </w:tc>
      </w:tr>
      <w:tr w:rsidR="00475B49" w:rsidRPr="00DD4D22" w14:paraId="4ED85316" w14:textId="77777777" w:rsidTr="00EC4F71">
        <w:tc>
          <w:tcPr>
            <w:tcW w:w="4552" w:type="dxa"/>
          </w:tcPr>
          <w:p w14:paraId="0029048A" w14:textId="19C817E4" w:rsidR="00475B49" w:rsidRPr="00DD4D22" w:rsidRDefault="00475B49" w:rsidP="004D39B8">
            <w:pPr>
              <w:spacing w:after="0" w:line="360" w:lineRule="auto"/>
              <w:rPr>
                <w:rFonts w:cs="Arial"/>
                <w:szCs w:val="25"/>
              </w:rPr>
            </w:pPr>
            <w:r w:rsidRPr="00102617">
              <w:rPr>
                <w:rFonts w:cs="Arial"/>
                <w:b/>
                <w:szCs w:val="25"/>
              </w:rPr>
              <w:t>Fecha de inicio:</w:t>
            </w:r>
            <w:r w:rsidRPr="00DD4D22">
              <w:rPr>
                <w:rFonts w:cs="Arial"/>
                <w:szCs w:val="25"/>
              </w:rPr>
              <w:t xml:space="preserve"> </w:t>
            </w:r>
            <w:r w:rsidR="000F3C98">
              <w:rPr>
                <w:rFonts w:cs="Arial"/>
                <w:szCs w:val="25"/>
              </w:rPr>
              <w:t>9</w:t>
            </w:r>
            <w:r>
              <w:rPr>
                <w:rFonts w:cs="Arial"/>
                <w:szCs w:val="25"/>
              </w:rPr>
              <w:t xml:space="preserve"> de enero</w:t>
            </w:r>
            <w:r w:rsidRPr="00DD4D22">
              <w:rPr>
                <w:rFonts w:cs="Arial"/>
                <w:szCs w:val="25"/>
              </w:rPr>
              <w:t xml:space="preserve"> del 201</w:t>
            </w:r>
            <w:r>
              <w:rPr>
                <w:rFonts w:cs="Arial"/>
                <w:szCs w:val="25"/>
              </w:rPr>
              <w:t>9</w:t>
            </w:r>
          </w:p>
        </w:tc>
        <w:tc>
          <w:tcPr>
            <w:tcW w:w="4559" w:type="dxa"/>
          </w:tcPr>
          <w:p w14:paraId="409FD5C2" w14:textId="0D73F53D" w:rsidR="00475B49" w:rsidRPr="00DD4D22" w:rsidRDefault="00475B49" w:rsidP="004D39B8">
            <w:pPr>
              <w:spacing w:after="0" w:line="360" w:lineRule="auto"/>
              <w:rPr>
                <w:rFonts w:cs="Arial"/>
                <w:szCs w:val="25"/>
              </w:rPr>
            </w:pPr>
            <w:r w:rsidRPr="00B73E32">
              <w:rPr>
                <w:rFonts w:cs="Arial"/>
                <w:b/>
                <w:szCs w:val="25"/>
              </w:rPr>
              <w:t>Fecha de fin:</w:t>
            </w:r>
            <w:r w:rsidR="000F3C98">
              <w:rPr>
                <w:rFonts w:cs="Arial"/>
                <w:szCs w:val="25"/>
              </w:rPr>
              <w:t xml:space="preserve"> </w:t>
            </w:r>
            <w:r w:rsidR="00B249DF">
              <w:rPr>
                <w:rFonts w:cs="Arial"/>
                <w:szCs w:val="25"/>
              </w:rPr>
              <w:t>14</w:t>
            </w:r>
            <w:r>
              <w:rPr>
                <w:rFonts w:cs="Arial"/>
                <w:szCs w:val="25"/>
              </w:rPr>
              <w:t xml:space="preserve"> de enero del 2019</w:t>
            </w:r>
          </w:p>
        </w:tc>
      </w:tr>
      <w:tr w:rsidR="00475B49" w:rsidRPr="00DD4D22" w14:paraId="6082CF38" w14:textId="77777777" w:rsidTr="00EC4F71">
        <w:tc>
          <w:tcPr>
            <w:tcW w:w="9111" w:type="dxa"/>
            <w:gridSpan w:val="2"/>
          </w:tcPr>
          <w:p w14:paraId="5BF85286" w14:textId="77777777" w:rsidR="00475B49" w:rsidRPr="00DD4D22" w:rsidRDefault="00475B49" w:rsidP="004D39B8">
            <w:pPr>
              <w:spacing w:after="0" w:line="360"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475B49" w:rsidRPr="00DD4D22" w14:paraId="6843F32B" w14:textId="77777777" w:rsidTr="00EC4F71">
        <w:tc>
          <w:tcPr>
            <w:tcW w:w="9111" w:type="dxa"/>
            <w:gridSpan w:val="2"/>
          </w:tcPr>
          <w:p w14:paraId="155490CE" w14:textId="520DAFEE" w:rsidR="00475B49" w:rsidRPr="00DD4D22" w:rsidRDefault="00475B49" w:rsidP="00EC4F71">
            <w:pPr>
              <w:keepNext/>
              <w:spacing w:after="0" w:line="276" w:lineRule="auto"/>
              <w:rPr>
                <w:rFonts w:cs="Arial"/>
                <w:szCs w:val="25"/>
              </w:rPr>
            </w:pPr>
            <w:r w:rsidRPr="00B73E32">
              <w:rPr>
                <w:rFonts w:cs="Arial"/>
                <w:b/>
                <w:szCs w:val="25"/>
              </w:rPr>
              <w:t>Descripción:</w:t>
            </w:r>
            <w:r w:rsidRPr="00DD4D22">
              <w:rPr>
                <w:rFonts w:cs="Arial"/>
                <w:szCs w:val="25"/>
              </w:rPr>
              <w:t xml:space="preserve"> </w:t>
            </w:r>
            <w:r>
              <w:rPr>
                <w:rFonts w:cs="Arial"/>
                <w:szCs w:val="25"/>
              </w:rPr>
              <w:t xml:space="preserve">Debe estructurarse el diseño de la vista </w:t>
            </w:r>
            <w:r w:rsidR="00EC4F71">
              <w:rPr>
                <w:rFonts w:cs="Arial"/>
                <w:szCs w:val="25"/>
              </w:rPr>
              <w:t>donde se configurarán los nuevos experimentos</w:t>
            </w:r>
            <w:r w:rsidRPr="00DD4D22">
              <w:rPr>
                <w:rFonts w:cs="Arial"/>
                <w:szCs w:val="25"/>
              </w:rPr>
              <w:t>.</w:t>
            </w:r>
          </w:p>
        </w:tc>
      </w:tr>
      <w:bookmarkEnd w:id="178"/>
      <w:bookmarkEnd w:id="179"/>
    </w:tbl>
    <w:p w14:paraId="37E76A9A" w14:textId="77777777" w:rsidR="00475B49" w:rsidRDefault="00475B49" w:rsidP="00917E9F">
      <w:pPr>
        <w:spacing w:line="360" w:lineRule="auto"/>
      </w:pPr>
    </w:p>
    <w:p w14:paraId="0B46DC47" w14:textId="2FB16E85" w:rsidR="007137ED" w:rsidRDefault="007137ED" w:rsidP="007137ED">
      <w:pPr>
        <w:pStyle w:val="Descripcin"/>
        <w:keepNext/>
      </w:pPr>
      <w:bookmarkStart w:id="180" w:name="_Toc4342707"/>
      <w:r>
        <w:t xml:space="preserve">Tabla </w:t>
      </w:r>
      <w:r>
        <w:fldChar w:fldCharType="begin"/>
      </w:r>
      <w:r>
        <w:instrText xml:space="preserve"> SEQ Tabla \* ARABIC </w:instrText>
      </w:r>
      <w:r>
        <w:fldChar w:fldCharType="separate"/>
      </w:r>
      <w:r w:rsidR="00162A09">
        <w:rPr>
          <w:noProof/>
        </w:rPr>
        <w:t>14</w:t>
      </w:r>
      <w:r>
        <w:fldChar w:fldCharType="end"/>
      </w:r>
      <w:r>
        <w:t>: Tarea 4: Crear vista de edición de código</w:t>
      </w:r>
      <w:bookmarkEnd w:id="180"/>
    </w:p>
    <w:tbl>
      <w:tblPr>
        <w:tblStyle w:val="Tablaconcuadrcula"/>
        <w:tblW w:w="0" w:type="auto"/>
        <w:tblLook w:val="04A0" w:firstRow="1" w:lastRow="0" w:firstColumn="1" w:lastColumn="0" w:noHBand="0" w:noVBand="1"/>
      </w:tblPr>
      <w:tblGrid>
        <w:gridCol w:w="4552"/>
        <w:gridCol w:w="4559"/>
      </w:tblGrid>
      <w:tr w:rsidR="00BB661A" w:rsidRPr="00DD4D22" w14:paraId="7A2880BA" w14:textId="77777777" w:rsidTr="004D39B8">
        <w:tc>
          <w:tcPr>
            <w:tcW w:w="9111" w:type="dxa"/>
            <w:gridSpan w:val="2"/>
            <w:shd w:val="clear" w:color="auto" w:fill="8EAADB" w:themeFill="accent1" w:themeFillTint="99"/>
          </w:tcPr>
          <w:p w14:paraId="3E345EE0" w14:textId="77777777" w:rsidR="00BB661A" w:rsidRPr="00DD4D22" w:rsidRDefault="00BB661A" w:rsidP="004D39B8">
            <w:pPr>
              <w:spacing w:after="0"/>
              <w:jc w:val="center"/>
              <w:rPr>
                <w:rFonts w:cs="Arial"/>
                <w:szCs w:val="25"/>
              </w:rPr>
            </w:pPr>
            <w:bookmarkStart w:id="181" w:name="OLE_LINK106"/>
            <w:bookmarkStart w:id="182" w:name="OLE_LINK107"/>
            <w:r w:rsidRPr="00DD4D22">
              <w:rPr>
                <w:rFonts w:cs="Arial"/>
                <w:szCs w:val="25"/>
              </w:rPr>
              <w:t>Tarea</w:t>
            </w:r>
          </w:p>
        </w:tc>
      </w:tr>
      <w:tr w:rsidR="00BB661A" w:rsidRPr="00DD4D22" w14:paraId="5930DCE1" w14:textId="77777777" w:rsidTr="004D39B8">
        <w:tc>
          <w:tcPr>
            <w:tcW w:w="4552" w:type="dxa"/>
          </w:tcPr>
          <w:p w14:paraId="7EDF591A" w14:textId="529A5940" w:rsidR="00BB661A" w:rsidRPr="00DD4D22" w:rsidRDefault="00BB661A" w:rsidP="004D39B8">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4</w:t>
            </w:r>
          </w:p>
        </w:tc>
        <w:tc>
          <w:tcPr>
            <w:tcW w:w="4559" w:type="dxa"/>
          </w:tcPr>
          <w:p w14:paraId="596A2C43" w14:textId="77777777" w:rsidR="00BB661A" w:rsidRPr="00DD4D22" w:rsidRDefault="00BB661A" w:rsidP="004D39B8">
            <w:pPr>
              <w:spacing w:after="0" w:line="360" w:lineRule="auto"/>
              <w:rPr>
                <w:rFonts w:cs="Arial"/>
                <w:szCs w:val="25"/>
              </w:rPr>
            </w:pPr>
            <w:r w:rsidRPr="00B73E32">
              <w:rPr>
                <w:rFonts w:cs="Arial"/>
                <w:b/>
                <w:szCs w:val="25"/>
              </w:rPr>
              <w:t>No. De la HU:</w:t>
            </w:r>
            <w:r w:rsidRPr="00DD4D22">
              <w:rPr>
                <w:rFonts w:cs="Arial"/>
                <w:szCs w:val="25"/>
              </w:rPr>
              <w:t xml:space="preserve"> 1</w:t>
            </w:r>
          </w:p>
        </w:tc>
      </w:tr>
      <w:tr w:rsidR="00BB661A" w:rsidRPr="00DD4D22" w14:paraId="26EE53CE" w14:textId="77777777" w:rsidTr="004D39B8">
        <w:tc>
          <w:tcPr>
            <w:tcW w:w="9111" w:type="dxa"/>
            <w:gridSpan w:val="2"/>
          </w:tcPr>
          <w:p w14:paraId="42969C13" w14:textId="7F68A4E5" w:rsidR="00BB661A" w:rsidRPr="00DD4D22" w:rsidRDefault="00BB661A" w:rsidP="004D39B8">
            <w:pPr>
              <w:spacing w:after="0" w:line="360" w:lineRule="auto"/>
              <w:rPr>
                <w:rFonts w:cs="Arial"/>
                <w:szCs w:val="25"/>
              </w:rPr>
            </w:pPr>
            <w:r w:rsidRPr="00102617">
              <w:rPr>
                <w:rFonts w:cs="Arial"/>
                <w:b/>
                <w:szCs w:val="25"/>
              </w:rPr>
              <w:t>Nombre de la tarea:</w:t>
            </w:r>
            <w:r w:rsidRPr="00DD4D22">
              <w:rPr>
                <w:rFonts w:cs="Arial"/>
                <w:szCs w:val="25"/>
              </w:rPr>
              <w:t xml:space="preserve"> </w:t>
            </w:r>
            <w:r>
              <w:t>Crear vista de edición de código</w:t>
            </w:r>
            <w:r w:rsidRPr="00DD4D22">
              <w:rPr>
                <w:rFonts w:cs="Arial"/>
                <w:szCs w:val="25"/>
              </w:rPr>
              <w:t>.</w:t>
            </w:r>
          </w:p>
        </w:tc>
      </w:tr>
      <w:tr w:rsidR="00BB661A" w:rsidRPr="00DD4D22" w14:paraId="6FEDC7B4" w14:textId="77777777" w:rsidTr="004D39B8">
        <w:tc>
          <w:tcPr>
            <w:tcW w:w="4552" w:type="dxa"/>
          </w:tcPr>
          <w:p w14:paraId="2011C394" w14:textId="77777777" w:rsidR="00BB661A" w:rsidRPr="00DD4D22" w:rsidRDefault="00BB661A" w:rsidP="004D39B8">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6488D204" w14:textId="19B81587" w:rsidR="00BB661A" w:rsidRPr="00DD4D22" w:rsidRDefault="00BB661A" w:rsidP="004D39B8">
            <w:pPr>
              <w:spacing w:after="0" w:line="360" w:lineRule="auto"/>
              <w:rPr>
                <w:rFonts w:cs="Arial"/>
                <w:szCs w:val="25"/>
              </w:rPr>
            </w:pPr>
            <w:r w:rsidRPr="00B73E32">
              <w:rPr>
                <w:rFonts w:cs="Arial"/>
                <w:b/>
                <w:szCs w:val="25"/>
              </w:rPr>
              <w:t>Estimación:</w:t>
            </w:r>
            <w:r w:rsidR="00074456">
              <w:rPr>
                <w:rFonts w:cs="Arial"/>
                <w:szCs w:val="25"/>
              </w:rPr>
              <w:t xml:space="preserve"> 2</w:t>
            </w:r>
            <w:r w:rsidRPr="00DD4D22">
              <w:rPr>
                <w:rFonts w:cs="Arial"/>
                <w:szCs w:val="25"/>
              </w:rPr>
              <w:t xml:space="preserve"> </w:t>
            </w:r>
            <w:r>
              <w:rPr>
                <w:rFonts w:cs="Arial"/>
                <w:szCs w:val="25"/>
              </w:rPr>
              <w:t>días</w:t>
            </w:r>
          </w:p>
        </w:tc>
      </w:tr>
      <w:tr w:rsidR="00BB661A" w:rsidRPr="00DD4D22" w14:paraId="14F7F220" w14:textId="77777777" w:rsidTr="004D39B8">
        <w:tc>
          <w:tcPr>
            <w:tcW w:w="4552" w:type="dxa"/>
          </w:tcPr>
          <w:p w14:paraId="101345F2" w14:textId="29A25797" w:rsidR="00BB661A" w:rsidRPr="00DD4D22" w:rsidRDefault="00BB661A" w:rsidP="004D39B8">
            <w:pPr>
              <w:spacing w:after="0" w:line="360" w:lineRule="auto"/>
              <w:rPr>
                <w:rFonts w:cs="Arial"/>
                <w:szCs w:val="25"/>
              </w:rPr>
            </w:pPr>
            <w:r w:rsidRPr="00102617">
              <w:rPr>
                <w:rFonts w:cs="Arial"/>
                <w:b/>
                <w:szCs w:val="25"/>
              </w:rPr>
              <w:t>Fecha de inicio:</w:t>
            </w:r>
            <w:r w:rsidRPr="00DD4D22">
              <w:rPr>
                <w:rFonts w:cs="Arial"/>
                <w:szCs w:val="25"/>
              </w:rPr>
              <w:t xml:space="preserve"> </w:t>
            </w:r>
            <w:r w:rsidR="00B249DF">
              <w:rPr>
                <w:rFonts w:cs="Arial"/>
                <w:szCs w:val="25"/>
              </w:rPr>
              <w:t>15</w:t>
            </w:r>
            <w:r>
              <w:rPr>
                <w:rFonts w:cs="Arial"/>
                <w:szCs w:val="25"/>
              </w:rPr>
              <w:t xml:space="preserve"> de enero</w:t>
            </w:r>
            <w:r w:rsidRPr="00DD4D22">
              <w:rPr>
                <w:rFonts w:cs="Arial"/>
                <w:szCs w:val="25"/>
              </w:rPr>
              <w:t xml:space="preserve"> del 201</w:t>
            </w:r>
            <w:r>
              <w:rPr>
                <w:rFonts w:cs="Arial"/>
                <w:szCs w:val="25"/>
              </w:rPr>
              <w:t>9</w:t>
            </w:r>
          </w:p>
        </w:tc>
        <w:tc>
          <w:tcPr>
            <w:tcW w:w="4559" w:type="dxa"/>
          </w:tcPr>
          <w:p w14:paraId="4E6F0AA3" w14:textId="7B1D5811" w:rsidR="00BB661A" w:rsidRPr="00DD4D22" w:rsidRDefault="00BB661A" w:rsidP="004D39B8">
            <w:pPr>
              <w:spacing w:after="0" w:line="360" w:lineRule="auto"/>
              <w:rPr>
                <w:rFonts w:cs="Arial"/>
                <w:szCs w:val="25"/>
              </w:rPr>
            </w:pPr>
            <w:r w:rsidRPr="00B73E32">
              <w:rPr>
                <w:rFonts w:cs="Arial"/>
                <w:b/>
                <w:szCs w:val="25"/>
              </w:rPr>
              <w:t>Fecha de fin:</w:t>
            </w:r>
            <w:r>
              <w:rPr>
                <w:rFonts w:cs="Arial"/>
                <w:szCs w:val="25"/>
              </w:rPr>
              <w:t xml:space="preserve"> </w:t>
            </w:r>
            <w:r w:rsidR="00B249DF">
              <w:rPr>
                <w:rFonts w:cs="Arial"/>
                <w:szCs w:val="25"/>
              </w:rPr>
              <w:t>16</w:t>
            </w:r>
            <w:r>
              <w:rPr>
                <w:rFonts w:cs="Arial"/>
                <w:szCs w:val="25"/>
              </w:rPr>
              <w:t xml:space="preserve"> de enero del 2019</w:t>
            </w:r>
          </w:p>
        </w:tc>
      </w:tr>
      <w:tr w:rsidR="00BB661A" w:rsidRPr="00DD4D22" w14:paraId="1A43EBA4" w14:textId="77777777" w:rsidTr="004D39B8">
        <w:tc>
          <w:tcPr>
            <w:tcW w:w="9111" w:type="dxa"/>
            <w:gridSpan w:val="2"/>
          </w:tcPr>
          <w:p w14:paraId="0710601D" w14:textId="77777777" w:rsidR="00BB661A" w:rsidRPr="00DD4D22" w:rsidRDefault="00BB661A" w:rsidP="004D39B8">
            <w:pPr>
              <w:spacing w:after="0" w:line="360"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BB661A" w:rsidRPr="00DD4D22" w14:paraId="184400C7" w14:textId="77777777" w:rsidTr="004D39B8">
        <w:tc>
          <w:tcPr>
            <w:tcW w:w="9111" w:type="dxa"/>
            <w:gridSpan w:val="2"/>
          </w:tcPr>
          <w:p w14:paraId="3AB3A169" w14:textId="42B4A011" w:rsidR="00BB661A" w:rsidRPr="00DD4D22" w:rsidRDefault="00BB661A" w:rsidP="004D39B8">
            <w:pPr>
              <w:keepNext/>
              <w:spacing w:after="0" w:line="276" w:lineRule="auto"/>
              <w:rPr>
                <w:rFonts w:cs="Arial"/>
                <w:szCs w:val="25"/>
              </w:rPr>
            </w:pPr>
            <w:r w:rsidRPr="00B73E32">
              <w:rPr>
                <w:rFonts w:cs="Arial"/>
                <w:b/>
                <w:szCs w:val="25"/>
              </w:rPr>
              <w:t>Descripción:</w:t>
            </w:r>
            <w:r w:rsidRPr="00DD4D22">
              <w:rPr>
                <w:rFonts w:cs="Arial"/>
                <w:szCs w:val="25"/>
              </w:rPr>
              <w:t xml:space="preserve"> </w:t>
            </w:r>
            <w:r>
              <w:rPr>
                <w:rFonts w:cs="Arial"/>
                <w:szCs w:val="25"/>
              </w:rPr>
              <w:t xml:space="preserve">Debe estructurarse el diseño de la vista donde se </w:t>
            </w:r>
            <w:r w:rsidR="00074456">
              <w:rPr>
                <w:rFonts w:cs="Arial"/>
                <w:szCs w:val="25"/>
              </w:rPr>
              <w:t>podrá editar el código</w:t>
            </w:r>
            <w:r w:rsidRPr="00DD4D22">
              <w:rPr>
                <w:rFonts w:cs="Arial"/>
                <w:szCs w:val="25"/>
              </w:rPr>
              <w:t>.</w:t>
            </w:r>
            <w:r w:rsidR="00074456">
              <w:rPr>
                <w:rFonts w:cs="Arial"/>
                <w:szCs w:val="25"/>
              </w:rPr>
              <w:t xml:space="preserve"> </w:t>
            </w:r>
          </w:p>
        </w:tc>
      </w:tr>
      <w:bookmarkEnd w:id="181"/>
      <w:bookmarkEnd w:id="182"/>
    </w:tbl>
    <w:p w14:paraId="1B2992EF" w14:textId="77777777" w:rsidR="00BB661A" w:rsidRDefault="00BB661A" w:rsidP="00917E9F">
      <w:pPr>
        <w:spacing w:line="360" w:lineRule="auto"/>
      </w:pPr>
    </w:p>
    <w:p w14:paraId="4E2ECECE" w14:textId="17741ED8" w:rsidR="00B16F61" w:rsidRDefault="00B16F61" w:rsidP="00B16F61">
      <w:pPr>
        <w:pStyle w:val="Descripcin"/>
        <w:keepNext/>
      </w:pPr>
      <w:bookmarkStart w:id="183" w:name="_Toc4342708"/>
      <w:r>
        <w:lastRenderedPageBreak/>
        <w:t xml:space="preserve">Tabla </w:t>
      </w:r>
      <w:r>
        <w:fldChar w:fldCharType="begin"/>
      </w:r>
      <w:r>
        <w:instrText xml:space="preserve"> SEQ Tabla \* ARABIC </w:instrText>
      </w:r>
      <w:r>
        <w:fldChar w:fldCharType="separate"/>
      </w:r>
      <w:r w:rsidR="00162A09">
        <w:rPr>
          <w:noProof/>
        </w:rPr>
        <w:t>15</w:t>
      </w:r>
      <w:r>
        <w:fldChar w:fldCharType="end"/>
      </w:r>
      <w:r>
        <w:t>: Tarea 5: Crear vista de login</w:t>
      </w:r>
      <w:bookmarkEnd w:id="183"/>
    </w:p>
    <w:tbl>
      <w:tblPr>
        <w:tblStyle w:val="Tablaconcuadrcula"/>
        <w:tblW w:w="0" w:type="auto"/>
        <w:tblLook w:val="04A0" w:firstRow="1" w:lastRow="0" w:firstColumn="1" w:lastColumn="0" w:noHBand="0" w:noVBand="1"/>
      </w:tblPr>
      <w:tblGrid>
        <w:gridCol w:w="4552"/>
        <w:gridCol w:w="4559"/>
      </w:tblGrid>
      <w:tr w:rsidR="00B16A29" w:rsidRPr="00DD4D22" w14:paraId="4D877BE7" w14:textId="77777777" w:rsidTr="00CA4650">
        <w:tc>
          <w:tcPr>
            <w:tcW w:w="9111" w:type="dxa"/>
            <w:gridSpan w:val="2"/>
            <w:shd w:val="clear" w:color="auto" w:fill="8EAADB" w:themeFill="accent1" w:themeFillTint="99"/>
          </w:tcPr>
          <w:p w14:paraId="2478E8CB" w14:textId="77777777" w:rsidR="00B16A29" w:rsidRPr="00DD4D22" w:rsidRDefault="00B16A29" w:rsidP="00CA4650">
            <w:pPr>
              <w:spacing w:after="0"/>
              <w:jc w:val="center"/>
              <w:rPr>
                <w:rFonts w:cs="Arial"/>
                <w:szCs w:val="25"/>
              </w:rPr>
            </w:pPr>
            <w:bookmarkStart w:id="184" w:name="OLE_LINK108"/>
            <w:bookmarkStart w:id="185" w:name="OLE_LINK109"/>
            <w:r w:rsidRPr="00DD4D22">
              <w:rPr>
                <w:rFonts w:cs="Arial"/>
                <w:szCs w:val="25"/>
              </w:rPr>
              <w:t>Tarea</w:t>
            </w:r>
          </w:p>
        </w:tc>
      </w:tr>
      <w:tr w:rsidR="00B16A29" w:rsidRPr="00DD4D22" w14:paraId="70B83FAD" w14:textId="77777777" w:rsidTr="00CA4650">
        <w:tc>
          <w:tcPr>
            <w:tcW w:w="4552" w:type="dxa"/>
          </w:tcPr>
          <w:p w14:paraId="61A923AF" w14:textId="37AC15BE" w:rsidR="00B16A29" w:rsidRPr="00DD4D22" w:rsidRDefault="00B16A29" w:rsidP="00CA4650">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5</w:t>
            </w:r>
          </w:p>
        </w:tc>
        <w:tc>
          <w:tcPr>
            <w:tcW w:w="4559" w:type="dxa"/>
          </w:tcPr>
          <w:p w14:paraId="30CAD774" w14:textId="77777777" w:rsidR="00B16A29" w:rsidRPr="00DD4D22" w:rsidRDefault="00B16A29" w:rsidP="00CA4650">
            <w:pPr>
              <w:spacing w:after="0" w:line="360" w:lineRule="auto"/>
              <w:rPr>
                <w:rFonts w:cs="Arial"/>
                <w:szCs w:val="25"/>
              </w:rPr>
            </w:pPr>
            <w:r w:rsidRPr="00B73E32">
              <w:rPr>
                <w:rFonts w:cs="Arial"/>
                <w:b/>
                <w:szCs w:val="25"/>
              </w:rPr>
              <w:t>No. De la HU:</w:t>
            </w:r>
            <w:r w:rsidRPr="00DD4D22">
              <w:rPr>
                <w:rFonts w:cs="Arial"/>
                <w:szCs w:val="25"/>
              </w:rPr>
              <w:t xml:space="preserve"> 1</w:t>
            </w:r>
          </w:p>
        </w:tc>
      </w:tr>
      <w:tr w:rsidR="00B16A29" w:rsidRPr="00DD4D22" w14:paraId="43828307" w14:textId="77777777" w:rsidTr="00CA4650">
        <w:tc>
          <w:tcPr>
            <w:tcW w:w="9111" w:type="dxa"/>
            <w:gridSpan w:val="2"/>
          </w:tcPr>
          <w:p w14:paraId="676FB513" w14:textId="57412083" w:rsidR="00B16A29" w:rsidRPr="00DD4D22" w:rsidRDefault="00B16A29" w:rsidP="00CA4650">
            <w:pPr>
              <w:spacing w:after="0" w:line="360" w:lineRule="auto"/>
              <w:rPr>
                <w:rFonts w:cs="Arial"/>
                <w:szCs w:val="25"/>
              </w:rPr>
            </w:pPr>
            <w:r w:rsidRPr="00102617">
              <w:rPr>
                <w:rFonts w:cs="Arial"/>
                <w:b/>
                <w:szCs w:val="25"/>
              </w:rPr>
              <w:t>Nombre de la tarea:</w:t>
            </w:r>
            <w:r w:rsidRPr="00DD4D22">
              <w:rPr>
                <w:rFonts w:cs="Arial"/>
                <w:szCs w:val="25"/>
              </w:rPr>
              <w:t xml:space="preserve"> </w:t>
            </w:r>
            <w:r w:rsidR="00E75EDB">
              <w:t>Crear vista de login</w:t>
            </w:r>
            <w:r w:rsidRPr="00DD4D22">
              <w:rPr>
                <w:rFonts w:cs="Arial"/>
                <w:szCs w:val="25"/>
              </w:rPr>
              <w:t>.</w:t>
            </w:r>
          </w:p>
        </w:tc>
      </w:tr>
      <w:tr w:rsidR="00B16A29" w:rsidRPr="00DD4D22" w14:paraId="008FD7AE" w14:textId="77777777" w:rsidTr="00CA4650">
        <w:tc>
          <w:tcPr>
            <w:tcW w:w="4552" w:type="dxa"/>
          </w:tcPr>
          <w:p w14:paraId="00E97751" w14:textId="77777777" w:rsidR="00B16A29" w:rsidRPr="00DD4D22" w:rsidRDefault="00B16A29" w:rsidP="00CA4650">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179314C0" w14:textId="77777777" w:rsidR="00B16A29" w:rsidRPr="00DD4D22" w:rsidRDefault="00B16A29" w:rsidP="00CA4650">
            <w:pPr>
              <w:spacing w:after="0" w:line="360" w:lineRule="auto"/>
              <w:rPr>
                <w:rFonts w:cs="Arial"/>
                <w:szCs w:val="25"/>
              </w:rPr>
            </w:pPr>
            <w:r w:rsidRPr="00B73E32">
              <w:rPr>
                <w:rFonts w:cs="Arial"/>
                <w:b/>
                <w:szCs w:val="25"/>
              </w:rPr>
              <w:t>Estimación:</w:t>
            </w:r>
            <w:r>
              <w:rPr>
                <w:rFonts w:cs="Arial"/>
                <w:szCs w:val="25"/>
              </w:rPr>
              <w:t xml:space="preserve"> 2</w:t>
            </w:r>
            <w:r w:rsidRPr="00DD4D22">
              <w:rPr>
                <w:rFonts w:cs="Arial"/>
                <w:szCs w:val="25"/>
              </w:rPr>
              <w:t xml:space="preserve"> </w:t>
            </w:r>
            <w:r>
              <w:rPr>
                <w:rFonts w:cs="Arial"/>
                <w:szCs w:val="25"/>
              </w:rPr>
              <w:t>días</w:t>
            </w:r>
          </w:p>
        </w:tc>
      </w:tr>
      <w:tr w:rsidR="00B16A29" w:rsidRPr="00DD4D22" w14:paraId="7F125F06" w14:textId="77777777" w:rsidTr="00CA4650">
        <w:tc>
          <w:tcPr>
            <w:tcW w:w="4552" w:type="dxa"/>
          </w:tcPr>
          <w:p w14:paraId="2951E998" w14:textId="12F58781" w:rsidR="00B16A29" w:rsidRPr="00DD4D22" w:rsidRDefault="00B16A29" w:rsidP="00CA4650">
            <w:pPr>
              <w:spacing w:after="0" w:line="360" w:lineRule="auto"/>
              <w:rPr>
                <w:rFonts w:cs="Arial"/>
                <w:szCs w:val="25"/>
              </w:rPr>
            </w:pPr>
            <w:r w:rsidRPr="00102617">
              <w:rPr>
                <w:rFonts w:cs="Arial"/>
                <w:b/>
                <w:szCs w:val="25"/>
              </w:rPr>
              <w:t>Fecha de inicio:</w:t>
            </w:r>
            <w:r w:rsidRPr="00DD4D22">
              <w:rPr>
                <w:rFonts w:cs="Arial"/>
                <w:szCs w:val="25"/>
              </w:rPr>
              <w:t xml:space="preserve"> </w:t>
            </w:r>
            <w:r w:rsidR="00805432">
              <w:rPr>
                <w:rFonts w:cs="Arial"/>
                <w:szCs w:val="25"/>
              </w:rPr>
              <w:t>16</w:t>
            </w:r>
            <w:r>
              <w:rPr>
                <w:rFonts w:cs="Arial"/>
                <w:szCs w:val="25"/>
              </w:rPr>
              <w:t xml:space="preserve"> de enero</w:t>
            </w:r>
            <w:r w:rsidRPr="00DD4D22">
              <w:rPr>
                <w:rFonts w:cs="Arial"/>
                <w:szCs w:val="25"/>
              </w:rPr>
              <w:t xml:space="preserve"> del 201</w:t>
            </w:r>
            <w:r>
              <w:rPr>
                <w:rFonts w:cs="Arial"/>
                <w:szCs w:val="25"/>
              </w:rPr>
              <w:t>9</w:t>
            </w:r>
          </w:p>
        </w:tc>
        <w:tc>
          <w:tcPr>
            <w:tcW w:w="4559" w:type="dxa"/>
          </w:tcPr>
          <w:p w14:paraId="467B30F7" w14:textId="0DD5B29E" w:rsidR="00B16A29" w:rsidRPr="00DD4D22" w:rsidRDefault="00B16A29" w:rsidP="00CA4650">
            <w:pPr>
              <w:spacing w:after="0" w:line="360" w:lineRule="auto"/>
              <w:rPr>
                <w:rFonts w:cs="Arial"/>
                <w:szCs w:val="25"/>
              </w:rPr>
            </w:pPr>
            <w:r w:rsidRPr="00B73E32">
              <w:rPr>
                <w:rFonts w:cs="Arial"/>
                <w:b/>
                <w:szCs w:val="25"/>
              </w:rPr>
              <w:t>Fecha de fin:</w:t>
            </w:r>
            <w:r>
              <w:rPr>
                <w:rFonts w:cs="Arial"/>
                <w:szCs w:val="25"/>
              </w:rPr>
              <w:t xml:space="preserve"> </w:t>
            </w:r>
            <w:r w:rsidR="00805432">
              <w:rPr>
                <w:rFonts w:cs="Arial"/>
                <w:szCs w:val="25"/>
              </w:rPr>
              <w:t>17</w:t>
            </w:r>
            <w:r>
              <w:rPr>
                <w:rFonts w:cs="Arial"/>
                <w:szCs w:val="25"/>
              </w:rPr>
              <w:t xml:space="preserve"> de enero del 2019</w:t>
            </w:r>
          </w:p>
        </w:tc>
      </w:tr>
      <w:tr w:rsidR="00B16A29" w:rsidRPr="00DD4D22" w14:paraId="367C9F1B" w14:textId="77777777" w:rsidTr="00CA4650">
        <w:tc>
          <w:tcPr>
            <w:tcW w:w="9111" w:type="dxa"/>
            <w:gridSpan w:val="2"/>
          </w:tcPr>
          <w:p w14:paraId="7ED46D93" w14:textId="77777777" w:rsidR="00B16A29" w:rsidRPr="00DD4D22" w:rsidRDefault="00B16A29" w:rsidP="00CA4650">
            <w:pPr>
              <w:spacing w:after="0" w:line="360"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B16A29" w:rsidRPr="00DD4D22" w14:paraId="5D68AFA1" w14:textId="77777777" w:rsidTr="00CA4650">
        <w:tc>
          <w:tcPr>
            <w:tcW w:w="9111" w:type="dxa"/>
            <w:gridSpan w:val="2"/>
          </w:tcPr>
          <w:p w14:paraId="65F0AEA4" w14:textId="2AC38050" w:rsidR="00B16A29" w:rsidRPr="00DD4D22" w:rsidRDefault="00B16A29" w:rsidP="00CA4650">
            <w:pPr>
              <w:keepNext/>
              <w:spacing w:after="0" w:line="276" w:lineRule="auto"/>
              <w:rPr>
                <w:rFonts w:cs="Arial"/>
                <w:szCs w:val="25"/>
              </w:rPr>
            </w:pPr>
            <w:r w:rsidRPr="00B73E32">
              <w:rPr>
                <w:rFonts w:cs="Arial"/>
                <w:b/>
                <w:szCs w:val="25"/>
              </w:rPr>
              <w:t>Descripción:</w:t>
            </w:r>
            <w:r w:rsidRPr="00DD4D22">
              <w:rPr>
                <w:rFonts w:cs="Arial"/>
                <w:szCs w:val="25"/>
              </w:rPr>
              <w:t xml:space="preserve"> </w:t>
            </w:r>
            <w:r>
              <w:rPr>
                <w:rFonts w:cs="Arial"/>
                <w:szCs w:val="25"/>
              </w:rPr>
              <w:t xml:space="preserve">Debe estructurarse el diseño de la vista donde se </w:t>
            </w:r>
            <w:r w:rsidR="00805432">
              <w:rPr>
                <w:rFonts w:cs="Arial"/>
                <w:szCs w:val="25"/>
              </w:rPr>
              <w:t>podrá registrar un nuevo usuario</w:t>
            </w:r>
            <w:r w:rsidRPr="00DD4D22">
              <w:rPr>
                <w:rFonts w:cs="Arial"/>
                <w:szCs w:val="25"/>
              </w:rPr>
              <w:t>.</w:t>
            </w:r>
            <w:r>
              <w:rPr>
                <w:rFonts w:cs="Arial"/>
                <w:szCs w:val="25"/>
              </w:rPr>
              <w:t xml:space="preserve"> </w:t>
            </w:r>
          </w:p>
        </w:tc>
      </w:tr>
      <w:bookmarkEnd w:id="184"/>
      <w:bookmarkEnd w:id="185"/>
    </w:tbl>
    <w:p w14:paraId="78CE7C06" w14:textId="77777777" w:rsidR="00B16A29" w:rsidRDefault="00B16A29" w:rsidP="00917E9F">
      <w:pPr>
        <w:spacing w:line="360" w:lineRule="auto"/>
      </w:pPr>
    </w:p>
    <w:p w14:paraId="6D000174" w14:textId="5190D25E" w:rsidR="00B16F61" w:rsidRDefault="00B16F61" w:rsidP="00B16F61">
      <w:pPr>
        <w:pStyle w:val="Descripcin"/>
        <w:keepNext/>
      </w:pPr>
      <w:bookmarkStart w:id="186" w:name="_Toc4342709"/>
      <w:r>
        <w:t xml:space="preserve">Tabla </w:t>
      </w:r>
      <w:r>
        <w:fldChar w:fldCharType="begin"/>
      </w:r>
      <w:r>
        <w:instrText xml:space="preserve"> SEQ Tabla \* ARABIC </w:instrText>
      </w:r>
      <w:r>
        <w:fldChar w:fldCharType="separate"/>
      </w:r>
      <w:r w:rsidR="00162A09">
        <w:rPr>
          <w:noProof/>
        </w:rPr>
        <w:t>16</w:t>
      </w:r>
      <w:r>
        <w:fldChar w:fldCharType="end"/>
      </w:r>
      <w:r>
        <w:t>: Tarea 6: Crear vista de usuario</w:t>
      </w:r>
      <w:bookmarkEnd w:id="186"/>
    </w:p>
    <w:tbl>
      <w:tblPr>
        <w:tblStyle w:val="Tablaconcuadrcula"/>
        <w:tblW w:w="0" w:type="auto"/>
        <w:tblLook w:val="04A0" w:firstRow="1" w:lastRow="0" w:firstColumn="1" w:lastColumn="0" w:noHBand="0" w:noVBand="1"/>
      </w:tblPr>
      <w:tblGrid>
        <w:gridCol w:w="4552"/>
        <w:gridCol w:w="4559"/>
      </w:tblGrid>
      <w:tr w:rsidR="004A567E" w:rsidRPr="00DD4D22" w14:paraId="19915246" w14:textId="77777777" w:rsidTr="00CA4650">
        <w:tc>
          <w:tcPr>
            <w:tcW w:w="9111" w:type="dxa"/>
            <w:gridSpan w:val="2"/>
            <w:shd w:val="clear" w:color="auto" w:fill="8EAADB" w:themeFill="accent1" w:themeFillTint="99"/>
          </w:tcPr>
          <w:p w14:paraId="66AD187D" w14:textId="77777777" w:rsidR="004A567E" w:rsidRPr="00DD4D22" w:rsidRDefault="004A567E" w:rsidP="00CA4650">
            <w:pPr>
              <w:spacing w:after="0"/>
              <w:jc w:val="center"/>
              <w:rPr>
                <w:rFonts w:cs="Arial"/>
                <w:szCs w:val="25"/>
              </w:rPr>
            </w:pPr>
            <w:bookmarkStart w:id="187" w:name="OLE_LINK116"/>
            <w:bookmarkStart w:id="188" w:name="OLE_LINK117"/>
            <w:r w:rsidRPr="00DD4D22">
              <w:rPr>
                <w:rFonts w:cs="Arial"/>
                <w:szCs w:val="25"/>
              </w:rPr>
              <w:t>Tarea</w:t>
            </w:r>
          </w:p>
        </w:tc>
      </w:tr>
      <w:tr w:rsidR="004A567E" w:rsidRPr="00DD4D22" w14:paraId="6316BB6F" w14:textId="77777777" w:rsidTr="00CA4650">
        <w:tc>
          <w:tcPr>
            <w:tcW w:w="4552" w:type="dxa"/>
          </w:tcPr>
          <w:p w14:paraId="770DF941" w14:textId="60BA5A32" w:rsidR="004A567E" w:rsidRPr="00DD4D22" w:rsidRDefault="004A567E" w:rsidP="00CA4650">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6</w:t>
            </w:r>
          </w:p>
        </w:tc>
        <w:tc>
          <w:tcPr>
            <w:tcW w:w="4559" w:type="dxa"/>
          </w:tcPr>
          <w:p w14:paraId="6E202ACC" w14:textId="77777777" w:rsidR="004A567E" w:rsidRPr="00DD4D22" w:rsidRDefault="004A567E" w:rsidP="00CA4650">
            <w:pPr>
              <w:spacing w:after="0" w:line="360" w:lineRule="auto"/>
              <w:rPr>
                <w:rFonts w:cs="Arial"/>
                <w:szCs w:val="25"/>
              </w:rPr>
            </w:pPr>
            <w:r w:rsidRPr="00B73E32">
              <w:rPr>
                <w:rFonts w:cs="Arial"/>
                <w:b/>
                <w:szCs w:val="25"/>
              </w:rPr>
              <w:t>No. De la HU:</w:t>
            </w:r>
            <w:r w:rsidRPr="00DD4D22">
              <w:rPr>
                <w:rFonts w:cs="Arial"/>
                <w:szCs w:val="25"/>
              </w:rPr>
              <w:t xml:space="preserve"> 1</w:t>
            </w:r>
          </w:p>
        </w:tc>
      </w:tr>
      <w:tr w:rsidR="004A567E" w:rsidRPr="00DD4D22" w14:paraId="71E1DBDB" w14:textId="77777777" w:rsidTr="00CA4650">
        <w:tc>
          <w:tcPr>
            <w:tcW w:w="9111" w:type="dxa"/>
            <w:gridSpan w:val="2"/>
          </w:tcPr>
          <w:p w14:paraId="7A217DBE" w14:textId="77777777" w:rsidR="004A567E" w:rsidRPr="00DD4D22" w:rsidRDefault="004A567E" w:rsidP="00CA4650">
            <w:pPr>
              <w:spacing w:after="0" w:line="360" w:lineRule="auto"/>
              <w:rPr>
                <w:rFonts w:cs="Arial"/>
                <w:szCs w:val="25"/>
              </w:rPr>
            </w:pPr>
            <w:r w:rsidRPr="00102617">
              <w:rPr>
                <w:rFonts w:cs="Arial"/>
                <w:b/>
                <w:szCs w:val="25"/>
              </w:rPr>
              <w:t>Nombre de la tarea:</w:t>
            </w:r>
            <w:r w:rsidRPr="00DD4D22">
              <w:rPr>
                <w:rFonts w:cs="Arial"/>
                <w:szCs w:val="25"/>
              </w:rPr>
              <w:t xml:space="preserve"> </w:t>
            </w:r>
            <w:r>
              <w:t>Crear vista de login</w:t>
            </w:r>
            <w:r w:rsidRPr="00DD4D22">
              <w:rPr>
                <w:rFonts w:cs="Arial"/>
                <w:szCs w:val="25"/>
              </w:rPr>
              <w:t>.</w:t>
            </w:r>
          </w:p>
        </w:tc>
      </w:tr>
      <w:tr w:rsidR="004A567E" w:rsidRPr="00DD4D22" w14:paraId="7A5B0926" w14:textId="77777777" w:rsidTr="00CA4650">
        <w:tc>
          <w:tcPr>
            <w:tcW w:w="4552" w:type="dxa"/>
          </w:tcPr>
          <w:p w14:paraId="00BC47E4" w14:textId="77777777" w:rsidR="004A567E" w:rsidRPr="00DD4D22" w:rsidRDefault="004A567E" w:rsidP="00CA4650">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521E9586" w14:textId="77777777" w:rsidR="004A567E" w:rsidRPr="00DD4D22" w:rsidRDefault="004A567E" w:rsidP="00CA4650">
            <w:pPr>
              <w:spacing w:after="0" w:line="360" w:lineRule="auto"/>
              <w:rPr>
                <w:rFonts w:cs="Arial"/>
                <w:szCs w:val="25"/>
              </w:rPr>
            </w:pPr>
            <w:r w:rsidRPr="00B73E32">
              <w:rPr>
                <w:rFonts w:cs="Arial"/>
                <w:b/>
                <w:szCs w:val="25"/>
              </w:rPr>
              <w:t>Estimación:</w:t>
            </w:r>
            <w:r>
              <w:rPr>
                <w:rFonts w:cs="Arial"/>
                <w:szCs w:val="25"/>
              </w:rPr>
              <w:t xml:space="preserve"> 2</w:t>
            </w:r>
            <w:r w:rsidRPr="00DD4D22">
              <w:rPr>
                <w:rFonts w:cs="Arial"/>
                <w:szCs w:val="25"/>
              </w:rPr>
              <w:t xml:space="preserve"> </w:t>
            </w:r>
            <w:r>
              <w:rPr>
                <w:rFonts w:cs="Arial"/>
                <w:szCs w:val="25"/>
              </w:rPr>
              <w:t>días</w:t>
            </w:r>
          </w:p>
        </w:tc>
      </w:tr>
      <w:tr w:rsidR="004A567E" w:rsidRPr="00DD4D22" w14:paraId="3477D8FA" w14:textId="77777777" w:rsidTr="00CA4650">
        <w:tc>
          <w:tcPr>
            <w:tcW w:w="4552" w:type="dxa"/>
          </w:tcPr>
          <w:p w14:paraId="117AE973" w14:textId="11ABBFB1" w:rsidR="004A567E" w:rsidRPr="00DD4D22" w:rsidRDefault="004A567E" w:rsidP="00CA4650">
            <w:pPr>
              <w:spacing w:after="0" w:line="360" w:lineRule="auto"/>
              <w:rPr>
                <w:rFonts w:cs="Arial"/>
                <w:szCs w:val="25"/>
              </w:rPr>
            </w:pPr>
            <w:r w:rsidRPr="00102617">
              <w:rPr>
                <w:rFonts w:cs="Arial"/>
                <w:b/>
                <w:szCs w:val="25"/>
              </w:rPr>
              <w:t>Fecha de inicio:</w:t>
            </w:r>
            <w:r w:rsidRPr="00DD4D22">
              <w:rPr>
                <w:rFonts w:cs="Arial"/>
                <w:szCs w:val="25"/>
              </w:rPr>
              <w:t xml:space="preserve"> </w:t>
            </w:r>
            <w:r w:rsidR="00B16F61">
              <w:rPr>
                <w:rFonts w:cs="Arial"/>
                <w:szCs w:val="25"/>
              </w:rPr>
              <w:t>17</w:t>
            </w:r>
            <w:r>
              <w:rPr>
                <w:rFonts w:cs="Arial"/>
                <w:szCs w:val="25"/>
              </w:rPr>
              <w:t xml:space="preserve"> de enero</w:t>
            </w:r>
            <w:r w:rsidRPr="00DD4D22">
              <w:rPr>
                <w:rFonts w:cs="Arial"/>
                <w:szCs w:val="25"/>
              </w:rPr>
              <w:t xml:space="preserve"> del 201</w:t>
            </w:r>
            <w:r>
              <w:rPr>
                <w:rFonts w:cs="Arial"/>
                <w:szCs w:val="25"/>
              </w:rPr>
              <w:t>9</w:t>
            </w:r>
          </w:p>
        </w:tc>
        <w:tc>
          <w:tcPr>
            <w:tcW w:w="4559" w:type="dxa"/>
          </w:tcPr>
          <w:p w14:paraId="335A90F5" w14:textId="7EC01849" w:rsidR="004A567E" w:rsidRPr="00DD4D22" w:rsidRDefault="004A567E" w:rsidP="00CA4650">
            <w:pPr>
              <w:spacing w:after="0" w:line="360" w:lineRule="auto"/>
              <w:rPr>
                <w:rFonts w:cs="Arial"/>
                <w:szCs w:val="25"/>
              </w:rPr>
            </w:pPr>
            <w:r w:rsidRPr="00B73E32">
              <w:rPr>
                <w:rFonts w:cs="Arial"/>
                <w:b/>
                <w:szCs w:val="25"/>
              </w:rPr>
              <w:t>Fecha de fin:</w:t>
            </w:r>
            <w:r>
              <w:rPr>
                <w:rFonts w:cs="Arial"/>
                <w:szCs w:val="25"/>
              </w:rPr>
              <w:t xml:space="preserve"> </w:t>
            </w:r>
            <w:r w:rsidR="00B16F61">
              <w:rPr>
                <w:rFonts w:cs="Arial"/>
                <w:szCs w:val="25"/>
              </w:rPr>
              <w:t>18</w:t>
            </w:r>
            <w:r>
              <w:rPr>
                <w:rFonts w:cs="Arial"/>
                <w:szCs w:val="25"/>
              </w:rPr>
              <w:t xml:space="preserve"> de enero del 2019</w:t>
            </w:r>
          </w:p>
        </w:tc>
      </w:tr>
      <w:tr w:rsidR="004A567E" w:rsidRPr="00DD4D22" w14:paraId="473A1FF3" w14:textId="77777777" w:rsidTr="00CA4650">
        <w:tc>
          <w:tcPr>
            <w:tcW w:w="9111" w:type="dxa"/>
            <w:gridSpan w:val="2"/>
          </w:tcPr>
          <w:p w14:paraId="74CBBDB8" w14:textId="77777777" w:rsidR="004A567E" w:rsidRPr="00DD4D22" w:rsidRDefault="004A567E" w:rsidP="00CA4650">
            <w:pPr>
              <w:spacing w:after="0" w:line="360"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4A567E" w:rsidRPr="00DD4D22" w14:paraId="40B1714C" w14:textId="77777777" w:rsidTr="00CA4650">
        <w:tc>
          <w:tcPr>
            <w:tcW w:w="9111" w:type="dxa"/>
            <w:gridSpan w:val="2"/>
          </w:tcPr>
          <w:p w14:paraId="1BE87A88" w14:textId="2E64D1A2" w:rsidR="004A567E" w:rsidRPr="00DD4D22" w:rsidRDefault="004A567E" w:rsidP="00CA4650">
            <w:pPr>
              <w:keepNext/>
              <w:spacing w:after="0" w:line="276" w:lineRule="auto"/>
              <w:rPr>
                <w:rFonts w:cs="Arial"/>
                <w:szCs w:val="25"/>
              </w:rPr>
            </w:pPr>
            <w:r w:rsidRPr="00B73E32">
              <w:rPr>
                <w:rFonts w:cs="Arial"/>
                <w:b/>
                <w:szCs w:val="25"/>
              </w:rPr>
              <w:t>Descripción:</w:t>
            </w:r>
            <w:r w:rsidRPr="00DD4D22">
              <w:rPr>
                <w:rFonts w:cs="Arial"/>
                <w:szCs w:val="25"/>
              </w:rPr>
              <w:t xml:space="preserve"> </w:t>
            </w:r>
            <w:r>
              <w:rPr>
                <w:rFonts w:cs="Arial"/>
                <w:szCs w:val="25"/>
              </w:rPr>
              <w:t xml:space="preserve">Debe estructurarse el diseño de la vista donde el usuario podrá gestionar </w:t>
            </w:r>
            <w:r w:rsidR="00B16F61">
              <w:rPr>
                <w:rFonts w:cs="Arial"/>
                <w:szCs w:val="25"/>
              </w:rPr>
              <w:t>su cuenta y gestionar grupo en caso de ser organizador de uno</w:t>
            </w:r>
            <w:r w:rsidRPr="00DD4D22">
              <w:rPr>
                <w:rFonts w:cs="Arial"/>
                <w:szCs w:val="25"/>
              </w:rPr>
              <w:t>.</w:t>
            </w:r>
            <w:r>
              <w:rPr>
                <w:rFonts w:cs="Arial"/>
                <w:szCs w:val="25"/>
              </w:rPr>
              <w:t xml:space="preserve"> </w:t>
            </w:r>
          </w:p>
        </w:tc>
      </w:tr>
      <w:bookmarkEnd w:id="187"/>
      <w:bookmarkEnd w:id="188"/>
    </w:tbl>
    <w:p w14:paraId="452CE72A" w14:textId="77777777" w:rsidR="004A567E" w:rsidRDefault="004A567E" w:rsidP="00917E9F">
      <w:pPr>
        <w:spacing w:line="360" w:lineRule="auto"/>
      </w:pPr>
    </w:p>
    <w:p w14:paraId="72D0C3FF" w14:textId="68B67321" w:rsidR="00CA4DE3" w:rsidRDefault="00D676C6" w:rsidP="00D676C6">
      <w:pPr>
        <w:pStyle w:val="Ttulo3"/>
      </w:pPr>
      <w:bookmarkStart w:id="189" w:name="OLE_LINK110"/>
      <w:bookmarkStart w:id="190" w:name="OLE_LINK111"/>
      <w:bookmarkStart w:id="191" w:name="_Toc4351364"/>
      <w:r>
        <w:t>2.4.2 Iteración 2</w:t>
      </w:r>
      <w:bookmarkEnd w:id="189"/>
      <w:bookmarkEnd w:id="190"/>
      <w:bookmarkEnd w:id="191"/>
    </w:p>
    <w:p w14:paraId="1BF14EE7" w14:textId="77777777" w:rsidR="001A66F3" w:rsidRDefault="00AD1AB2" w:rsidP="00D676C6">
      <w:r>
        <w:t xml:space="preserve">El objetivo principal de esta </w:t>
      </w:r>
      <w:r w:rsidR="002F672B">
        <w:t xml:space="preserve">iteración </w:t>
      </w:r>
      <w:r w:rsidR="00536FB9">
        <w:t xml:space="preserve">es implementar la configuración </w:t>
      </w:r>
      <w:r w:rsidR="006E28B9">
        <w:t xml:space="preserve">de nuevos experimentos, crear una configuración predeterminada que </w:t>
      </w:r>
      <w:r w:rsidR="0082780B">
        <w:t>permita ejecutar un experimento de madera rápida y la configuración dinámica de un experimento basándose en las opciones que</w:t>
      </w:r>
      <w:r w:rsidR="001A66F3">
        <w:t xml:space="preserve"> el usuario escoja en cada nivel.</w:t>
      </w:r>
    </w:p>
    <w:p w14:paraId="4E7AB008" w14:textId="77777777" w:rsidR="001A66F3" w:rsidRDefault="001A66F3" w:rsidP="00D676C6">
      <w:r>
        <w:t>Tareas:</w:t>
      </w:r>
    </w:p>
    <w:p w14:paraId="3A6BB632" w14:textId="36C302DE" w:rsidR="00D676C6" w:rsidRDefault="00DA3CBD" w:rsidP="005426DD">
      <w:pPr>
        <w:pStyle w:val="Prrafodelista"/>
        <w:numPr>
          <w:ilvl w:val="0"/>
          <w:numId w:val="35"/>
        </w:numPr>
      </w:pPr>
      <w:bookmarkStart w:id="192" w:name="OLE_LINK118"/>
      <w:bookmarkStart w:id="193" w:name="OLE_LINK119"/>
      <w:r>
        <w:t>Implementar</w:t>
      </w:r>
      <w:r w:rsidR="00F11659">
        <w:t xml:space="preserve"> la forma en que se genera</w:t>
      </w:r>
      <w:r w:rsidR="00005377">
        <w:t xml:space="preserve"> el</w:t>
      </w:r>
      <w:r w:rsidR="00F11659">
        <w:t xml:space="preserve"> XML</w:t>
      </w:r>
      <w:bookmarkEnd w:id="192"/>
      <w:bookmarkEnd w:id="193"/>
      <w:r w:rsidR="00005377">
        <w:t>.</w:t>
      </w:r>
    </w:p>
    <w:p w14:paraId="113B9B57" w14:textId="02F9F7BB" w:rsidR="00005377" w:rsidRDefault="00005377" w:rsidP="005426DD">
      <w:pPr>
        <w:pStyle w:val="Prrafodelista"/>
        <w:numPr>
          <w:ilvl w:val="0"/>
          <w:numId w:val="35"/>
        </w:numPr>
      </w:pPr>
      <w:bookmarkStart w:id="194" w:name="OLE_LINK122"/>
      <w:bookmarkStart w:id="195" w:name="OLE_LINK123"/>
      <w:r>
        <w:t>Implementar configuración predeterminada de un experimento</w:t>
      </w:r>
      <w:bookmarkEnd w:id="194"/>
      <w:bookmarkEnd w:id="195"/>
      <w:r w:rsidR="003C403C">
        <w:t>.</w:t>
      </w:r>
    </w:p>
    <w:p w14:paraId="6CE43F53" w14:textId="4AA17D2D" w:rsidR="00005377" w:rsidRDefault="00C84F94" w:rsidP="00344264">
      <w:pPr>
        <w:pStyle w:val="Prrafodelista"/>
        <w:numPr>
          <w:ilvl w:val="0"/>
          <w:numId w:val="35"/>
        </w:numPr>
      </w:pPr>
      <w:bookmarkStart w:id="196" w:name="OLE_LINK124"/>
      <w:bookmarkStart w:id="197" w:name="OLE_LINK125"/>
      <w:r>
        <w:t>Implementar configuración dinámica de un experimento</w:t>
      </w:r>
      <w:bookmarkEnd w:id="196"/>
      <w:bookmarkEnd w:id="197"/>
      <w:r w:rsidR="003C403C">
        <w:t>.</w:t>
      </w:r>
    </w:p>
    <w:p w14:paraId="71615042" w14:textId="77777777" w:rsidR="00DA3CBD" w:rsidRDefault="00DA3CBD" w:rsidP="00DA3CBD"/>
    <w:p w14:paraId="2AC4D3E5" w14:textId="65B7E86A" w:rsidR="00971035" w:rsidRDefault="00971035" w:rsidP="00971035">
      <w:pPr>
        <w:pStyle w:val="Descripcin"/>
        <w:keepNext/>
      </w:pPr>
      <w:bookmarkStart w:id="198" w:name="_Toc4342710"/>
      <w:r>
        <w:lastRenderedPageBreak/>
        <w:t xml:space="preserve">Tabla </w:t>
      </w:r>
      <w:r>
        <w:fldChar w:fldCharType="begin"/>
      </w:r>
      <w:r>
        <w:instrText xml:space="preserve"> SEQ Tabla \* ARABIC </w:instrText>
      </w:r>
      <w:r>
        <w:fldChar w:fldCharType="separate"/>
      </w:r>
      <w:r w:rsidR="00162A09">
        <w:rPr>
          <w:noProof/>
        </w:rPr>
        <w:t>17</w:t>
      </w:r>
      <w:r>
        <w:fldChar w:fldCharType="end"/>
      </w:r>
      <w:r>
        <w:t xml:space="preserve">: Tarea 7: </w:t>
      </w:r>
      <w:r w:rsidRPr="00B37404">
        <w:t>Implementar la forma en que se genera el XML</w:t>
      </w:r>
      <w:bookmarkEnd w:id="198"/>
    </w:p>
    <w:tbl>
      <w:tblPr>
        <w:tblStyle w:val="Tablaconcuadrcula"/>
        <w:tblW w:w="0" w:type="auto"/>
        <w:tblLook w:val="04A0" w:firstRow="1" w:lastRow="0" w:firstColumn="1" w:lastColumn="0" w:noHBand="0" w:noVBand="1"/>
      </w:tblPr>
      <w:tblGrid>
        <w:gridCol w:w="4552"/>
        <w:gridCol w:w="4559"/>
      </w:tblGrid>
      <w:tr w:rsidR="00C26010" w:rsidRPr="00DD4D22" w14:paraId="2EBEDCA9" w14:textId="77777777" w:rsidTr="00CA4650">
        <w:tc>
          <w:tcPr>
            <w:tcW w:w="9111" w:type="dxa"/>
            <w:gridSpan w:val="2"/>
            <w:shd w:val="clear" w:color="auto" w:fill="8EAADB" w:themeFill="accent1" w:themeFillTint="99"/>
          </w:tcPr>
          <w:p w14:paraId="421EB2D1" w14:textId="77777777" w:rsidR="00C26010" w:rsidRPr="00DD4D22" w:rsidRDefault="00C26010" w:rsidP="00971035">
            <w:pPr>
              <w:spacing w:after="0" w:line="360" w:lineRule="auto"/>
              <w:jc w:val="center"/>
              <w:rPr>
                <w:rFonts w:cs="Arial"/>
                <w:szCs w:val="25"/>
              </w:rPr>
            </w:pPr>
            <w:bookmarkStart w:id="199" w:name="OLE_LINK120"/>
            <w:bookmarkStart w:id="200" w:name="OLE_LINK121"/>
            <w:r w:rsidRPr="00DD4D22">
              <w:rPr>
                <w:rFonts w:cs="Arial"/>
                <w:szCs w:val="25"/>
              </w:rPr>
              <w:t>Tarea</w:t>
            </w:r>
          </w:p>
        </w:tc>
      </w:tr>
      <w:tr w:rsidR="00C26010" w:rsidRPr="00DD4D22" w14:paraId="66E15B28" w14:textId="77777777" w:rsidTr="00CA4650">
        <w:tc>
          <w:tcPr>
            <w:tcW w:w="4552" w:type="dxa"/>
          </w:tcPr>
          <w:p w14:paraId="6B2405FA" w14:textId="418AAAD1" w:rsidR="00C26010" w:rsidRPr="00DD4D22" w:rsidRDefault="00C26010" w:rsidP="00971035">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7</w:t>
            </w:r>
          </w:p>
        </w:tc>
        <w:tc>
          <w:tcPr>
            <w:tcW w:w="4559" w:type="dxa"/>
          </w:tcPr>
          <w:p w14:paraId="600625B4" w14:textId="7FB82E67" w:rsidR="00C26010" w:rsidRPr="00DD4D22" w:rsidRDefault="00C26010" w:rsidP="00971035">
            <w:pPr>
              <w:spacing w:after="0" w:line="360" w:lineRule="auto"/>
              <w:rPr>
                <w:rFonts w:cs="Arial"/>
                <w:szCs w:val="25"/>
              </w:rPr>
            </w:pPr>
            <w:r w:rsidRPr="00B73E32">
              <w:rPr>
                <w:rFonts w:cs="Arial"/>
                <w:b/>
                <w:szCs w:val="25"/>
              </w:rPr>
              <w:t>No. De la HU:</w:t>
            </w:r>
            <w:r>
              <w:rPr>
                <w:rFonts w:cs="Arial"/>
                <w:szCs w:val="25"/>
              </w:rPr>
              <w:t xml:space="preserve"> 2</w:t>
            </w:r>
          </w:p>
        </w:tc>
      </w:tr>
      <w:tr w:rsidR="00C26010" w:rsidRPr="00DD4D22" w14:paraId="4B4240BE" w14:textId="77777777" w:rsidTr="00CA4650">
        <w:tc>
          <w:tcPr>
            <w:tcW w:w="9111" w:type="dxa"/>
            <w:gridSpan w:val="2"/>
          </w:tcPr>
          <w:p w14:paraId="6E72F587" w14:textId="7C75EBEB" w:rsidR="00C26010" w:rsidRPr="00DD4D22" w:rsidRDefault="00C26010" w:rsidP="00971035">
            <w:pPr>
              <w:spacing w:after="0" w:line="360" w:lineRule="auto"/>
              <w:rPr>
                <w:rFonts w:cs="Arial"/>
                <w:szCs w:val="25"/>
              </w:rPr>
            </w:pPr>
            <w:r w:rsidRPr="00102617">
              <w:rPr>
                <w:rFonts w:cs="Arial"/>
                <w:b/>
                <w:szCs w:val="25"/>
              </w:rPr>
              <w:t>Nombre de la tarea:</w:t>
            </w:r>
            <w:r w:rsidRPr="00DD4D22">
              <w:rPr>
                <w:rFonts w:cs="Arial"/>
                <w:szCs w:val="25"/>
              </w:rPr>
              <w:t xml:space="preserve"> </w:t>
            </w:r>
            <w:bookmarkStart w:id="201" w:name="OLE_LINK126"/>
            <w:bookmarkStart w:id="202" w:name="OLE_LINK127"/>
            <w:r w:rsidR="009C6B16">
              <w:t>Implementar la forma en que se genera el XML</w:t>
            </w:r>
            <w:bookmarkEnd w:id="201"/>
            <w:bookmarkEnd w:id="202"/>
            <w:r w:rsidRPr="00DD4D22">
              <w:rPr>
                <w:rFonts w:cs="Arial"/>
                <w:szCs w:val="25"/>
              </w:rPr>
              <w:t>.</w:t>
            </w:r>
          </w:p>
        </w:tc>
      </w:tr>
      <w:tr w:rsidR="00C26010" w:rsidRPr="00DD4D22" w14:paraId="5D9FD6E3" w14:textId="77777777" w:rsidTr="00CA4650">
        <w:tc>
          <w:tcPr>
            <w:tcW w:w="4552" w:type="dxa"/>
          </w:tcPr>
          <w:p w14:paraId="47BA86E0" w14:textId="77777777" w:rsidR="00C26010" w:rsidRPr="00DD4D22" w:rsidRDefault="00C26010" w:rsidP="00971035">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59D50EA6" w14:textId="61D9FFCD" w:rsidR="00C26010" w:rsidRPr="00DD4D22" w:rsidRDefault="00C26010" w:rsidP="00971035">
            <w:pPr>
              <w:spacing w:after="0" w:line="360" w:lineRule="auto"/>
              <w:rPr>
                <w:rFonts w:cs="Arial"/>
                <w:szCs w:val="25"/>
              </w:rPr>
            </w:pPr>
            <w:r w:rsidRPr="00B73E32">
              <w:rPr>
                <w:rFonts w:cs="Arial"/>
                <w:b/>
                <w:szCs w:val="25"/>
              </w:rPr>
              <w:t>Estimación:</w:t>
            </w:r>
            <w:r w:rsidR="003E5633">
              <w:rPr>
                <w:rFonts w:cs="Arial"/>
                <w:szCs w:val="25"/>
              </w:rPr>
              <w:t xml:space="preserve"> 2</w:t>
            </w:r>
            <w:r w:rsidRPr="00DD4D22">
              <w:rPr>
                <w:rFonts w:cs="Arial"/>
                <w:szCs w:val="25"/>
              </w:rPr>
              <w:t xml:space="preserve"> </w:t>
            </w:r>
            <w:r w:rsidR="003E5633">
              <w:rPr>
                <w:rFonts w:cs="Arial"/>
                <w:szCs w:val="25"/>
              </w:rPr>
              <w:t>semanas</w:t>
            </w:r>
          </w:p>
        </w:tc>
      </w:tr>
      <w:tr w:rsidR="00C26010" w:rsidRPr="00DD4D22" w14:paraId="783C6692" w14:textId="77777777" w:rsidTr="00CA4650">
        <w:tc>
          <w:tcPr>
            <w:tcW w:w="4552" w:type="dxa"/>
          </w:tcPr>
          <w:p w14:paraId="5803A179" w14:textId="1F54F7D4" w:rsidR="00C26010" w:rsidRPr="00DD4D22" w:rsidRDefault="00C26010" w:rsidP="00971035">
            <w:pPr>
              <w:spacing w:after="0" w:line="360" w:lineRule="auto"/>
              <w:rPr>
                <w:rFonts w:cs="Arial"/>
                <w:szCs w:val="25"/>
              </w:rPr>
            </w:pPr>
            <w:r w:rsidRPr="00102617">
              <w:rPr>
                <w:rFonts w:cs="Arial"/>
                <w:b/>
                <w:szCs w:val="25"/>
              </w:rPr>
              <w:t>Fecha de inicio:</w:t>
            </w:r>
            <w:r w:rsidRPr="00DD4D22">
              <w:rPr>
                <w:rFonts w:cs="Arial"/>
                <w:szCs w:val="25"/>
              </w:rPr>
              <w:t xml:space="preserve"> </w:t>
            </w:r>
            <w:r w:rsidR="001E7593">
              <w:rPr>
                <w:rFonts w:cs="Arial"/>
                <w:szCs w:val="25"/>
              </w:rPr>
              <w:t>21</w:t>
            </w:r>
            <w:r>
              <w:rPr>
                <w:rFonts w:cs="Arial"/>
                <w:szCs w:val="25"/>
              </w:rPr>
              <w:t xml:space="preserve"> de enero</w:t>
            </w:r>
            <w:r w:rsidRPr="00DD4D22">
              <w:rPr>
                <w:rFonts w:cs="Arial"/>
                <w:szCs w:val="25"/>
              </w:rPr>
              <w:t xml:space="preserve"> del 201</w:t>
            </w:r>
            <w:r>
              <w:rPr>
                <w:rFonts w:cs="Arial"/>
                <w:szCs w:val="25"/>
              </w:rPr>
              <w:t>9</w:t>
            </w:r>
          </w:p>
        </w:tc>
        <w:tc>
          <w:tcPr>
            <w:tcW w:w="4559" w:type="dxa"/>
          </w:tcPr>
          <w:p w14:paraId="1E568516" w14:textId="3707BBAC" w:rsidR="00C26010" w:rsidRPr="00DD4D22" w:rsidRDefault="00C26010" w:rsidP="00971035">
            <w:pPr>
              <w:spacing w:after="0" w:line="360" w:lineRule="auto"/>
              <w:rPr>
                <w:rFonts w:cs="Arial"/>
                <w:szCs w:val="25"/>
              </w:rPr>
            </w:pPr>
            <w:r w:rsidRPr="00B73E32">
              <w:rPr>
                <w:rFonts w:cs="Arial"/>
                <w:b/>
                <w:szCs w:val="25"/>
              </w:rPr>
              <w:t>Fecha de fin:</w:t>
            </w:r>
            <w:r>
              <w:rPr>
                <w:rFonts w:cs="Arial"/>
                <w:szCs w:val="25"/>
              </w:rPr>
              <w:t xml:space="preserve"> </w:t>
            </w:r>
            <w:r w:rsidR="001E7593">
              <w:rPr>
                <w:rFonts w:cs="Arial"/>
                <w:szCs w:val="25"/>
              </w:rPr>
              <w:t>1 de febr</w:t>
            </w:r>
            <w:r>
              <w:rPr>
                <w:rFonts w:cs="Arial"/>
                <w:szCs w:val="25"/>
              </w:rPr>
              <w:t>ero del 2019</w:t>
            </w:r>
          </w:p>
        </w:tc>
      </w:tr>
      <w:tr w:rsidR="00C26010" w:rsidRPr="00DD4D22" w14:paraId="394458EA" w14:textId="77777777" w:rsidTr="00CA4650">
        <w:tc>
          <w:tcPr>
            <w:tcW w:w="9111" w:type="dxa"/>
            <w:gridSpan w:val="2"/>
          </w:tcPr>
          <w:p w14:paraId="4037D71D" w14:textId="77777777" w:rsidR="00C26010" w:rsidRPr="00DD4D22" w:rsidRDefault="00C26010" w:rsidP="00971035">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26010" w:rsidRPr="00DD4D22" w14:paraId="2A90E06A" w14:textId="77777777" w:rsidTr="00CA4650">
        <w:tc>
          <w:tcPr>
            <w:tcW w:w="9111" w:type="dxa"/>
            <w:gridSpan w:val="2"/>
          </w:tcPr>
          <w:p w14:paraId="0E13D9A2" w14:textId="79343F3F" w:rsidR="00C26010" w:rsidRPr="00DD4D22" w:rsidRDefault="00C26010" w:rsidP="00971035">
            <w:pPr>
              <w:keepNext/>
              <w:spacing w:after="0" w:line="276" w:lineRule="auto"/>
              <w:rPr>
                <w:rFonts w:cs="Arial"/>
                <w:szCs w:val="25"/>
              </w:rPr>
            </w:pPr>
            <w:r w:rsidRPr="00B73E32">
              <w:rPr>
                <w:rFonts w:cs="Arial"/>
                <w:b/>
                <w:szCs w:val="25"/>
              </w:rPr>
              <w:t>Descripción:</w:t>
            </w:r>
            <w:r w:rsidR="009C6B16">
              <w:rPr>
                <w:rFonts w:cs="Arial"/>
                <w:b/>
                <w:szCs w:val="25"/>
              </w:rPr>
              <w:t xml:space="preserve"> </w:t>
            </w:r>
            <w:r w:rsidR="009C6B16">
              <w:rPr>
                <w:rFonts w:cs="Arial"/>
                <w:szCs w:val="25"/>
              </w:rPr>
              <w:t xml:space="preserve">Se debe implementar la manera de generar el archivo XML que se le pasara al núcleo del </w:t>
            </w:r>
            <w:r w:rsidR="009C6B16" w:rsidRPr="009C6B16">
              <w:rPr>
                <w:rFonts w:cs="Arial"/>
                <w:i/>
                <w:szCs w:val="25"/>
              </w:rPr>
              <w:t>framework</w:t>
            </w:r>
            <w:r w:rsidR="009C6B16">
              <w:rPr>
                <w:rFonts w:cs="Arial"/>
                <w:szCs w:val="25"/>
              </w:rPr>
              <w:t xml:space="preserve"> JCLAL para </w:t>
            </w:r>
            <w:r w:rsidR="002C5A39">
              <w:rPr>
                <w:rFonts w:cs="Arial"/>
                <w:szCs w:val="25"/>
              </w:rPr>
              <w:t>la realización de un experimento</w:t>
            </w:r>
            <w:r w:rsidRPr="00DD4D22">
              <w:rPr>
                <w:rFonts w:cs="Arial"/>
                <w:szCs w:val="25"/>
              </w:rPr>
              <w:t>.</w:t>
            </w:r>
            <w:r>
              <w:rPr>
                <w:rFonts w:cs="Arial"/>
                <w:szCs w:val="25"/>
              </w:rPr>
              <w:t xml:space="preserve"> </w:t>
            </w:r>
          </w:p>
        </w:tc>
      </w:tr>
      <w:bookmarkEnd w:id="199"/>
      <w:bookmarkEnd w:id="200"/>
    </w:tbl>
    <w:p w14:paraId="08BA4507" w14:textId="77777777" w:rsidR="00DA3CBD" w:rsidRDefault="00DA3CBD" w:rsidP="00DA3CBD"/>
    <w:p w14:paraId="22948099" w14:textId="54813102" w:rsidR="00971035" w:rsidRDefault="00971035" w:rsidP="00971035">
      <w:pPr>
        <w:pStyle w:val="Descripcin"/>
        <w:keepNext/>
      </w:pPr>
      <w:bookmarkStart w:id="203" w:name="_Toc4342711"/>
      <w:r>
        <w:t xml:space="preserve">Tabla </w:t>
      </w:r>
      <w:r>
        <w:fldChar w:fldCharType="begin"/>
      </w:r>
      <w:r>
        <w:instrText xml:space="preserve"> SEQ Tabla \* ARABIC </w:instrText>
      </w:r>
      <w:r>
        <w:fldChar w:fldCharType="separate"/>
      </w:r>
      <w:r w:rsidR="00162A09">
        <w:rPr>
          <w:noProof/>
        </w:rPr>
        <w:t>18</w:t>
      </w:r>
      <w:r>
        <w:fldChar w:fldCharType="end"/>
      </w:r>
      <w:r>
        <w:t xml:space="preserve">: Tarea 18: </w:t>
      </w:r>
      <w:r w:rsidRPr="00E12E2F">
        <w:t>Implementar configuración predeterminada de un experimento</w:t>
      </w:r>
      <w:r>
        <w:t>.</w:t>
      </w:r>
      <w:bookmarkEnd w:id="203"/>
    </w:p>
    <w:tbl>
      <w:tblPr>
        <w:tblStyle w:val="Tablaconcuadrcula"/>
        <w:tblW w:w="0" w:type="auto"/>
        <w:tblLook w:val="04A0" w:firstRow="1" w:lastRow="0" w:firstColumn="1" w:lastColumn="0" w:noHBand="0" w:noVBand="1"/>
      </w:tblPr>
      <w:tblGrid>
        <w:gridCol w:w="4552"/>
        <w:gridCol w:w="4559"/>
      </w:tblGrid>
      <w:tr w:rsidR="001E7593" w:rsidRPr="00DD4D22" w14:paraId="4287AA52" w14:textId="77777777" w:rsidTr="00CA4650">
        <w:tc>
          <w:tcPr>
            <w:tcW w:w="9111" w:type="dxa"/>
            <w:gridSpan w:val="2"/>
            <w:shd w:val="clear" w:color="auto" w:fill="8EAADB" w:themeFill="accent1" w:themeFillTint="99"/>
          </w:tcPr>
          <w:p w14:paraId="06493BCC" w14:textId="77777777" w:rsidR="001E7593" w:rsidRPr="00DD4D22" w:rsidRDefault="001E7593" w:rsidP="00CA4650">
            <w:pPr>
              <w:spacing w:after="0"/>
              <w:jc w:val="center"/>
              <w:rPr>
                <w:rFonts w:cs="Arial"/>
                <w:szCs w:val="25"/>
              </w:rPr>
            </w:pPr>
            <w:r w:rsidRPr="00DD4D22">
              <w:rPr>
                <w:rFonts w:cs="Arial"/>
                <w:szCs w:val="25"/>
              </w:rPr>
              <w:t>Tarea</w:t>
            </w:r>
          </w:p>
        </w:tc>
      </w:tr>
      <w:tr w:rsidR="001E7593" w:rsidRPr="00DD4D22" w14:paraId="43B406C0" w14:textId="77777777" w:rsidTr="00CA4650">
        <w:tc>
          <w:tcPr>
            <w:tcW w:w="4552" w:type="dxa"/>
          </w:tcPr>
          <w:p w14:paraId="699DE1E1" w14:textId="0CC1CEC4" w:rsidR="001E7593" w:rsidRPr="00DD4D22" w:rsidRDefault="001E7593" w:rsidP="00971035">
            <w:pPr>
              <w:spacing w:after="0" w:line="276" w:lineRule="auto"/>
              <w:rPr>
                <w:rFonts w:cs="Arial"/>
                <w:szCs w:val="25"/>
              </w:rPr>
            </w:pPr>
            <w:r w:rsidRPr="00102617">
              <w:rPr>
                <w:rFonts w:cs="Arial"/>
                <w:b/>
                <w:szCs w:val="25"/>
              </w:rPr>
              <w:t>No.:</w:t>
            </w:r>
            <w:r w:rsidRPr="00DD4D22">
              <w:rPr>
                <w:rFonts w:cs="Arial"/>
                <w:szCs w:val="25"/>
              </w:rPr>
              <w:t xml:space="preserve"> </w:t>
            </w:r>
            <w:r w:rsidR="003C403C">
              <w:rPr>
                <w:rFonts w:cs="Arial"/>
                <w:szCs w:val="25"/>
              </w:rPr>
              <w:t>8</w:t>
            </w:r>
          </w:p>
        </w:tc>
        <w:tc>
          <w:tcPr>
            <w:tcW w:w="4559" w:type="dxa"/>
          </w:tcPr>
          <w:p w14:paraId="68EF69A0" w14:textId="77777777" w:rsidR="001E7593" w:rsidRPr="00DD4D22" w:rsidRDefault="001E7593" w:rsidP="00CA4650">
            <w:pPr>
              <w:spacing w:after="0" w:line="360" w:lineRule="auto"/>
              <w:rPr>
                <w:rFonts w:cs="Arial"/>
                <w:szCs w:val="25"/>
              </w:rPr>
            </w:pPr>
            <w:r w:rsidRPr="00B73E32">
              <w:rPr>
                <w:rFonts w:cs="Arial"/>
                <w:b/>
                <w:szCs w:val="25"/>
              </w:rPr>
              <w:t>No. De la HU:</w:t>
            </w:r>
            <w:r>
              <w:rPr>
                <w:rFonts w:cs="Arial"/>
                <w:szCs w:val="25"/>
              </w:rPr>
              <w:t xml:space="preserve"> 2</w:t>
            </w:r>
          </w:p>
        </w:tc>
      </w:tr>
      <w:tr w:rsidR="001E7593" w:rsidRPr="00DD4D22" w14:paraId="32D67DB1" w14:textId="77777777" w:rsidTr="00CA4650">
        <w:tc>
          <w:tcPr>
            <w:tcW w:w="9111" w:type="dxa"/>
            <w:gridSpan w:val="2"/>
          </w:tcPr>
          <w:p w14:paraId="6C73D59B" w14:textId="638E0206" w:rsidR="001E7593" w:rsidRPr="00DD4D22" w:rsidRDefault="001E7593" w:rsidP="00971035">
            <w:pPr>
              <w:spacing w:after="0" w:line="276" w:lineRule="auto"/>
              <w:jc w:val="left"/>
              <w:rPr>
                <w:rFonts w:cs="Arial"/>
                <w:szCs w:val="25"/>
              </w:rPr>
            </w:pPr>
            <w:r w:rsidRPr="00102617">
              <w:rPr>
                <w:rFonts w:cs="Arial"/>
                <w:b/>
                <w:szCs w:val="25"/>
              </w:rPr>
              <w:t>Nombre de la tarea:</w:t>
            </w:r>
            <w:r w:rsidRPr="00DD4D22">
              <w:rPr>
                <w:rFonts w:cs="Arial"/>
                <w:szCs w:val="25"/>
              </w:rPr>
              <w:t xml:space="preserve"> </w:t>
            </w:r>
            <w:bookmarkStart w:id="204" w:name="OLE_LINK128"/>
            <w:bookmarkStart w:id="205" w:name="OLE_LINK129"/>
            <w:r w:rsidR="003C403C">
              <w:t>Implementar configuración predeterminada de un experimento</w:t>
            </w:r>
            <w:bookmarkEnd w:id="204"/>
            <w:bookmarkEnd w:id="205"/>
            <w:r w:rsidR="003C403C">
              <w:t>.</w:t>
            </w:r>
          </w:p>
        </w:tc>
      </w:tr>
      <w:tr w:rsidR="001E7593" w:rsidRPr="00DD4D22" w14:paraId="1C77565A" w14:textId="77777777" w:rsidTr="00CA4650">
        <w:tc>
          <w:tcPr>
            <w:tcW w:w="4552" w:type="dxa"/>
          </w:tcPr>
          <w:p w14:paraId="69A0B5CE" w14:textId="77777777" w:rsidR="001E7593" w:rsidRPr="00DD4D22" w:rsidRDefault="001E7593" w:rsidP="00971035">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556B9D1D" w14:textId="7267654C" w:rsidR="001E7593" w:rsidRPr="00DD4D22" w:rsidRDefault="001E7593" w:rsidP="00CA4650">
            <w:pPr>
              <w:spacing w:after="0" w:line="360" w:lineRule="auto"/>
              <w:rPr>
                <w:rFonts w:cs="Arial"/>
                <w:szCs w:val="25"/>
              </w:rPr>
            </w:pPr>
            <w:r w:rsidRPr="00B73E32">
              <w:rPr>
                <w:rFonts w:cs="Arial"/>
                <w:b/>
                <w:szCs w:val="25"/>
              </w:rPr>
              <w:t>Estimación:</w:t>
            </w:r>
            <w:r w:rsidR="003C403C">
              <w:rPr>
                <w:rFonts w:cs="Arial"/>
                <w:szCs w:val="25"/>
              </w:rPr>
              <w:t xml:space="preserve"> 1</w:t>
            </w:r>
            <w:r w:rsidRPr="00DD4D22">
              <w:rPr>
                <w:rFonts w:cs="Arial"/>
                <w:szCs w:val="25"/>
              </w:rPr>
              <w:t xml:space="preserve"> </w:t>
            </w:r>
            <w:r>
              <w:rPr>
                <w:rFonts w:cs="Arial"/>
                <w:szCs w:val="25"/>
              </w:rPr>
              <w:t>semanas</w:t>
            </w:r>
          </w:p>
        </w:tc>
      </w:tr>
      <w:tr w:rsidR="001E7593" w:rsidRPr="00DD4D22" w14:paraId="1E552D79" w14:textId="77777777" w:rsidTr="00CA4650">
        <w:tc>
          <w:tcPr>
            <w:tcW w:w="4552" w:type="dxa"/>
          </w:tcPr>
          <w:p w14:paraId="293874FE" w14:textId="53B44A48" w:rsidR="001E7593" w:rsidRPr="00DD4D22" w:rsidRDefault="001E7593" w:rsidP="00971035">
            <w:pPr>
              <w:spacing w:after="0" w:line="276" w:lineRule="auto"/>
              <w:rPr>
                <w:rFonts w:cs="Arial"/>
                <w:szCs w:val="25"/>
              </w:rPr>
            </w:pPr>
            <w:r w:rsidRPr="00102617">
              <w:rPr>
                <w:rFonts w:cs="Arial"/>
                <w:b/>
                <w:szCs w:val="25"/>
              </w:rPr>
              <w:t>Fecha de inicio:</w:t>
            </w:r>
            <w:r w:rsidRPr="00DD4D22">
              <w:rPr>
                <w:rFonts w:cs="Arial"/>
                <w:szCs w:val="25"/>
              </w:rPr>
              <w:t xml:space="preserve"> </w:t>
            </w:r>
            <w:r w:rsidR="00982026">
              <w:rPr>
                <w:rFonts w:cs="Arial"/>
                <w:szCs w:val="25"/>
              </w:rPr>
              <w:t>4 de febr</w:t>
            </w:r>
            <w:r>
              <w:rPr>
                <w:rFonts w:cs="Arial"/>
                <w:szCs w:val="25"/>
              </w:rPr>
              <w:t>ero</w:t>
            </w:r>
            <w:r w:rsidRPr="00DD4D22">
              <w:rPr>
                <w:rFonts w:cs="Arial"/>
                <w:szCs w:val="25"/>
              </w:rPr>
              <w:t xml:space="preserve"> del 201</w:t>
            </w:r>
            <w:r>
              <w:rPr>
                <w:rFonts w:cs="Arial"/>
                <w:szCs w:val="25"/>
              </w:rPr>
              <w:t>9</w:t>
            </w:r>
          </w:p>
        </w:tc>
        <w:tc>
          <w:tcPr>
            <w:tcW w:w="4559" w:type="dxa"/>
          </w:tcPr>
          <w:p w14:paraId="75ECF3E2" w14:textId="7FC666D0" w:rsidR="001E7593" w:rsidRPr="00DD4D22" w:rsidRDefault="001E7593" w:rsidP="00CA4650">
            <w:pPr>
              <w:spacing w:after="0" w:line="360" w:lineRule="auto"/>
              <w:rPr>
                <w:rFonts w:cs="Arial"/>
                <w:szCs w:val="25"/>
              </w:rPr>
            </w:pPr>
            <w:r w:rsidRPr="00B73E32">
              <w:rPr>
                <w:rFonts w:cs="Arial"/>
                <w:b/>
                <w:szCs w:val="25"/>
              </w:rPr>
              <w:t>Fecha de fin:</w:t>
            </w:r>
            <w:r>
              <w:rPr>
                <w:rFonts w:cs="Arial"/>
                <w:szCs w:val="25"/>
              </w:rPr>
              <w:t xml:space="preserve"> </w:t>
            </w:r>
            <w:r w:rsidR="00982026">
              <w:rPr>
                <w:rFonts w:cs="Arial"/>
                <w:szCs w:val="25"/>
              </w:rPr>
              <w:t>8</w:t>
            </w:r>
            <w:r>
              <w:rPr>
                <w:rFonts w:cs="Arial"/>
                <w:szCs w:val="25"/>
              </w:rPr>
              <w:t xml:space="preserve"> de febrero del 2019</w:t>
            </w:r>
          </w:p>
        </w:tc>
      </w:tr>
      <w:tr w:rsidR="001E7593" w:rsidRPr="00DD4D22" w14:paraId="52668333" w14:textId="77777777" w:rsidTr="00CA4650">
        <w:tc>
          <w:tcPr>
            <w:tcW w:w="9111" w:type="dxa"/>
            <w:gridSpan w:val="2"/>
          </w:tcPr>
          <w:p w14:paraId="44BE44E9" w14:textId="77777777" w:rsidR="001E7593" w:rsidRPr="00DD4D22" w:rsidRDefault="001E7593" w:rsidP="00971035">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1E7593" w:rsidRPr="00DD4D22" w14:paraId="1915D89A" w14:textId="77777777" w:rsidTr="00CA4650">
        <w:tc>
          <w:tcPr>
            <w:tcW w:w="9111" w:type="dxa"/>
            <w:gridSpan w:val="2"/>
          </w:tcPr>
          <w:p w14:paraId="41C40C3A" w14:textId="77069451" w:rsidR="001E7593" w:rsidRPr="00DD4D22" w:rsidRDefault="001E7593" w:rsidP="00971035">
            <w:pPr>
              <w:keepNext/>
              <w:spacing w:after="0" w:line="276" w:lineRule="auto"/>
              <w:rPr>
                <w:rFonts w:cs="Arial"/>
                <w:szCs w:val="25"/>
              </w:rPr>
            </w:pPr>
            <w:r w:rsidRPr="00B73E32">
              <w:rPr>
                <w:rFonts w:cs="Arial"/>
                <w:b/>
                <w:szCs w:val="25"/>
              </w:rPr>
              <w:t>Descripción:</w:t>
            </w:r>
            <w:r>
              <w:rPr>
                <w:rFonts w:cs="Arial"/>
                <w:b/>
                <w:szCs w:val="25"/>
              </w:rPr>
              <w:t xml:space="preserve"> </w:t>
            </w:r>
            <w:r>
              <w:rPr>
                <w:rFonts w:cs="Arial"/>
                <w:szCs w:val="25"/>
              </w:rPr>
              <w:t xml:space="preserve">Se debe implementar </w:t>
            </w:r>
            <w:r w:rsidR="00982026">
              <w:rPr>
                <w:rFonts w:cs="Arial"/>
                <w:szCs w:val="25"/>
              </w:rPr>
              <w:t>una configuración predeterminada de un experimento genérico para la ejecución rápida del mismo</w:t>
            </w:r>
            <w:r w:rsidRPr="00DD4D22">
              <w:rPr>
                <w:rFonts w:cs="Arial"/>
                <w:szCs w:val="25"/>
              </w:rPr>
              <w:t>.</w:t>
            </w:r>
            <w:r>
              <w:rPr>
                <w:rFonts w:cs="Arial"/>
                <w:szCs w:val="25"/>
              </w:rPr>
              <w:t xml:space="preserve"> </w:t>
            </w:r>
          </w:p>
        </w:tc>
      </w:tr>
    </w:tbl>
    <w:p w14:paraId="1C370861" w14:textId="77777777" w:rsidR="001E7593" w:rsidRDefault="001E7593" w:rsidP="00DA3CBD"/>
    <w:p w14:paraId="1989E867" w14:textId="5C6B85BA" w:rsidR="00971035" w:rsidRDefault="00971035" w:rsidP="00971035">
      <w:pPr>
        <w:pStyle w:val="Descripcin"/>
        <w:keepNext/>
      </w:pPr>
      <w:bookmarkStart w:id="206" w:name="_Toc4342712"/>
      <w:r>
        <w:t xml:space="preserve">Tabla </w:t>
      </w:r>
      <w:r>
        <w:fldChar w:fldCharType="begin"/>
      </w:r>
      <w:r>
        <w:instrText xml:space="preserve"> SEQ Tabla \* ARABIC </w:instrText>
      </w:r>
      <w:r>
        <w:fldChar w:fldCharType="separate"/>
      </w:r>
      <w:r w:rsidR="00162A09">
        <w:rPr>
          <w:noProof/>
        </w:rPr>
        <w:t>19</w:t>
      </w:r>
      <w:r>
        <w:fldChar w:fldCharType="end"/>
      </w:r>
      <w:r>
        <w:t xml:space="preserve">: Tarea 19: </w:t>
      </w:r>
      <w:r w:rsidRPr="00013D25">
        <w:t>Implementar configuración dinámica de un experimento</w:t>
      </w:r>
      <w:r>
        <w:rPr>
          <w:noProof/>
        </w:rPr>
        <w:t>.</w:t>
      </w:r>
      <w:bookmarkEnd w:id="206"/>
    </w:p>
    <w:tbl>
      <w:tblPr>
        <w:tblStyle w:val="Tablaconcuadrcula"/>
        <w:tblW w:w="0" w:type="auto"/>
        <w:tblLook w:val="04A0" w:firstRow="1" w:lastRow="0" w:firstColumn="1" w:lastColumn="0" w:noHBand="0" w:noVBand="1"/>
      </w:tblPr>
      <w:tblGrid>
        <w:gridCol w:w="4552"/>
        <w:gridCol w:w="4559"/>
      </w:tblGrid>
      <w:tr w:rsidR="003C403C" w:rsidRPr="00DD4D22" w14:paraId="5FFD2DAD" w14:textId="77777777" w:rsidTr="00CA4650">
        <w:tc>
          <w:tcPr>
            <w:tcW w:w="9111" w:type="dxa"/>
            <w:gridSpan w:val="2"/>
            <w:shd w:val="clear" w:color="auto" w:fill="8EAADB" w:themeFill="accent1" w:themeFillTint="99"/>
          </w:tcPr>
          <w:p w14:paraId="59279E9F" w14:textId="77777777" w:rsidR="003C403C" w:rsidRPr="00DD4D22" w:rsidRDefault="003C403C" w:rsidP="00CA4650">
            <w:pPr>
              <w:spacing w:after="0"/>
              <w:jc w:val="center"/>
              <w:rPr>
                <w:rFonts w:cs="Arial"/>
                <w:szCs w:val="25"/>
              </w:rPr>
            </w:pPr>
            <w:r w:rsidRPr="00DD4D22">
              <w:rPr>
                <w:rFonts w:cs="Arial"/>
                <w:szCs w:val="25"/>
              </w:rPr>
              <w:t>Tarea</w:t>
            </w:r>
          </w:p>
        </w:tc>
      </w:tr>
      <w:tr w:rsidR="003C403C" w:rsidRPr="00DD4D22" w14:paraId="4919F42C" w14:textId="77777777" w:rsidTr="00CA4650">
        <w:tc>
          <w:tcPr>
            <w:tcW w:w="4552" w:type="dxa"/>
          </w:tcPr>
          <w:p w14:paraId="0ECE1F9D" w14:textId="02005C89" w:rsidR="003C403C" w:rsidRPr="00DD4D22" w:rsidRDefault="003C403C" w:rsidP="00971035">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9</w:t>
            </w:r>
          </w:p>
        </w:tc>
        <w:tc>
          <w:tcPr>
            <w:tcW w:w="4559" w:type="dxa"/>
          </w:tcPr>
          <w:p w14:paraId="149F94BE" w14:textId="68832B9C" w:rsidR="003C403C" w:rsidRPr="00DD4D22" w:rsidRDefault="003C403C" w:rsidP="00CA4650">
            <w:pPr>
              <w:spacing w:after="0" w:line="360" w:lineRule="auto"/>
              <w:rPr>
                <w:rFonts w:cs="Arial"/>
                <w:szCs w:val="25"/>
              </w:rPr>
            </w:pPr>
            <w:r w:rsidRPr="00B73E32">
              <w:rPr>
                <w:rFonts w:cs="Arial"/>
                <w:b/>
                <w:szCs w:val="25"/>
              </w:rPr>
              <w:t>No. De la HU:</w:t>
            </w:r>
            <w:r>
              <w:rPr>
                <w:rFonts w:cs="Arial"/>
                <w:szCs w:val="25"/>
              </w:rPr>
              <w:t xml:space="preserve"> </w:t>
            </w:r>
            <w:r w:rsidR="00FF3291">
              <w:rPr>
                <w:rFonts w:cs="Arial"/>
                <w:szCs w:val="25"/>
              </w:rPr>
              <w:t>3</w:t>
            </w:r>
          </w:p>
        </w:tc>
      </w:tr>
      <w:tr w:rsidR="003C403C" w:rsidRPr="00DD4D22" w14:paraId="6CBB2604" w14:textId="77777777" w:rsidTr="00CA4650">
        <w:tc>
          <w:tcPr>
            <w:tcW w:w="9111" w:type="dxa"/>
            <w:gridSpan w:val="2"/>
          </w:tcPr>
          <w:p w14:paraId="03B909D7" w14:textId="20EA3DE1" w:rsidR="003C403C" w:rsidRPr="00DD4D22" w:rsidRDefault="003C403C" w:rsidP="00971035">
            <w:pPr>
              <w:spacing w:after="0" w:line="276" w:lineRule="auto"/>
              <w:rPr>
                <w:rFonts w:cs="Arial"/>
                <w:szCs w:val="25"/>
              </w:rPr>
            </w:pPr>
            <w:r w:rsidRPr="00102617">
              <w:rPr>
                <w:rFonts w:cs="Arial"/>
                <w:b/>
                <w:szCs w:val="25"/>
              </w:rPr>
              <w:t>Nombre de la tarea:</w:t>
            </w:r>
            <w:r w:rsidRPr="00DD4D22">
              <w:rPr>
                <w:rFonts w:cs="Arial"/>
                <w:szCs w:val="25"/>
              </w:rPr>
              <w:t xml:space="preserve"> </w:t>
            </w:r>
            <w:bookmarkStart w:id="207" w:name="OLE_LINK130"/>
            <w:bookmarkStart w:id="208" w:name="OLE_LINK131"/>
            <w:r w:rsidR="00496C2E">
              <w:t>Implementar configuración dinámica de un experimento</w:t>
            </w:r>
            <w:bookmarkEnd w:id="207"/>
            <w:bookmarkEnd w:id="208"/>
            <w:r w:rsidRPr="00DD4D22">
              <w:rPr>
                <w:rFonts w:cs="Arial"/>
                <w:szCs w:val="25"/>
              </w:rPr>
              <w:t>.</w:t>
            </w:r>
          </w:p>
        </w:tc>
      </w:tr>
      <w:tr w:rsidR="003C403C" w:rsidRPr="00DD4D22" w14:paraId="699349CA" w14:textId="77777777" w:rsidTr="00CA4650">
        <w:tc>
          <w:tcPr>
            <w:tcW w:w="4552" w:type="dxa"/>
          </w:tcPr>
          <w:p w14:paraId="62AE4809" w14:textId="77777777" w:rsidR="003C403C" w:rsidRPr="00DD4D22" w:rsidRDefault="003C403C" w:rsidP="0016727A">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530E605A" w14:textId="206163F5" w:rsidR="003C403C" w:rsidRPr="00DD4D22" w:rsidRDefault="003C403C" w:rsidP="0016727A">
            <w:pPr>
              <w:spacing w:after="0" w:line="276" w:lineRule="auto"/>
              <w:rPr>
                <w:rFonts w:cs="Arial"/>
                <w:szCs w:val="25"/>
              </w:rPr>
            </w:pPr>
            <w:r w:rsidRPr="00B73E32">
              <w:rPr>
                <w:rFonts w:cs="Arial"/>
                <w:b/>
                <w:szCs w:val="25"/>
              </w:rPr>
              <w:t>Estimación:</w:t>
            </w:r>
            <w:r w:rsidR="00496C2E">
              <w:rPr>
                <w:rFonts w:cs="Arial"/>
                <w:szCs w:val="25"/>
              </w:rPr>
              <w:t xml:space="preserve"> 3</w:t>
            </w:r>
            <w:r w:rsidRPr="00DD4D22">
              <w:rPr>
                <w:rFonts w:cs="Arial"/>
                <w:szCs w:val="25"/>
              </w:rPr>
              <w:t xml:space="preserve"> </w:t>
            </w:r>
            <w:r>
              <w:rPr>
                <w:rFonts w:cs="Arial"/>
                <w:szCs w:val="25"/>
              </w:rPr>
              <w:t>semanas</w:t>
            </w:r>
          </w:p>
        </w:tc>
      </w:tr>
      <w:tr w:rsidR="003C403C" w:rsidRPr="00DD4D22" w14:paraId="172FD864" w14:textId="77777777" w:rsidTr="00CA4650">
        <w:tc>
          <w:tcPr>
            <w:tcW w:w="4552" w:type="dxa"/>
          </w:tcPr>
          <w:p w14:paraId="5282B634" w14:textId="4296F138" w:rsidR="003C403C" w:rsidRPr="00DD4D22" w:rsidRDefault="003C403C" w:rsidP="0016727A">
            <w:pPr>
              <w:spacing w:after="0" w:line="276" w:lineRule="auto"/>
              <w:rPr>
                <w:rFonts w:cs="Arial"/>
                <w:szCs w:val="25"/>
              </w:rPr>
            </w:pPr>
            <w:r w:rsidRPr="00102617">
              <w:rPr>
                <w:rFonts w:cs="Arial"/>
                <w:b/>
                <w:szCs w:val="25"/>
              </w:rPr>
              <w:t>Fecha de inicio:</w:t>
            </w:r>
            <w:r w:rsidRPr="00DD4D22">
              <w:rPr>
                <w:rFonts w:cs="Arial"/>
                <w:szCs w:val="25"/>
              </w:rPr>
              <w:t xml:space="preserve"> </w:t>
            </w:r>
            <w:r w:rsidR="00AD5FC5">
              <w:rPr>
                <w:rFonts w:cs="Arial"/>
                <w:szCs w:val="25"/>
              </w:rPr>
              <w:t>1</w:t>
            </w:r>
            <w:r>
              <w:rPr>
                <w:rFonts w:cs="Arial"/>
                <w:szCs w:val="25"/>
              </w:rPr>
              <w:t>1</w:t>
            </w:r>
            <w:r w:rsidR="00AD5FC5">
              <w:rPr>
                <w:rFonts w:cs="Arial"/>
                <w:szCs w:val="25"/>
              </w:rPr>
              <w:t xml:space="preserve"> de febr</w:t>
            </w:r>
            <w:r>
              <w:rPr>
                <w:rFonts w:cs="Arial"/>
                <w:szCs w:val="25"/>
              </w:rPr>
              <w:t>ero</w:t>
            </w:r>
            <w:r w:rsidRPr="00DD4D22">
              <w:rPr>
                <w:rFonts w:cs="Arial"/>
                <w:szCs w:val="25"/>
              </w:rPr>
              <w:t xml:space="preserve"> del 201</w:t>
            </w:r>
            <w:r>
              <w:rPr>
                <w:rFonts w:cs="Arial"/>
                <w:szCs w:val="25"/>
              </w:rPr>
              <w:t>9</w:t>
            </w:r>
          </w:p>
        </w:tc>
        <w:tc>
          <w:tcPr>
            <w:tcW w:w="4559" w:type="dxa"/>
          </w:tcPr>
          <w:p w14:paraId="7B94D156" w14:textId="768DF228" w:rsidR="003C403C" w:rsidRPr="00DD4D22" w:rsidRDefault="003C403C" w:rsidP="0016727A">
            <w:pPr>
              <w:spacing w:after="0" w:line="276" w:lineRule="auto"/>
              <w:rPr>
                <w:rFonts w:cs="Arial"/>
                <w:szCs w:val="25"/>
              </w:rPr>
            </w:pPr>
            <w:r w:rsidRPr="00B73E32">
              <w:rPr>
                <w:rFonts w:cs="Arial"/>
                <w:b/>
                <w:szCs w:val="25"/>
              </w:rPr>
              <w:t>Fecha de fin:</w:t>
            </w:r>
            <w:r>
              <w:rPr>
                <w:rFonts w:cs="Arial"/>
                <w:szCs w:val="25"/>
              </w:rPr>
              <w:t xml:space="preserve"> </w:t>
            </w:r>
            <w:r w:rsidR="00AD5FC5">
              <w:rPr>
                <w:rFonts w:cs="Arial"/>
                <w:szCs w:val="25"/>
              </w:rPr>
              <w:t>1 de marz</w:t>
            </w:r>
            <w:r>
              <w:rPr>
                <w:rFonts w:cs="Arial"/>
                <w:szCs w:val="25"/>
              </w:rPr>
              <w:t>o del 2019</w:t>
            </w:r>
          </w:p>
        </w:tc>
      </w:tr>
      <w:tr w:rsidR="003C403C" w:rsidRPr="00DD4D22" w14:paraId="3F7C18AA" w14:textId="77777777" w:rsidTr="00CA4650">
        <w:tc>
          <w:tcPr>
            <w:tcW w:w="9111" w:type="dxa"/>
            <w:gridSpan w:val="2"/>
          </w:tcPr>
          <w:p w14:paraId="218D2974" w14:textId="77777777" w:rsidR="003C403C" w:rsidRPr="00DD4D22" w:rsidRDefault="003C403C" w:rsidP="00971035">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3C403C" w:rsidRPr="00DD4D22" w14:paraId="0460D717" w14:textId="77777777" w:rsidTr="00CA4650">
        <w:tc>
          <w:tcPr>
            <w:tcW w:w="9111" w:type="dxa"/>
            <w:gridSpan w:val="2"/>
          </w:tcPr>
          <w:p w14:paraId="16CAFD37" w14:textId="2D8354CB" w:rsidR="003C403C" w:rsidRPr="00DD4D22" w:rsidRDefault="003C403C" w:rsidP="00971035">
            <w:pPr>
              <w:keepNext/>
              <w:spacing w:after="0" w:line="276" w:lineRule="auto"/>
              <w:rPr>
                <w:rFonts w:cs="Arial"/>
                <w:szCs w:val="25"/>
              </w:rPr>
            </w:pPr>
            <w:r w:rsidRPr="00B73E32">
              <w:rPr>
                <w:rFonts w:cs="Arial"/>
                <w:b/>
                <w:szCs w:val="25"/>
              </w:rPr>
              <w:t>Descripción:</w:t>
            </w:r>
            <w:r>
              <w:rPr>
                <w:rFonts w:cs="Arial"/>
                <w:b/>
                <w:szCs w:val="25"/>
              </w:rPr>
              <w:t xml:space="preserve"> </w:t>
            </w:r>
            <w:r>
              <w:rPr>
                <w:rFonts w:cs="Arial"/>
                <w:szCs w:val="25"/>
              </w:rPr>
              <w:t xml:space="preserve">Se debe </w:t>
            </w:r>
            <w:r w:rsidR="00971035">
              <w:rPr>
                <w:rFonts w:cs="Arial"/>
                <w:szCs w:val="25"/>
              </w:rPr>
              <w:t>crea</w:t>
            </w:r>
            <w:r>
              <w:rPr>
                <w:rFonts w:cs="Arial"/>
                <w:szCs w:val="25"/>
              </w:rPr>
              <w:t xml:space="preserve">r la manera de </w:t>
            </w:r>
            <w:r w:rsidR="00502A32">
              <w:rPr>
                <w:rFonts w:cs="Arial"/>
                <w:szCs w:val="25"/>
              </w:rPr>
              <w:t xml:space="preserve">ir autocompletando la configuración de un experimento </w:t>
            </w:r>
            <w:r w:rsidR="00971035">
              <w:rPr>
                <w:rFonts w:cs="Arial"/>
                <w:szCs w:val="25"/>
              </w:rPr>
              <w:t>de manera dinámica dependiendo de las opciones de configuración que el usuario valla seleccionando</w:t>
            </w:r>
            <w:r w:rsidRPr="00DD4D22">
              <w:rPr>
                <w:rFonts w:cs="Arial"/>
                <w:szCs w:val="25"/>
              </w:rPr>
              <w:t>.</w:t>
            </w:r>
            <w:r>
              <w:rPr>
                <w:rFonts w:cs="Arial"/>
                <w:szCs w:val="25"/>
              </w:rPr>
              <w:t xml:space="preserve"> </w:t>
            </w:r>
          </w:p>
        </w:tc>
      </w:tr>
    </w:tbl>
    <w:p w14:paraId="79FC2515" w14:textId="77777777" w:rsidR="003C403C" w:rsidRDefault="003C403C" w:rsidP="00DA3CBD"/>
    <w:p w14:paraId="5691DDE6" w14:textId="2D30FDC5" w:rsidR="00DA3CBD" w:rsidRDefault="00DA3CBD" w:rsidP="00DA3CBD">
      <w:pPr>
        <w:pStyle w:val="Ttulo3"/>
      </w:pPr>
      <w:bookmarkStart w:id="209" w:name="_Toc4351365"/>
      <w:r>
        <w:lastRenderedPageBreak/>
        <w:t>2.4.3 Iteración 3</w:t>
      </w:r>
      <w:bookmarkEnd w:id="209"/>
    </w:p>
    <w:p w14:paraId="355062F8" w14:textId="63135CC4" w:rsidR="00A66B35" w:rsidRDefault="00823EBE" w:rsidP="00DA3CBD">
      <w:r>
        <w:t>En e</w:t>
      </w:r>
      <w:r w:rsidR="00C57CEE">
        <w:t>s</w:t>
      </w:r>
      <w:r>
        <w:t xml:space="preserve">ta iteración se </w:t>
      </w:r>
      <w:r w:rsidR="00A66B35">
        <w:t>implementará</w:t>
      </w:r>
      <w:r>
        <w:t xml:space="preserve"> todo lo relacionado con la gestión </w:t>
      </w:r>
      <w:r w:rsidR="0056428A">
        <w:t>de usuario; el login y toda la parte de registro</w:t>
      </w:r>
      <w:r w:rsidR="009E6457">
        <w:t xml:space="preserve"> de nuevos usuarios</w:t>
      </w:r>
      <w:r w:rsidR="00A66B35">
        <w:t xml:space="preserve"> y gestión de grupos. Para lo cual se formulo la siguiente lista de tareas</w:t>
      </w:r>
      <w:r w:rsidR="008E38C2">
        <w:t>:</w:t>
      </w:r>
    </w:p>
    <w:p w14:paraId="1DBDBCFD" w14:textId="1DC48F39" w:rsidR="00A66B35" w:rsidRDefault="003F4F2B" w:rsidP="008E38C2">
      <w:pPr>
        <w:pStyle w:val="Prrafodelista"/>
        <w:numPr>
          <w:ilvl w:val="0"/>
          <w:numId w:val="35"/>
        </w:numPr>
      </w:pPr>
      <w:bookmarkStart w:id="210" w:name="OLE_LINK132"/>
      <w:bookmarkStart w:id="211" w:name="OLE_LINK133"/>
      <w:r>
        <w:t xml:space="preserve">Implementar </w:t>
      </w:r>
      <w:r w:rsidR="00F53457">
        <w:t>formulario de registro de usuario</w:t>
      </w:r>
      <w:bookmarkEnd w:id="210"/>
      <w:bookmarkEnd w:id="211"/>
    </w:p>
    <w:p w14:paraId="75F2284E" w14:textId="0CD0F695" w:rsidR="003F4F2B" w:rsidRDefault="00DE644B" w:rsidP="003F4F2B">
      <w:pPr>
        <w:pStyle w:val="Prrafodelista"/>
        <w:numPr>
          <w:ilvl w:val="0"/>
          <w:numId w:val="35"/>
        </w:numPr>
      </w:pPr>
      <w:bookmarkStart w:id="212" w:name="OLE_LINK134"/>
      <w:bookmarkStart w:id="213" w:name="OLE_LINK135"/>
      <w:r>
        <w:t>Implementar autentificación</w:t>
      </w:r>
      <w:r w:rsidR="003F4F2B">
        <w:t xml:space="preserve"> del login</w:t>
      </w:r>
      <w:r w:rsidR="002A6C9A">
        <w:t>.</w:t>
      </w:r>
    </w:p>
    <w:p w14:paraId="7F3F19A5" w14:textId="72620D34" w:rsidR="003F4F2B" w:rsidRDefault="00F53457" w:rsidP="008E38C2">
      <w:pPr>
        <w:pStyle w:val="Prrafodelista"/>
        <w:numPr>
          <w:ilvl w:val="0"/>
          <w:numId w:val="35"/>
        </w:numPr>
      </w:pPr>
      <w:bookmarkStart w:id="214" w:name="OLE_LINK138"/>
      <w:bookmarkStart w:id="215" w:name="OLE_LINK139"/>
      <w:bookmarkEnd w:id="212"/>
      <w:bookmarkEnd w:id="213"/>
      <w:r>
        <w:t>Implementar sistema de grupos de usuarios</w:t>
      </w:r>
      <w:bookmarkEnd w:id="214"/>
      <w:bookmarkEnd w:id="215"/>
      <w:r>
        <w:t>.</w:t>
      </w:r>
    </w:p>
    <w:p w14:paraId="318B318C" w14:textId="77777777" w:rsidR="00CD359B" w:rsidRDefault="00CD359B" w:rsidP="00CD359B"/>
    <w:p w14:paraId="22D2DACB" w14:textId="5A5EE0FA" w:rsidR="00CD359B" w:rsidRDefault="00CD359B" w:rsidP="00CD359B">
      <w:pPr>
        <w:pStyle w:val="Descripcin"/>
        <w:keepNext/>
      </w:pPr>
      <w:bookmarkStart w:id="216" w:name="_Toc4342713"/>
      <w:r>
        <w:t xml:space="preserve">Tabla </w:t>
      </w:r>
      <w:r>
        <w:fldChar w:fldCharType="begin"/>
      </w:r>
      <w:r>
        <w:instrText xml:space="preserve"> SEQ Tabla \* ARABIC </w:instrText>
      </w:r>
      <w:r>
        <w:fldChar w:fldCharType="separate"/>
      </w:r>
      <w:r w:rsidR="00162A09">
        <w:rPr>
          <w:noProof/>
        </w:rPr>
        <w:t>20</w:t>
      </w:r>
      <w:r>
        <w:fldChar w:fldCharType="end"/>
      </w:r>
      <w:r>
        <w:t xml:space="preserve">: Tarea 10: </w:t>
      </w:r>
      <w:r w:rsidRPr="00D75753">
        <w:t>Tarea 10: Implementar formulario de registro de usuario</w:t>
      </w:r>
      <w:bookmarkEnd w:id="216"/>
    </w:p>
    <w:tbl>
      <w:tblPr>
        <w:tblStyle w:val="Tablaconcuadrcula"/>
        <w:tblW w:w="0" w:type="auto"/>
        <w:tblLook w:val="04A0" w:firstRow="1" w:lastRow="0" w:firstColumn="1" w:lastColumn="0" w:noHBand="0" w:noVBand="1"/>
      </w:tblPr>
      <w:tblGrid>
        <w:gridCol w:w="4552"/>
        <w:gridCol w:w="4559"/>
      </w:tblGrid>
      <w:tr w:rsidR="00CD359B" w:rsidRPr="00DD4D22" w14:paraId="31E2423F" w14:textId="77777777" w:rsidTr="00CA4650">
        <w:tc>
          <w:tcPr>
            <w:tcW w:w="9111" w:type="dxa"/>
            <w:gridSpan w:val="2"/>
            <w:shd w:val="clear" w:color="auto" w:fill="8EAADB" w:themeFill="accent1" w:themeFillTint="99"/>
          </w:tcPr>
          <w:p w14:paraId="77BD3D36" w14:textId="77777777" w:rsidR="00CD359B" w:rsidRPr="00DD4D22" w:rsidRDefault="00CD359B" w:rsidP="00CA4650">
            <w:pPr>
              <w:spacing w:after="0" w:line="360" w:lineRule="auto"/>
              <w:jc w:val="center"/>
              <w:rPr>
                <w:rFonts w:cs="Arial"/>
                <w:szCs w:val="25"/>
              </w:rPr>
            </w:pPr>
            <w:r w:rsidRPr="00DD4D22">
              <w:rPr>
                <w:rFonts w:cs="Arial"/>
                <w:szCs w:val="25"/>
              </w:rPr>
              <w:t>Tarea</w:t>
            </w:r>
          </w:p>
        </w:tc>
      </w:tr>
      <w:tr w:rsidR="00CD359B" w:rsidRPr="00DD4D22" w14:paraId="72895755" w14:textId="77777777" w:rsidTr="00CA4650">
        <w:tc>
          <w:tcPr>
            <w:tcW w:w="4552" w:type="dxa"/>
          </w:tcPr>
          <w:p w14:paraId="501427A7" w14:textId="70A215A3" w:rsidR="00CD359B" w:rsidRPr="00DD4D22" w:rsidRDefault="00CD359B" w:rsidP="00CA4650">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10</w:t>
            </w:r>
          </w:p>
        </w:tc>
        <w:tc>
          <w:tcPr>
            <w:tcW w:w="4559" w:type="dxa"/>
          </w:tcPr>
          <w:p w14:paraId="3042176C" w14:textId="53E8F985" w:rsidR="00CD359B" w:rsidRPr="00DD4D22" w:rsidRDefault="00CD359B" w:rsidP="00CA4650">
            <w:pPr>
              <w:spacing w:after="0" w:line="360" w:lineRule="auto"/>
              <w:rPr>
                <w:rFonts w:cs="Arial"/>
                <w:szCs w:val="25"/>
              </w:rPr>
            </w:pPr>
            <w:r w:rsidRPr="00B73E32">
              <w:rPr>
                <w:rFonts w:cs="Arial"/>
                <w:b/>
                <w:szCs w:val="25"/>
              </w:rPr>
              <w:t>No. De la HU:</w:t>
            </w:r>
            <w:r>
              <w:rPr>
                <w:rFonts w:cs="Arial"/>
                <w:szCs w:val="25"/>
              </w:rPr>
              <w:t xml:space="preserve"> </w:t>
            </w:r>
            <w:r w:rsidR="00FF3291">
              <w:rPr>
                <w:rFonts w:cs="Arial"/>
                <w:szCs w:val="25"/>
              </w:rPr>
              <w:t>4</w:t>
            </w:r>
          </w:p>
        </w:tc>
      </w:tr>
      <w:tr w:rsidR="00CD359B" w:rsidRPr="00DD4D22" w14:paraId="0100D562" w14:textId="77777777" w:rsidTr="00CA4650">
        <w:tc>
          <w:tcPr>
            <w:tcW w:w="9111" w:type="dxa"/>
            <w:gridSpan w:val="2"/>
          </w:tcPr>
          <w:p w14:paraId="19E85490" w14:textId="2712599A" w:rsidR="00CD359B" w:rsidRPr="00DD4D22" w:rsidRDefault="00CD359B" w:rsidP="00CA4650">
            <w:pPr>
              <w:spacing w:after="0" w:line="360" w:lineRule="auto"/>
              <w:rPr>
                <w:rFonts w:cs="Arial"/>
                <w:szCs w:val="25"/>
              </w:rPr>
            </w:pPr>
            <w:r w:rsidRPr="00102617">
              <w:rPr>
                <w:rFonts w:cs="Arial"/>
                <w:b/>
                <w:szCs w:val="25"/>
              </w:rPr>
              <w:t>Nombre de la tarea:</w:t>
            </w:r>
            <w:r w:rsidRPr="00DD4D22">
              <w:rPr>
                <w:rFonts w:cs="Arial"/>
                <w:szCs w:val="25"/>
              </w:rPr>
              <w:t xml:space="preserve"> </w:t>
            </w:r>
            <w:r>
              <w:t>Implementar formulario de registro de usuario</w:t>
            </w:r>
            <w:r w:rsidRPr="00DD4D22">
              <w:rPr>
                <w:rFonts w:cs="Arial"/>
                <w:szCs w:val="25"/>
              </w:rPr>
              <w:t>.</w:t>
            </w:r>
          </w:p>
        </w:tc>
      </w:tr>
      <w:tr w:rsidR="00CD359B" w:rsidRPr="00DD4D22" w14:paraId="100D2C01" w14:textId="77777777" w:rsidTr="00CA4650">
        <w:tc>
          <w:tcPr>
            <w:tcW w:w="4552" w:type="dxa"/>
          </w:tcPr>
          <w:p w14:paraId="1806C581" w14:textId="77777777" w:rsidR="00CD359B" w:rsidRPr="00DD4D22" w:rsidRDefault="00CD359B" w:rsidP="00CA4650">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56D3A27B" w14:textId="45DDFCCE" w:rsidR="00CD359B" w:rsidRPr="00DD4D22" w:rsidRDefault="00CD359B" w:rsidP="00CA4650">
            <w:pPr>
              <w:spacing w:after="0" w:line="360" w:lineRule="auto"/>
              <w:rPr>
                <w:rFonts w:cs="Arial"/>
                <w:szCs w:val="25"/>
              </w:rPr>
            </w:pPr>
            <w:r w:rsidRPr="00B73E32">
              <w:rPr>
                <w:rFonts w:cs="Arial"/>
                <w:b/>
                <w:szCs w:val="25"/>
              </w:rPr>
              <w:t>Estimación:</w:t>
            </w:r>
            <w:r w:rsidR="003D1E7C">
              <w:rPr>
                <w:rFonts w:cs="Arial"/>
                <w:szCs w:val="25"/>
              </w:rPr>
              <w:t xml:space="preserve"> 1</w:t>
            </w:r>
            <w:r w:rsidRPr="00DD4D22">
              <w:rPr>
                <w:rFonts w:cs="Arial"/>
                <w:szCs w:val="25"/>
              </w:rPr>
              <w:t xml:space="preserve"> </w:t>
            </w:r>
            <w:r>
              <w:rPr>
                <w:rFonts w:cs="Arial"/>
                <w:szCs w:val="25"/>
              </w:rPr>
              <w:t>semana</w:t>
            </w:r>
          </w:p>
        </w:tc>
      </w:tr>
      <w:tr w:rsidR="00CD359B" w:rsidRPr="00DD4D22" w14:paraId="4FEC04EC" w14:textId="77777777" w:rsidTr="00CA4650">
        <w:tc>
          <w:tcPr>
            <w:tcW w:w="4552" w:type="dxa"/>
          </w:tcPr>
          <w:p w14:paraId="645DDFF4" w14:textId="08D36109" w:rsidR="00CD359B" w:rsidRPr="00DD4D22" w:rsidRDefault="00CD359B" w:rsidP="005B42CB">
            <w:pPr>
              <w:spacing w:after="0" w:line="360" w:lineRule="auto"/>
              <w:jc w:val="left"/>
              <w:rPr>
                <w:rFonts w:cs="Arial"/>
                <w:szCs w:val="25"/>
              </w:rPr>
            </w:pPr>
            <w:r w:rsidRPr="00102617">
              <w:rPr>
                <w:rFonts w:cs="Arial"/>
                <w:b/>
                <w:szCs w:val="25"/>
              </w:rPr>
              <w:t>Fecha de inicio:</w:t>
            </w:r>
            <w:r w:rsidRPr="00DD4D22">
              <w:rPr>
                <w:rFonts w:cs="Arial"/>
                <w:szCs w:val="25"/>
              </w:rPr>
              <w:t xml:space="preserve"> </w:t>
            </w:r>
            <w:r w:rsidR="005B42CB">
              <w:rPr>
                <w:rFonts w:cs="Arial"/>
                <w:szCs w:val="25"/>
              </w:rPr>
              <w:t>25</w:t>
            </w:r>
            <w:r>
              <w:rPr>
                <w:rFonts w:cs="Arial"/>
                <w:szCs w:val="25"/>
              </w:rPr>
              <w:t xml:space="preserve"> de </w:t>
            </w:r>
            <w:r w:rsidR="003D1E7C">
              <w:rPr>
                <w:rFonts w:cs="Arial"/>
                <w:szCs w:val="25"/>
              </w:rPr>
              <w:t>febr</w:t>
            </w:r>
            <w:r>
              <w:rPr>
                <w:rFonts w:cs="Arial"/>
                <w:szCs w:val="25"/>
              </w:rPr>
              <w:t>ero</w:t>
            </w:r>
            <w:r w:rsidRPr="00DD4D22">
              <w:rPr>
                <w:rFonts w:cs="Arial"/>
                <w:szCs w:val="25"/>
              </w:rPr>
              <w:t xml:space="preserve"> del 201</w:t>
            </w:r>
            <w:r>
              <w:rPr>
                <w:rFonts w:cs="Arial"/>
                <w:szCs w:val="25"/>
              </w:rPr>
              <w:t>9</w:t>
            </w:r>
          </w:p>
        </w:tc>
        <w:tc>
          <w:tcPr>
            <w:tcW w:w="4559" w:type="dxa"/>
          </w:tcPr>
          <w:p w14:paraId="00657953" w14:textId="34A2E8DF" w:rsidR="00CD359B" w:rsidRPr="00DD4D22" w:rsidRDefault="00CD359B" w:rsidP="00CA4650">
            <w:pPr>
              <w:spacing w:after="0" w:line="360" w:lineRule="auto"/>
              <w:rPr>
                <w:rFonts w:cs="Arial"/>
                <w:szCs w:val="25"/>
              </w:rPr>
            </w:pPr>
            <w:r w:rsidRPr="00B73E32">
              <w:rPr>
                <w:rFonts w:cs="Arial"/>
                <w:b/>
                <w:szCs w:val="25"/>
              </w:rPr>
              <w:t>Fecha de fin:</w:t>
            </w:r>
            <w:r>
              <w:rPr>
                <w:rFonts w:cs="Arial"/>
                <w:szCs w:val="25"/>
              </w:rPr>
              <w:t xml:space="preserve"> 1 de </w:t>
            </w:r>
            <w:r w:rsidR="005B42CB">
              <w:rPr>
                <w:rFonts w:cs="Arial"/>
                <w:szCs w:val="25"/>
              </w:rPr>
              <w:t>marzo</w:t>
            </w:r>
            <w:r>
              <w:rPr>
                <w:rFonts w:cs="Arial"/>
                <w:szCs w:val="25"/>
              </w:rPr>
              <w:t xml:space="preserve"> del 2019</w:t>
            </w:r>
          </w:p>
        </w:tc>
      </w:tr>
      <w:tr w:rsidR="00CD359B" w:rsidRPr="00DD4D22" w14:paraId="1F2B056E" w14:textId="77777777" w:rsidTr="00CA4650">
        <w:tc>
          <w:tcPr>
            <w:tcW w:w="9111" w:type="dxa"/>
            <w:gridSpan w:val="2"/>
          </w:tcPr>
          <w:p w14:paraId="2C85AC2D" w14:textId="77777777" w:rsidR="00CD359B" w:rsidRPr="00DD4D22" w:rsidRDefault="00CD359B" w:rsidP="00CA4650">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D359B" w:rsidRPr="00DD4D22" w14:paraId="402F5A1A" w14:textId="77777777" w:rsidTr="00CA4650">
        <w:tc>
          <w:tcPr>
            <w:tcW w:w="9111" w:type="dxa"/>
            <w:gridSpan w:val="2"/>
          </w:tcPr>
          <w:p w14:paraId="507C0096" w14:textId="371EC88C" w:rsidR="00CD359B" w:rsidRPr="00DD4D22" w:rsidRDefault="00CD359B" w:rsidP="00CA4650">
            <w:pPr>
              <w:keepNext/>
              <w:spacing w:after="0" w:line="276" w:lineRule="auto"/>
              <w:rPr>
                <w:rFonts w:cs="Arial"/>
                <w:szCs w:val="25"/>
              </w:rPr>
            </w:pPr>
            <w:r w:rsidRPr="00B73E32">
              <w:rPr>
                <w:rFonts w:cs="Arial"/>
                <w:b/>
                <w:szCs w:val="25"/>
              </w:rPr>
              <w:t>Descripción:</w:t>
            </w:r>
            <w:r w:rsidRPr="00B54061">
              <w:rPr>
                <w:rFonts w:cs="Arial"/>
                <w:szCs w:val="25"/>
              </w:rPr>
              <w:t xml:space="preserve"> </w:t>
            </w:r>
            <w:r w:rsidR="00B54061" w:rsidRPr="00B54061">
              <w:rPr>
                <w:rFonts w:cs="Arial"/>
                <w:szCs w:val="25"/>
              </w:rPr>
              <w:t xml:space="preserve">Se </w:t>
            </w:r>
            <w:r w:rsidR="00B54061">
              <w:rPr>
                <w:rFonts w:cs="Arial"/>
                <w:szCs w:val="25"/>
              </w:rPr>
              <w:t>debe implementar el formulario para que un nuevo usuario se registre en el sistema, el cual debe contener los siguientes campos: Nombre</w:t>
            </w:r>
            <w:r w:rsidR="000F1F57">
              <w:rPr>
                <w:rFonts w:cs="Arial"/>
                <w:szCs w:val="25"/>
              </w:rPr>
              <w:t xml:space="preserve">, e-mail, </w:t>
            </w:r>
            <w:r w:rsidR="00AD3B39">
              <w:rPr>
                <w:rFonts w:cs="Arial"/>
                <w:szCs w:val="25"/>
              </w:rPr>
              <w:t xml:space="preserve">contraseña, foto de perfil y </w:t>
            </w:r>
            <w:r w:rsidR="00583500">
              <w:rPr>
                <w:rFonts w:cs="Arial"/>
                <w:szCs w:val="25"/>
              </w:rPr>
              <w:t>roll</w:t>
            </w:r>
            <w:r w:rsidRPr="00DD4D22">
              <w:rPr>
                <w:rFonts w:cs="Arial"/>
                <w:szCs w:val="25"/>
              </w:rPr>
              <w:t>.</w:t>
            </w:r>
            <w:r>
              <w:rPr>
                <w:rFonts w:cs="Arial"/>
                <w:szCs w:val="25"/>
              </w:rPr>
              <w:t xml:space="preserve"> </w:t>
            </w:r>
          </w:p>
        </w:tc>
      </w:tr>
    </w:tbl>
    <w:p w14:paraId="0EA10751" w14:textId="77777777" w:rsidR="00CD359B" w:rsidRDefault="00CD359B" w:rsidP="00CD359B"/>
    <w:p w14:paraId="0DE26803" w14:textId="3CA6817B" w:rsidR="002A6C9A" w:rsidRDefault="002A6C9A" w:rsidP="002A6C9A">
      <w:pPr>
        <w:pStyle w:val="Descripcin"/>
        <w:keepNext/>
      </w:pPr>
      <w:bookmarkStart w:id="217" w:name="_Toc4342714"/>
      <w:r>
        <w:t xml:space="preserve">Tabla </w:t>
      </w:r>
      <w:r>
        <w:fldChar w:fldCharType="begin"/>
      </w:r>
      <w:r>
        <w:instrText xml:space="preserve"> SEQ Tabla \* ARABIC </w:instrText>
      </w:r>
      <w:r>
        <w:fldChar w:fldCharType="separate"/>
      </w:r>
      <w:r w:rsidR="00162A09">
        <w:rPr>
          <w:noProof/>
        </w:rPr>
        <w:t>21</w:t>
      </w:r>
      <w:r>
        <w:fldChar w:fldCharType="end"/>
      </w:r>
      <w:r>
        <w:t xml:space="preserve">: Tarea 11: </w:t>
      </w:r>
      <w:r w:rsidRPr="005A05A3">
        <w:t>Implementar autentificación del login.</w:t>
      </w:r>
      <w:bookmarkEnd w:id="217"/>
    </w:p>
    <w:tbl>
      <w:tblPr>
        <w:tblStyle w:val="Tablaconcuadrcula"/>
        <w:tblW w:w="0" w:type="auto"/>
        <w:tblLook w:val="04A0" w:firstRow="1" w:lastRow="0" w:firstColumn="1" w:lastColumn="0" w:noHBand="0" w:noVBand="1"/>
      </w:tblPr>
      <w:tblGrid>
        <w:gridCol w:w="4552"/>
        <w:gridCol w:w="4559"/>
      </w:tblGrid>
      <w:tr w:rsidR="00CD359B" w:rsidRPr="00DD4D22" w14:paraId="3D6CE252" w14:textId="77777777" w:rsidTr="00CA4650">
        <w:tc>
          <w:tcPr>
            <w:tcW w:w="9111" w:type="dxa"/>
            <w:gridSpan w:val="2"/>
            <w:shd w:val="clear" w:color="auto" w:fill="8EAADB" w:themeFill="accent1" w:themeFillTint="99"/>
          </w:tcPr>
          <w:p w14:paraId="0CFF6907" w14:textId="77777777" w:rsidR="00CD359B" w:rsidRPr="00DD4D22" w:rsidRDefault="00CD359B" w:rsidP="00CA4650">
            <w:pPr>
              <w:spacing w:after="0" w:line="360" w:lineRule="auto"/>
              <w:jc w:val="center"/>
              <w:rPr>
                <w:rFonts w:cs="Arial"/>
                <w:szCs w:val="25"/>
              </w:rPr>
            </w:pPr>
            <w:r w:rsidRPr="00DD4D22">
              <w:rPr>
                <w:rFonts w:cs="Arial"/>
                <w:szCs w:val="25"/>
              </w:rPr>
              <w:t>Tarea</w:t>
            </w:r>
          </w:p>
        </w:tc>
      </w:tr>
      <w:tr w:rsidR="00CD359B" w:rsidRPr="00DD4D22" w14:paraId="249D5566" w14:textId="77777777" w:rsidTr="00CA4650">
        <w:tc>
          <w:tcPr>
            <w:tcW w:w="4552" w:type="dxa"/>
          </w:tcPr>
          <w:p w14:paraId="15334726" w14:textId="479BC828" w:rsidR="00CD359B" w:rsidRPr="00DD4D22" w:rsidRDefault="00CD359B" w:rsidP="00CA4650">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11</w:t>
            </w:r>
          </w:p>
        </w:tc>
        <w:tc>
          <w:tcPr>
            <w:tcW w:w="4559" w:type="dxa"/>
          </w:tcPr>
          <w:p w14:paraId="6B3D2ABC" w14:textId="7AF08A45" w:rsidR="00CD359B" w:rsidRPr="00DD4D22" w:rsidRDefault="00CD359B" w:rsidP="00CA4650">
            <w:pPr>
              <w:spacing w:after="0" w:line="360" w:lineRule="auto"/>
              <w:rPr>
                <w:rFonts w:cs="Arial"/>
                <w:szCs w:val="25"/>
              </w:rPr>
            </w:pPr>
            <w:r w:rsidRPr="00B73E32">
              <w:rPr>
                <w:rFonts w:cs="Arial"/>
                <w:b/>
                <w:szCs w:val="25"/>
              </w:rPr>
              <w:t>No. De la HU:</w:t>
            </w:r>
            <w:r>
              <w:rPr>
                <w:rFonts w:cs="Arial"/>
                <w:szCs w:val="25"/>
              </w:rPr>
              <w:t xml:space="preserve"> </w:t>
            </w:r>
            <w:r w:rsidR="00FF3291">
              <w:rPr>
                <w:rFonts w:cs="Arial"/>
                <w:szCs w:val="25"/>
              </w:rPr>
              <w:t>4</w:t>
            </w:r>
          </w:p>
        </w:tc>
      </w:tr>
      <w:tr w:rsidR="00CD359B" w:rsidRPr="00DD4D22" w14:paraId="73603E00" w14:textId="77777777" w:rsidTr="00CA4650">
        <w:tc>
          <w:tcPr>
            <w:tcW w:w="9111" w:type="dxa"/>
            <w:gridSpan w:val="2"/>
          </w:tcPr>
          <w:p w14:paraId="42E2017F" w14:textId="1A04E03C" w:rsidR="00CD359B" w:rsidRPr="00DD4D22" w:rsidRDefault="00CD359B" w:rsidP="00CA4650">
            <w:pPr>
              <w:spacing w:after="0" w:line="360" w:lineRule="auto"/>
              <w:rPr>
                <w:rFonts w:cs="Arial"/>
                <w:szCs w:val="25"/>
              </w:rPr>
            </w:pPr>
            <w:r w:rsidRPr="00102617">
              <w:rPr>
                <w:rFonts w:cs="Arial"/>
                <w:b/>
                <w:szCs w:val="25"/>
              </w:rPr>
              <w:t>Nombre de la tarea:</w:t>
            </w:r>
            <w:r w:rsidRPr="00DD4D22">
              <w:rPr>
                <w:rFonts w:cs="Arial"/>
                <w:szCs w:val="25"/>
              </w:rPr>
              <w:t xml:space="preserve"> </w:t>
            </w:r>
            <w:bookmarkStart w:id="218" w:name="OLE_LINK136"/>
            <w:bookmarkStart w:id="219" w:name="OLE_LINK137"/>
            <w:r>
              <w:t>Implementar</w:t>
            </w:r>
            <w:r w:rsidR="002A6C9A">
              <w:t xml:space="preserve"> autentificación del login</w:t>
            </w:r>
            <w:r w:rsidRPr="00DD4D22">
              <w:rPr>
                <w:rFonts w:cs="Arial"/>
                <w:szCs w:val="25"/>
              </w:rPr>
              <w:t>.</w:t>
            </w:r>
            <w:bookmarkEnd w:id="218"/>
            <w:bookmarkEnd w:id="219"/>
          </w:p>
        </w:tc>
      </w:tr>
      <w:tr w:rsidR="00CD359B" w:rsidRPr="00DD4D22" w14:paraId="3D7293B8" w14:textId="77777777" w:rsidTr="00CA4650">
        <w:tc>
          <w:tcPr>
            <w:tcW w:w="4552" w:type="dxa"/>
          </w:tcPr>
          <w:p w14:paraId="4E37702C" w14:textId="77777777" w:rsidR="00CD359B" w:rsidRPr="00DD4D22" w:rsidRDefault="00CD359B" w:rsidP="00CA4650">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3FD730A9" w14:textId="4894CBC1" w:rsidR="00CD359B" w:rsidRPr="00DD4D22" w:rsidRDefault="00CD359B" w:rsidP="00CA4650">
            <w:pPr>
              <w:spacing w:after="0" w:line="360" w:lineRule="auto"/>
              <w:rPr>
                <w:rFonts w:cs="Arial"/>
                <w:szCs w:val="25"/>
              </w:rPr>
            </w:pPr>
            <w:r w:rsidRPr="00B73E32">
              <w:rPr>
                <w:rFonts w:cs="Arial"/>
                <w:b/>
                <w:szCs w:val="25"/>
              </w:rPr>
              <w:t>Estimación:</w:t>
            </w:r>
            <w:r w:rsidR="003D1E7C">
              <w:rPr>
                <w:rFonts w:cs="Arial"/>
                <w:szCs w:val="25"/>
              </w:rPr>
              <w:t xml:space="preserve"> 1</w:t>
            </w:r>
            <w:r w:rsidRPr="00DD4D22">
              <w:rPr>
                <w:rFonts w:cs="Arial"/>
                <w:szCs w:val="25"/>
              </w:rPr>
              <w:t xml:space="preserve"> </w:t>
            </w:r>
            <w:r>
              <w:rPr>
                <w:rFonts w:cs="Arial"/>
                <w:szCs w:val="25"/>
              </w:rPr>
              <w:t>semana</w:t>
            </w:r>
          </w:p>
        </w:tc>
      </w:tr>
      <w:tr w:rsidR="00CD359B" w:rsidRPr="00DD4D22" w14:paraId="59D9642B" w14:textId="77777777" w:rsidTr="00CA4650">
        <w:tc>
          <w:tcPr>
            <w:tcW w:w="4552" w:type="dxa"/>
          </w:tcPr>
          <w:p w14:paraId="6F99C8E4" w14:textId="5C3F287B" w:rsidR="00CD359B" w:rsidRPr="00DD4D22" w:rsidRDefault="00CD359B" w:rsidP="00CA4650">
            <w:pPr>
              <w:spacing w:after="0" w:line="360" w:lineRule="auto"/>
              <w:rPr>
                <w:rFonts w:cs="Arial"/>
                <w:szCs w:val="25"/>
              </w:rPr>
            </w:pPr>
            <w:r w:rsidRPr="00102617">
              <w:rPr>
                <w:rFonts w:cs="Arial"/>
                <w:b/>
                <w:szCs w:val="25"/>
              </w:rPr>
              <w:t>Fecha de inicio:</w:t>
            </w:r>
            <w:r w:rsidRPr="00DD4D22">
              <w:rPr>
                <w:rFonts w:cs="Arial"/>
                <w:szCs w:val="25"/>
              </w:rPr>
              <w:t xml:space="preserve"> </w:t>
            </w:r>
            <w:r w:rsidR="0082156F">
              <w:rPr>
                <w:rFonts w:cs="Arial"/>
                <w:szCs w:val="25"/>
              </w:rPr>
              <w:t>4 de marz</w:t>
            </w:r>
            <w:r>
              <w:rPr>
                <w:rFonts w:cs="Arial"/>
                <w:szCs w:val="25"/>
              </w:rPr>
              <w:t>o</w:t>
            </w:r>
            <w:r w:rsidRPr="00DD4D22">
              <w:rPr>
                <w:rFonts w:cs="Arial"/>
                <w:szCs w:val="25"/>
              </w:rPr>
              <w:t xml:space="preserve"> del 201</w:t>
            </w:r>
            <w:r>
              <w:rPr>
                <w:rFonts w:cs="Arial"/>
                <w:szCs w:val="25"/>
              </w:rPr>
              <w:t>9</w:t>
            </w:r>
          </w:p>
        </w:tc>
        <w:tc>
          <w:tcPr>
            <w:tcW w:w="4559" w:type="dxa"/>
          </w:tcPr>
          <w:p w14:paraId="79BCC4DE" w14:textId="4B70C571" w:rsidR="00CD359B" w:rsidRPr="00DD4D22" w:rsidRDefault="00CD359B" w:rsidP="00CA4650">
            <w:pPr>
              <w:spacing w:after="0" w:line="360" w:lineRule="auto"/>
              <w:rPr>
                <w:rFonts w:cs="Arial"/>
                <w:szCs w:val="25"/>
              </w:rPr>
            </w:pPr>
            <w:r w:rsidRPr="00B73E32">
              <w:rPr>
                <w:rFonts w:cs="Arial"/>
                <w:b/>
                <w:szCs w:val="25"/>
              </w:rPr>
              <w:t>Fecha de fin:</w:t>
            </w:r>
            <w:r>
              <w:rPr>
                <w:rFonts w:cs="Arial"/>
                <w:szCs w:val="25"/>
              </w:rPr>
              <w:t xml:space="preserve"> </w:t>
            </w:r>
            <w:r w:rsidR="0082156F">
              <w:rPr>
                <w:rFonts w:cs="Arial"/>
                <w:szCs w:val="25"/>
              </w:rPr>
              <w:t>8 de marz</w:t>
            </w:r>
            <w:r>
              <w:rPr>
                <w:rFonts w:cs="Arial"/>
                <w:szCs w:val="25"/>
              </w:rPr>
              <w:t>o del 2019</w:t>
            </w:r>
          </w:p>
        </w:tc>
      </w:tr>
      <w:tr w:rsidR="00CD359B" w:rsidRPr="00DD4D22" w14:paraId="788C1815" w14:textId="77777777" w:rsidTr="00CA4650">
        <w:tc>
          <w:tcPr>
            <w:tcW w:w="9111" w:type="dxa"/>
            <w:gridSpan w:val="2"/>
          </w:tcPr>
          <w:p w14:paraId="03E4B8A4" w14:textId="77777777" w:rsidR="00CD359B" w:rsidRPr="00DD4D22" w:rsidRDefault="00CD359B" w:rsidP="00CA4650">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D359B" w:rsidRPr="00DD4D22" w14:paraId="50A3CD1C" w14:textId="77777777" w:rsidTr="00CA4650">
        <w:tc>
          <w:tcPr>
            <w:tcW w:w="9111" w:type="dxa"/>
            <w:gridSpan w:val="2"/>
          </w:tcPr>
          <w:p w14:paraId="3184D9C9" w14:textId="4ED3FFCD" w:rsidR="00CD359B" w:rsidRPr="00DD4D22" w:rsidRDefault="00CD359B" w:rsidP="00CA4650">
            <w:pPr>
              <w:keepNext/>
              <w:spacing w:after="0" w:line="276" w:lineRule="auto"/>
              <w:rPr>
                <w:rFonts w:cs="Arial"/>
                <w:szCs w:val="25"/>
              </w:rPr>
            </w:pPr>
            <w:r w:rsidRPr="00B73E32">
              <w:rPr>
                <w:rFonts w:cs="Arial"/>
                <w:b/>
                <w:szCs w:val="25"/>
              </w:rPr>
              <w:t>Descripción:</w:t>
            </w:r>
            <w:r w:rsidR="002A6C9A" w:rsidRPr="00F939B8">
              <w:rPr>
                <w:rFonts w:cs="Arial"/>
                <w:szCs w:val="25"/>
              </w:rPr>
              <w:t xml:space="preserve"> Implementar </w:t>
            </w:r>
            <w:r w:rsidR="00F939B8">
              <w:rPr>
                <w:rFonts w:cs="Arial"/>
                <w:szCs w:val="25"/>
              </w:rPr>
              <w:t>sistema de autentificación por que le permitirá al usuario iniciar sesión con su cuenta</w:t>
            </w:r>
            <w:r w:rsidRPr="00DD4D22">
              <w:rPr>
                <w:rFonts w:cs="Arial"/>
                <w:szCs w:val="25"/>
              </w:rPr>
              <w:t>.</w:t>
            </w:r>
            <w:r>
              <w:rPr>
                <w:rFonts w:cs="Arial"/>
                <w:szCs w:val="25"/>
              </w:rPr>
              <w:t xml:space="preserve"> </w:t>
            </w:r>
          </w:p>
        </w:tc>
      </w:tr>
    </w:tbl>
    <w:p w14:paraId="6BD95E31" w14:textId="77777777" w:rsidR="00CD359B" w:rsidRDefault="00CD359B" w:rsidP="00CD359B"/>
    <w:p w14:paraId="52A2692B" w14:textId="77777777" w:rsidR="00CD359B" w:rsidRDefault="00CD359B" w:rsidP="00CD359B"/>
    <w:p w14:paraId="2725E6D7" w14:textId="56FBAC1F" w:rsidR="00DE644B" w:rsidRDefault="00DE644B" w:rsidP="00DE644B">
      <w:pPr>
        <w:pStyle w:val="Descripcin"/>
        <w:keepNext/>
      </w:pPr>
      <w:bookmarkStart w:id="220" w:name="_Toc4342715"/>
      <w:r>
        <w:lastRenderedPageBreak/>
        <w:t xml:space="preserve">Tabla </w:t>
      </w:r>
      <w:r>
        <w:fldChar w:fldCharType="begin"/>
      </w:r>
      <w:r>
        <w:instrText xml:space="preserve"> SEQ Tabla \* ARABIC </w:instrText>
      </w:r>
      <w:r>
        <w:fldChar w:fldCharType="separate"/>
      </w:r>
      <w:r w:rsidR="00162A09">
        <w:rPr>
          <w:noProof/>
        </w:rPr>
        <w:t>22</w:t>
      </w:r>
      <w:r>
        <w:fldChar w:fldCharType="end"/>
      </w:r>
      <w:r>
        <w:t xml:space="preserve">: Tarea 12: </w:t>
      </w:r>
      <w:bookmarkStart w:id="221" w:name="OLE_LINK140"/>
      <w:bookmarkStart w:id="222" w:name="OLE_LINK141"/>
      <w:r w:rsidRPr="00050707">
        <w:t>Implementar sistema de grupos de usuarios</w:t>
      </w:r>
      <w:bookmarkEnd w:id="220"/>
      <w:bookmarkEnd w:id="221"/>
      <w:bookmarkEnd w:id="222"/>
    </w:p>
    <w:tbl>
      <w:tblPr>
        <w:tblStyle w:val="Tablaconcuadrcula"/>
        <w:tblW w:w="0" w:type="auto"/>
        <w:tblLook w:val="04A0" w:firstRow="1" w:lastRow="0" w:firstColumn="1" w:lastColumn="0" w:noHBand="0" w:noVBand="1"/>
      </w:tblPr>
      <w:tblGrid>
        <w:gridCol w:w="4552"/>
        <w:gridCol w:w="4559"/>
      </w:tblGrid>
      <w:tr w:rsidR="00CD359B" w:rsidRPr="00DD4D22" w14:paraId="651A799E" w14:textId="77777777" w:rsidTr="00CA4650">
        <w:tc>
          <w:tcPr>
            <w:tcW w:w="9111" w:type="dxa"/>
            <w:gridSpan w:val="2"/>
            <w:shd w:val="clear" w:color="auto" w:fill="8EAADB" w:themeFill="accent1" w:themeFillTint="99"/>
          </w:tcPr>
          <w:p w14:paraId="3D8CFEDF" w14:textId="77777777" w:rsidR="00CD359B" w:rsidRPr="00DD4D22" w:rsidRDefault="00CD359B" w:rsidP="00CA4650">
            <w:pPr>
              <w:spacing w:after="0" w:line="360" w:lineRule="auto"/>
              <w:jc w:val="center"/>
              <w:rPr>
                <w:rFonts w:cs="Arial"/>
                <w:szCs w:val="25"/>
              </w:rPr>
            </w:pPr>
            <w:bookmarkStart w:id="223" w:name="OLE_LINK142"/>
            <w:bookmarkStart w:id="224" w:name="OLE_LINK143"/>
            <w:r w:rsidRPr="00DD4D22">
              <w:rPr>
                <w:rFonts w:cs="Arial"/>
                <w:szCs w:val="25"/>
              </w:rPr>
              <w:t>Tarea</w:t>
            </w:r>
          </w:p>
        </w:tc>
      </w:tr>
      <w:tr w:rsidR="00CD359B" w:rsidRPr="00DD4D22" w14:paraId="3F4A3339" w14:textId="77777777" w:rsidTr="00CA4650">
        <w:tc>
          <w:tcPr>
            <w:tcW w:w="4552" w:type="dxa"/>
          </w:tcPr>
          <w:p w14:paraId="43B87C9D" w14:textId="2F6080AE" w:rsidR="00CD359B" w:rsidRPr="00DD4D22" w:rsidRDefault="00CD359B" w:rsidP="00CA4650">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12</w:t>
            </w:r>
          </w:p>
        </w:tc>
        <w:tc>
          <w:tcPr>
            <w:tcW w:w="4559" w:type="dxa"/>
          </w:tcPr>
          <w:p w14:paraId="17916130" w14:textId="7D3152B0" w:rsidR="00CD359B" w:rsidRPr="00DD4D22" w:rsidRDefault="00CD359B" w:rsidP="00CA4650">
            <w:pPr>
              <w:spacing w:after="0" w:line="360" w:lineRule="auto"/>
              <w:rPr>
                <w:rFonts w:cs="Arial"/>
                <w:szCs w:val="25"/>
              </w:rPr>
            </w:pPr>
            <w:r w:rsidRPr="00B73E32">
              <w:rPr>
                <w:rFonts w:cs="Arial"/>
                <w:b/>
                <w:szCs w:val="25"/>
              </w:rPr>
              <w:t>No. De la HU:</w:t>
            </w:r>
            <w:r>
              <w:rPr>
                <w:rFonts w:cs="Arial"/>
                <w:szCs w:val="25"/>
              </w:rPr>
              <w:t xml:space="preserve"> </w:t>
            </w:r>
            <w:r w:rsidR="00FF3291">
              <w:rPr>
                <w:rFonts w:cs="Arial"/>
                <w:szCs w:val="25"/>
              </w:rPr>
              <w:t>4</w:t>
            </w:r>
          </w:p>
        </w:tc>
      </w:tr>
      <w:tr w:rsidR="00CD359B" w:rsidRPr="00DD4D22" w14:paraId="23327C58" w14:textId="77777777" w:rsidTr="00CA4650">
        <w:tc>
          <w:tcPr>
            <w:tcW w:w="9111" w:type="dxa"/>
            <w:gridSpan w:val="2"/>
          </w:tcPr>
          <w:p w14:paraId="1C9BE1CF" w14:textId="32DEC1C8" w:rsidR="00CD359B" w:rsidRPr="00DD4D22" w:rsidRDefault="00CD359B" w:rsidP="00CA4650">
            <w:pPr>
              <w:spacing w:after="0" w:line="360" w:lineRule="auto"/>
              <w:rPr>
                <w:rFonts w:cs="Arial"/>
                <w:szCs w:val="25"/>
              </w:rPr>
            </w:pPr>
            <w:r w:rsidRPr="00102617">
              <w:rPr>
                <w:rFonts w:cs="Arial"/>
                <w:b/>
                <w:szCs w:val="25"/>
              </w:rPr>
              <w:t>Nombre de la tarea:</w:t>
            </w:r>
            <w:r w:rsidRPr="00DD4D22">
              <w:rPr>
                <w:rFonts w:cs="Arial"/>
                <w:szCs w:val="25"/>
              </w:rPr>
              <w:t xml:space="preserve"> </w:t>
            </w:r>
            <w:r w:rsidR="00DE644B" w:rsidRPr="00050707">
              <w:t>Implementar sistema de grupos de usuarios</w:t>
            </w:r>
          </w:p>
        </w:tc>
      </w:tr>
      <w:tr w:rsidR="00CD359B" w:rsidRPr="00DD4D22" w14:paraId="31379207" w14:textId="77777777" w:rsidTr="00CA4650">
        <w:tc>
          <w:tcPr>
            <w:tcW w:w="4552" w:type="dxa"/>
          </w:tcPr>
          <w:p w14:paraId="62D91402" w14:textId="77777777" w:rsidR="00CD359B" w:rsidRPr="00DD4D22" w:rsidRDefault="00CD359B" w:rsidP="00CA4650">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3CE17AFA" w14:textId="77777777" w:rsidR="00CD359B" w:rsidRPr="00DD4D22" w:rsidRDefault="00CD359B" w:rsidP="00CA4650">
            <w:pPr>
              <w:spacing w:after="0" w:line="360" w:lineRule="auto"/>
              <w:rPr>
                <w:rFonts w:cs="Arial"/>
                <w:szCs w:val="25"/>
              </w:rPr>
            </w:pPr>
            <w:r w:rsidRPr="00B73E32">
              <w:rPr>
                <w:rFonts w:cs="Arial"/>
                <w:b/>
                <w:szCs w:val="25"/>
              </w:rPr>
              <w:t>Estimación:</w:t>
            </w:r>
            <w:r>
              <w:rPr>
                <w:rFonts w:cs="Arial"/>
                <w:szCs w:val="25"/>
              </w:rPr>
              <w:t xml:space="preserve"> 2</w:t>
            </w:r>
            <w:r w:rsidRPr="00DD4D22">
              <w:rPr>
                <w:rFonts w:cs="Arial"/>
                <w:szCs w:val="25"/>
              </w:rPr>
              <w:t xml:space="preserve"> </w:t>
            </w:r>
            <w:r>
              <w:rPr>
                <w:rFonts w:cs="Arial"/>
                <w:szCs w:val="25"/>
              </w:rPr>
              <w:t>semanas</w:t>
            </w:r>
          </w:p>
        </w:tc>
      </w:tr>
      <w:tr w:rsidR="00CD359B" w:rsidRPr="00DD4D22" w14:paraId="6474E3E3" w14:textId="77777777" w:rsidTr="00CA4650">
        <w:tc>
          <w:tcPr>
            <w:tcW w:w="4552" w:type="dxa"/>
          </w:tcPr>
          <w:p w14:paraId="3BE9DBC7" w14:textId="0ED72099" w:rsidR="00CD359B" w:rsidRPr="00DD4D22" w:rsidRDefault="00CD359B" w:rsidP="00CA4650">
            <w:pPr>
              <w:spacing w:after="0" w:line="360" w:lineRule="auto"/>
              <w:rPr>
                <w:rFonts w:cs="Arial"/>
                <w:szCs w:val="25"/>
              </w:rPr>
            </w:pPr>
            <w:r w:rsidRPr="00102617">
              <w:rPr>
                <w:rFonts w:cs="Arial"/>
                <w:b/>
                <w:szCs w:val="25"/>
              </w:rPr>
              <w:t>Fecha de inicio:</w:t>
            </w:r>
            <w:r w:rsidRPr="00DD4D22">
              <w:rPr>
                <w:rFonts w:cs="Arial"/>
                <w:szCs w:val="25"/>
              </w:rPr>
              <w:t xml:space="preserve"> </w:t>
            </w:r>
            <w:r w:rsidR="0082156F">
              <w:rPr>
                <w:rFonts w:cs="Arial"/>
                <w:szCs w:val="25"/>
              </w:rPr>
              <w:t>1</w:t>
            </w:r>
            <w:r>
              <w:rPr>
                <w:rFonts w:cs="Arial"/>
                <w:szCs w:val="25"/>
              </w:rPr>
              <w:t>1</w:t>
            </w:r>
            <w:r w:rsidR="0082156F">
              <w:rPr>
                <w:rFonts w:cs="Arial"/>
                <w:szCs w:val="25"/>
              </w:rPr>
              <w:t xml:space="preserve"> de marz</w:t>
            </w:r>
            <w:r>
              <w:rPr>
                <w:rFonts w:cs="Arial"/>
                <w:szCs w:val="25"/>
              </w:rPr>
              <w:t>o</w:t>
            </w:r>
            <w:r w:rsidRPr="00DD4D22">
              <w:rPr>
                <w:rFonts w:cs="Arial"/>
                <w:szCs w:val="25"/>
              </w:rPr>
              <w:t xml:space="preserve"> del 201</w:t>
            </w:r>
            <w:r>
              <w:rPr>
                <w:rFonts w:cs="Arial"/>
                <w:szCs w:val="25"/>
              </w:rPr>
              <w:t>9</w:t>
            </w:r>
          </w:p>
        </w:tc>
        <w:tc>
          <w:tcPr>
            <w:tcW w:w="4559" w:type="dxa"/>
          </w:tcPr>
          <w:p w14:paraId="15A134D7" w14:textId="3E90E90B" w:rsidR="00CD359B" w:rsidRPr="00DD4D22" w:rsidRDefault="00CD359B" w:rsidP="00CA4650">
            <w:pPr>
              <w:spacing w:after="0" w:line="360" w:lineRule="auto"/>
              <w:rPr>
                <w:rFonts w:cs="Arial"/>
                <w:szCs w:val="25"/>
              </w:rPr>
            </w:pPr>
            <w:r w:rsidRPr="00B73E32">
              <w:rPr>
                <w:rFonts w:cs="Arial"/>
                <w:b/>
                <w:szCs w:val="25"/>
              </w:rPr>
              <w:t>Fecha de fin:</w:t>
            </w:r>
            <w:r>
              <w:rPr>
                <w:rFonts w:cs="Arial"/>
                <w:szCs w:val="25"/>
              </w:rPr>
              <w:t xml:space="preserve"> </w:t>
            </w:r>
            <w:r w:rsidR="0082156F">
              <w:rPr>
                <w:rFonts w:cs="Arial"/>
                <w:szCs w:val="25"/>
              </w:rPr>
              <w:t>22 de marz</w:t>
            </w:r>
            <w:r>
              <w:rPr>
                <w:rFonts w:cs="Arial"/>
                <w:szCs w:val="25"/>
              </w:rPr>
              <w:t>o del 2019</w:t>
            </w:r>
          </w:p>
        </w:tc>
      </w:tr>
      <w:tr w:rsidR="00CD359B" w:rsidRPr="00DD4D22" w14:paraId="7881A23B" w14:textId="77777777" w:rsidTr="00CA4650">
        <w:tc>
          <w:tcPr>
            <w:tcW w:w="9111" w:type="dxa"/>
            <w:gridSpan w:val="2"/>
          </w:tcPr>
          <w:p w14:paraId="735755C0" w14:textId="77777777" w:rsidR="00CD359B" w:rsidRPr="00DD4D22" w:rsidRDefault="00CD359B" w:rsidP="00CA4650">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D359B" w:rsidRPr="00DD4D22" w14:paraId="5C9AB76A" w14:textId="77777777" w:rsidTr="00CA4650">
        <w:tc>
          <w:tcPr>
            <w:tcW w:w="9111" w:type="dxa"/>
            <w:gridSpan w:val="2"/>
          </w:tcPr>
          <w:p w14:paraId="20399876" w14:textId="5F30CCDA" w:rsidR="00CD359B" w:rsidRPr="00AE52EE" w:rsidRDefault="00CD359B" w:rsidP="00CA4650">
            <w:pPr>
              <w:keepNext/>
              <w:spacing w:after="0" w:line="276" w:lineRule="auto"/>
              <w:rPr>
                <w:rFonts w:cs="Arial"/>
                <w:szCs w:val="25"/>
              </w:rPr>
            </w:pPr>
            <w:r w:rsidRPr="00B73E32">
              <w:rPr>
                <w:rFonts w:cs="Arial"/>
                <w:b/>
                <w:szCs w:val="25"/>
              </w:rPr>
              <w:t>Descripción:</w:t>
            </w:r>
            <w:r>
              <w:rPr>
                <w:rFonts w:cs="Arial"/>
                <w:b/>
                <w:szCs w:val="25"/>
              </w:rPr>
              <w:t xml:space="preserve"> </w:t>
            </w:r>
            <w:r w:rsidR="00F33177" w:rsidRPr="00722E94">
              <w:rPr>
                <w:rFonts w:cs="Arial"/>
                <w:szCs w:val="25"/>
              </w:rPr>
              <w:t xml:space="preserve">Implementar la forma en la que los usuarios pueden crear grupos que permitan el trabajo de forma colaborativa </w:t>
            </w:r>
            <w:r w:rsidR="00722E94" w:rsidRPr="00722E94">
              <w:rPr>
                <w:rFonts w:cs="Arial"/>
                <w:szCs w:val="25"/>
              </w:rPr>
              <w:t>mediante la asignación de roles.</w:t>
            </w:r>
          </w:p>
        </w:tc>
      </w:tr>
      <w:bookmarkEnd w:id="223"/>
      <w:bookmarkEnd w:id="224"/>
    </w:tbl>
    <w:p w14:paraId="4B842E08" w14:textId="77777777" w:rsidR="00DA3CBD" w:rsidRDefault="00DA3CBD" w:rsidP="00DA3CBD"/>
    <w:p w14:paraId="28E6BCFA" w14:textId="6CD82E60" w:rsidR="00DA3CBD" w:rsidRDefault="00DA3CBD" w:rsidP="00DA3CBD">
      <w:pPr>
        <w:pStyle w:val="Ttulo3"/>
      </w:pPr>
      <w:bookmarkStart w:id="225" w:name="_Toc4351366"/>
      <w:r>
        <w:t>2.4.4 Iteración 4</w:t>
      </w:r>
      <w:bookmarkEnd w:id="225"/>
    </w:p>
    <w:p w14:paraId="03235DF7" w14:textId="0D986888" w:rsidR="003A17F8" w:rsidRDefault="003A17F8" w:rsidP="003A17F8">
      <w:r>
        <w:t>El objetivo de esta iteración</w:t>
      </w:r>
      <w:r w:rsidR="00814AAA">
        <w:t xml:space="preserve"> es que el sistema permita guardar y cargar la configuración de un experimento</w:t>
      </w:r>
      <w:r w:rsidR="00344264">
        <w:t>. Las tareas para esta iteración se relacionan a continuación.</w:t>
      </w:r>
    </w:p>
    <w:p w14:paraId="2AEEE8F2" w14:textId="0E5FEDA0" w:rsidR="00344264" w:rsidRDefault="008E38C2" w:rsidP="00344264">
      <w:pPr>
        <w:pStyle w:val="Prrafodelista"/>
        <w:numPr>
          <w:ilvl w:val="0"/>
          <w:numId w:val="35"/>
        </w:numPr>
      </w:pPr>
      <w:bookmarkStart w:id="226" w:name="OLE_LINK114"/>
      <w:bookmarkStart w:id="227" w:name="OLE_LINK115"/>
      <w:bookmarkStart w:id="228" w:name="OLE_LINK144"/>
      <w:r>
        <w:t>Implementar la forma en la que se guarda una configuración en la base de datos</w:t>
      </w:r>
      <w:bookmarkEnd w:id="226"/>
      <w:bookmarkEnd w:id="227"/>
      <w:bookmarkEnd w:id="228"/>
      <w:r>
        <w:t>.</w:t>
      </w:r>
    </w:p>
    <w:p w14:paraId="113220A1" w14:textId="1EE97C6C" w:rsidR="008E38C2" w:rsidRDefault="008E38C2" w:rsidP="00344264">
      <w:pPr>
        <w:pStyle w:val="Prrafodelista"/>
        <w:numPr>
          <w:ilvl w:val="0"/>
          <w:numId w:val="35"/>
        </w:numPr>
      </w:pPr>
      <w:bookmarkStart w:id="229" w:name="OLE_LINK147"/>
      <w:bookmarkStart w:id="230" w:name="OLE_LINK148"/>
      <w:r>
        <w:t>Implementar la forma en la que se carga una configuración desde la base de datos</w:t>
      </w:r>
      <w:bookmarkEnd w:id="229"/>
      <w:bookmarkEnd w:id="230"/>
      <w:r>
        <w:t>.</w:t>
      </w:r>
    </w:p>
    <w:p w14:paraId="2A3E61DA" w14:textId="77777777" w:rsidR="00722E94" w:rsidRPr="003A17F8" w:rsidRDefault="00722E94" w:rsidP="00722E94"/>
    <w:p w14:paraId="752315FF" w14:textId="522F2BE2" w:rsidR="00075E8A" w:rsidRDefault="00075E8A" w:rsidP="00075E8A">
      <w:pPr>
        <w:pStyle w:val="Descripcin"/>
        <w:keepNext/>
      </w:pPr>
      <w:bookmarkStart w:id="231" w:name="_Toc4342716"/>
      <w:r>
        <w:t xml:space="preserve">Tabla </w:t>
      </w:r>
      <w:r>
        <w:fldChar w:fldCharType="begin"/>
      </w:r>
      <w:r>
        <w:instrText xml:space="preserve"> SEQ Tabla \* ARABIC </w:instrText>
      </w:r>
      <w:r>
        <w:fldChar w:fldCharType="separate"/>
      </w:r>
      <w:r w:rsidR="00162A09">
        <w:rPr>
          <w:noProof/>
        </w:rPr>
        <w:t>23</w:t>
      </w:r>
      <w:r>
        <w:fldChar w:fldCharType="end"/>
      </w:r>
      <w:r>
        <w:t xml:space="preserve">: </w:t>
      </w:r>
      <w:r w:rsidRPr="00FD7C24">
        <w:t xml:space="preserve">Tarea 13: </w:t>
      </w:r>
      <w:bookmarkStart w:id="232" w:name="OLE_LINK145"/>
      <w:bookmarkStart w:id="233" w:name="OLE_LINK146"/>
      <w:r w:rsidRPr="00FD7C24">
        <w:t>Implementar la forma en la que se guarda una configuración en la base de datos</w:t>
      </w:r>
      <w:bookmarkEnd w:id="231"/>
      <w:bookmarkEnd w:id="232"/>
      <w:bookmarkEnd w:id="233"/>
    </w:p>
    <w:tbl>
      <w:tblPr>
        <w:tblStyle w:val="Tablaconcuadrcula"/>
        <w:tblW w:w="0" w:type="auto"/>
        <w:tblLook w:val="04A0" w:firstRow="1" w:lastRow="0" w:firstColumn="1" w:lastColumn="0" w:noHBand="0" w:noVBand="1"/>
      </w:tblPr>
      <w:tblGrid>
        <w:gridCol w:w="4552"/>
        <w:gridCol w:w="4559"/>
      </w:tblGrid>
      <w:tr w:rsidR="00722E94" w:rsidRPr="00DD4D22" w14:paraId="4F666735" w14:textId="77777777" w:rsidTr="00CA4650">
        <w:tc>
          <w:tcPr>
            <w:tcW w:w="9111" w:type="dxa"/>
            <w:gridSpan w:val="2"/>
            <w:shd w:val="clear" w:color="auto" w:fill="8EAADB" w:themeFill="accent1" w:themeFillTint="99"/>
          </w:tcPr>
          <w:p w14:paraId="1019F8B1" w14:textId="77777777" w:rsidR="00722E94" w:rsidRPr="00DD4D22" w:rsidRDefault="00722E94" w:rsidP="00CA4650">
            <w:pPr>
              <w:spacing w:after="0" w:line="360" w:lineRule="auto"/>
              <w:jc w:val="center"/>
              <w:rPr>
                <w:rFonts w:cs="Arial"/>
                <w:szCs w:val="25"/>
              </w:rPr>
            </w:pPr>
            <w:r w:rsidRPr="00DD4D22">
              <w:rPr>
                <w:rFonts w:cs="Arial"/>
                <w:szCs w:val="25"/>
              </w:rPr>
              <w:t>Tarea</w:t>
            </w:r>
          </w:p>
        </w:tc>
      </w:tr>
      <w:tr w:rsidR="00722E94" w:rsidRPr="00DD4D22" w14:paraId="3D56E67B" w14:textId="77777777" w:rsidTr="00CA4650">
        <w:tc>
          <w:tcPr>
            <w:tcW w:w="4552" w:type="dxa"/>
          </w:tcPr>
          <w:p w14:paraId="26922BFB" w14:textId="5F6FE83A" w:rsidR="00722E94" w:rsidRPr="00DD4D22" w:rsidRDefault="00722E94" w:rsidP="00CA4650">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1</w:t>
            </w:r>
            <w:r w:rsidR="00075E8A">
              <w:rPr>
                <w:rFonts w:cs="Arial"/>
                <w:szCs w:val="25"/>
              </w:rPr>
              <w:t>3</w:t>
            </w:r>
          </w:p>
        </w:tc>
        <w:tc>
          <w:tcPr>
            <w:tcW w:w="4559" w:type="dxa"/>
          </w:tcPr>
          <w:p w14:paraId="50ADF9D9" w14:textId="4D641B1F" w:rsidR="00722E94" w:rsidRPr="00DD4D22" w:rsidRDefault="00722E94" w:rsidP="00CA4650">
            <w:pPr>
              <w:spacing w:after="0" w:line="360" w:lineRule="auto"/>
              <w:rPr>
                <w:rFonts w:cs="Arial"/>
                <w:szCs w:val="25"/>
              </w:rPr>
            </w:pPr>
            <w:r w:rsidRPr="00B73E32">
              <w:rPr>
                <w:rFonts w:cs="Arial"/>
                <w:b/>
                <w:szCs w:val="25"/>
              </w:rPr>
              <w:t>No. De la HU:</w:t>
            </w:r>
            <w:r>
              <w:rPr>
                <w:rFonts w:cs="Arial"/>
                <w:szCs w:val="25"/>
              </w:rPr>
              <w:t xml:space="preserve"> </w:t>
            </w:r>
            <w:r w:rsidR="00075E8A">
              <w:rPr>
                <w:rFonts w:cs="Arial"/>
                <w:szCs w:val="25"/>
              </w:rPr>
              <w:t>5</w:t>
            </w:r>
          </w:p>
        </w:tc>
      </w:tr>
      <w:tr w:rsidR="00722E94" w:rsidRPr="00DD4D22" w14:paraId="01A48D7B" w14:textId="77777777" w:rsidTr="00CA4650">
        <w:tc>
          <w:tcPr>
            <w:tcW w:w="9111" w:type="dxa"/>
            <w:gridSpan w:val="2"/>
          </w:tcPr>
          <w:p w14:paraId="49D4BEB2" w14:textId="6F93D8D5" w:rsidR="00722E94" w:rsidRPr="00DD4D22" w:rsidRDefault="00722E94" w:rsidP="00075E8A">
            <w:pPr>
              <w:spacing w:after="0" w:line="276" w:lineRule="auto"/>
              <w:rPr>
                <w:rFonts w:cs="Arial"/>
                <w:szCs w:val="25"/>
              </w:rPr>
            </w:pPr>
            <w:r w:rsidRPr="00102617">
              <w:rPr>
                <w:rFonts w:cs="Arial"/>
                <w:b/>
                <w:szCs w:val="25"/>
              </w:rPr>
              <w:t>Nombre de la tarea:</w:t>
            </w:r>
            <w:r w:rsidRPr="00DD4D22">
              <w:rPr>
                <w:rFonts w:cs="Arial"/>
                <w:szCs w:val="25"/>
              </w:rPr>
              <w:t xml:space="preserve"> </w:t>
            </w:r>
            <w:r w:rsidR="00075E8A" w:rsidRPr="00FD7C24">
              <w:t>Implementar la forma en la que se guarda una configuración en la base de datos</w:t>
            </w:r>
          </w:p>
        </w:tc>
      </w:tr>
      <w:tr w:rsidR="00722E94" w:rsidRPr="00DD4D22" w14:paraId="715BE041" w14:textId="77777777" w:rsidTr="00CA4650">
        <w:tc>
          <w:tcPr>
            <w:tcW w:w="4552" w:type="dxa"/>
          </w:tcPr>
          <w:p w14:paraId="20D460DB" w14:textId="77777777" w:rsidR="00722E94" w:rsidRPr="00DD4D22" w:rsidRDefault="00722E94" w:rsidP="00CA4650">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0E947BBE" w14:textId="4E6DA7EE" w:rsidR="00722E94" w:rsidRPr="00DD4D22" w:rsidRDefault="00722E94" w:rsidP="00CA4650">
            <w:pPr>
              <w:spacing w:after="0" w:line="360" w:lineRule="auto"/>
              <w:rPr>
                <w:rFonts w:cs="Arial"/>
                <w:szCs w:val="25"/>
              </w:rPr>
            </w:pPr>
            <w:r w:rsidRPr="00B73E32">
              <w:rPr>
                <w:rFonts w:cs="Arial"/>
                <w:b/>
                <w:szCs w:val="25"/>
              </w:rPr>
              <w:t>Estimación:</w:t>
            </w:r>
            <w:r w:rsidR="002E139A">
              <w:rPr>
                <w:rFonts w:cs="Arial"/>
                <w:szCs w:val="25"/>
              </w:rPr>
              <w:t xml:space="preserve"> 1</w:t>
            </w:r>
            <w:r w:rsidRPr="00DD4D22">
              <w:rPr>
                <w:rFonts w:cs="Arial"/>
                <w:szCs w:val="25"/>
              </w:rPr>
              <w:t xml:space="preserve"> </w:t>
            </w:r>
            <w:r>
              <w:rPr>
                <w:rFonts w:cs="Arial"/>
                <w:szCs w:val="25"/>
              </w:rPr>
              <w:t>semanas</w:t>
            </w:r>
          </w:p>
        </w:tc>
      </w:tr>
      <w:tr w:rsidR="00722E94" w:rsidRPr="00DD4D22" w14:paraId="4C63D9FC" w14:textId="77777777" w:rsidTr="00CA4650">
        <w:tc>
          <w:tcPr>
            <w:tcW w:w="4552" w:type="dxa"/>
          </w:tcPr>
          <w:p w14:paraId="6CB716F5" w14:textId="1B250061" w:rsidR="00722E94" w:rsidRPr="00DD4D22" w:rsidRDefault="00722E94" w:rsidP="00CA4650">
            <w:pPr>
              <w:spacing w:after="0" w:line="360" w:lineRule="auto"/>
              <w:rPr>
                <w:rFonts w:cs="Arial"/>
                <w:szCs w:val="25"/>
              </w:rPr>
            </w:pPr>
            <w:r w:rsidRPr="00102617">
              <w:rPr>
                <w:rFonts w:cs="Arial"/>
                <w:b/>
                <w:szCs w:val="25"/>
              </w:rPr>
              <w:t>Fecha de inicio:</w:t>
            </w:r>
            <w:r w:rsidRPr="00DD4D22">
              <w:rPr>
                <w:rFonts w:cs="Arial"/>
                <w:szCs w:val="25"/>
              </w:rPr>
              <w:t xml:space="preserve"> </w:t>
            </w:r>
            <w:r w:rsidR="001E4AAC">
              <w:rPr>
                <w:rFonts w:cs="Arial"/>
                <w:szCs w:val="25"/>
              </w:rPr>
              <w:t>25 de marzo</w:t>
            </w:r>
            <w:r w:rsidRPr="00DD4D22">
              <w:rPr>
                <w:rFonts w:cs="Arial"/>
                <w:szCs w:val="25"/>
              </w:rPr>
              <w:t xml:space="preserve"> del 201</w:t>
            </w:r>
            <w:r>
              <w:rPr>
                <w:rFonts w:cs="Arial"/>
                <w:szCs w:val="25"/>
              </w:rPr>
              <w:t>9</w:t>
            </w:r>
          </w:p>
        </w:tc>
        <w:tc>
          <w:tcPr>
            <w:tcW w:w="4559" w:type="dxa"/>
          </w:tcPr>
          <w:p w14:paraId="46F8A878" w14:textId="7A76D92F" w:rsidR="00722E94" w:rsidRPr="00DD4D22" w:rsidRDefault="00722E94" w:rsidP="00CA4650">
            <w:pPr>
              <w:spacing w:after="0" w:line="360" w:lineRule="auto"/>
              <w:rPr>
                <w:rFonts w:cs="Arial"/>
                <w:szCs w:val="25"/>
              </w:rPr>
            </w:pPr>
            <w:r w:rsidRPr="00B73E32">
              <w:rPr>
                <w:rFonts w:cs="Arial"/>
                <w:b/>
                <w:szCs w:val="25"/>
              </w:rPr>
              <w:t>Fecha de fin:</w:t>
            </w:r>
            <w:r>
              <w:rPr>
                <w:rFonts w:cs="Arial"/>
                <w:szCs w:val="25"/>
              </w:rPr>
              <w:t xml:space="preserve"> </w:t>
            </w:r>
            <w:r w:rsidR="002E139A">
              <w:rPr>
                <w:rFonts w:cs="Arial"/>
                <w:szCs w:val="25"/>
              </w:rPr>
              <w:t>29 de marzo</w:t>
            </w:r>
            <w:r>
              <w:rPr>
                <w:rFonts w:cs="Arial"/>
                <w:szCs w:val="25"/>
              </w:rPr>
              <w:t xml:space="preserve"> del 2019</w:t>
            </w:r>
          </w:p>
        </w:tc>
      </w:tr>
      <w:tr w:rsidR="00722E94" w:rsidRPr="00DD4D22" w14:paraId="1AE2550F" w14:textId="77777777" w:rsidTr="00CA4650">
        <w:tc>
          <w:tcPr>
            <w:tcW w:w="9111" w:type="dxa"/>
            <w:gridSpan w:val="2"/>
          </w:tcPr>
          <w:p w14:paraId="2DAE82F2" w14:textId="77777777" w:rsidR="00722E94" w:rsidRPr="00DD4D22" w:rsidRDefault="00722E94" w:rsidP="00CA4650">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722E94" w:rsidRPr="00DD4D22" w14:paraId="486D0C58" w14:textId="77777777" w:rsidTr="00CA4650">
        <w:tc>
          <w:tcPr>
            <w:tcW w:w="9111" w:type="dxa"/>
            <w:gridSpan w:val="2"/>
          </w:tcPr>
          <w:p w14:paraId="77E5DD70" w14:textId="3BCA2D38" w:rsidR="00722E94" w:rsidRPr="00AE52EE" w:rsidRDefault="00722E94" w:rsidP="00CA4650">
            <w:pPr>
              <w:keepNext/>
              <w:spacing w:after="0" w:line="276" w:lineRule="auto"/>
              <w:rPr>
                <w:rFonts w:cs="Arial"/>
                <w:szCs w:val="25"/>
              </w:rPr>
            </w:pPr>
            <w:r w:rsidRPr="00B73E32">
              <w:rPr>
                <w:rFonts w:cs="Arial"/>
                <w:b/>
                <w:szCs w:val="25"/>
              </w:rPr>
              <w:t>Descripción:</w:t>
            </w:r>
            <w:r>
              <w:rPr>
                <w:rFonts w:cs="Arial"/>
                <w:b/>
                <w:szCs w:val="25"/>
              </w:rPr>
              <w:t xml:space="preserve"> </w:t>
            </w:r>
            <w:bookmarkStart w:id="234" w:name="OLE_LINK151"/>
            <w:bookmarkStart w:id="235" w:name="OLE_LINK152"/>
            <w:r w:rsidRPr="00722E94">
              <w:rPr>
                <w:rFonts w:cs="Arial"/>
                <w:szCs w:val="25"/>
              </w:rPr>
              <w:t>Implementar</w:t>
            </w:r>
            <w:r w:rsidR="003E245C">
              <w:rPr>
                <w:rFonts w:cs="Arial"/>
                <w:szCs w:val="25"/>
              </w:rPr>
              <w:t xml:space="preserve"> la forma de guardar los datos de una configuración realizada por el usuario en su perfil</w:t>
            </w:r>
            <w:bookmarkEnd w:id="234"/>
            <w:bookmarkEnd w:id="235"/>
            <w:r w:rsidRPr="00722E94">
              <w:rPr>
                <w:rFonts w:cs="Arial"/>
                <w:szCs w:val="25"/>
              </w:rPr>
              <w:t>.</w:t>
            </w:r>
          </w:p>
        </w:tc>
      </w:tr>
    </w:tbl>
    <w:p w14:paraId="644D21B7" w14:textId="77777777" w:rsidR="00DA3CBD" w:rsidRDefault="00DA3CBD" w:rsidP="00DA3CBD"/>
    <w:p w14:paraId="267130DA" w14:textId="77777777" w:rsidR="00722E94" w:rsidRDefault="00722E94" w:rsidP="00DA3CBD"/>
    <w:p w14:paraId="12190ED5" w14:textId="77777777" w:rsidR="00CA4650" w:rsidRDefault="00CA4650" w:rsidP="004C1698">
      <w:pPr>
        <w:pStyle w:val="Descripcin"/>
        <w:keepNext/>
      </w:pPr>
    </w:p>
    <w:p w14:paraId="1C620816" w14:textId="04B8A2E2" w:rsidR="004C1698" w:rsidRDefault="004C1698" w:rsidP="004C1698">
      <w:pPr>
        <w:pStyle w:val="Descripcin"/>
        <w:keepNext/>
      </w:pPr>
      <w:bookmarkStart w:id="236" w:name="_Toc4342717"/>
      <w:r>
        <w:t xml:space="preserve">Tabla </w:t>
      </w:r>
      <w:r>
        <w:fldChar w:fldCharType="begin"/>
      </w:r>
      <w:r>
        <w:instrText xml:space="preserve"> SEQ Tabla \* ARABIC </w:instrText>
      </w:r>
      <w:r>
        <w:fldChar w:fldCharType="separate"/>
      </w:r>
      <w:r w:rsidR="00162A09">
        <w:rPr>
          <w:noProof/>
        </w:rPr>
        <w:t>24</w:t>
      </w:r>
      <w:r>
        <w:fldChar w:fldCharType="end"/>
      </w:r>
      <w:r>
        <w:t xml:space="preserve">: </w:t>
      </w:r>
      <w:r w:rsidRPr="00AF4535">
        <w:t xml:space="preserve">Tarea 14: </w:t>
      </w:r>
      <w:bookmarkStart w:id="237" w:name="OLE_LINK149"/>
      <w:bookmarkStart w:id="238" w:name="OLE_LINK150"/>
      <w:r w:rsidRPr="00AF4535">
        <w:t>Implementar la forma en la que se carga una configuración desde la base de datos</w:t>
      </w:r>
      <w:bookmarkEnd w:id="236"/>
      <w:bookmarkEnd w:id="237"/>
      <w:bookmarkEnd w:id="238"/>
    </w:p>
    <w:tbl>
      <w:tblPr>
        <w:tblStyle w:val="Tablaconcuadrcula"/>
        <w:tblW w:w="0" w:type="auto"/>
        <w:tblLook w:val="04A0" w:firstRow="1" w:lastRow="0" w:firstColumn="1" w:lastColumn="0" w:noHBand="0" w:noVBand="1"/>
      </w:tblPr>
      <w:tblGrid>
        <w:gridCol w:w="4552"/>
        <w:gridCol w:w="4559"/>
      </w:tblGrid>
      <w:tr w:rsidR="00722E94" w:rsidRPr="00DD4D22" w14:paraId="29827560" w14:textId="77777777" w:rsidTr="00CA4650">
        <w:tc>
          <w:tcPr>
            <w:tcW w:w="9111" w:type="dxa"/>
            <w:gridSpan w:val="2"/>
            <w:shd w:val="clear" w:color="auto" w:fill="8EAADB" w:themeFill="accent1" w:themeFillTint="99"/>
          </w:tcPr>
          <w:p w14:paraId="4AE0B4BC" w14:textId="77777777" w:rsidR="00722E94" w:rsidRPr="00DD4D22" w:rsidRDefault="00722E94" w:rsidP="00CA4650">
            <w:pPr>
              <w:spacing w:after="0" w:line="360" w:lineRule="auto"/>
              <w:jc w:val="center"/>
              <w:rPr>
                <w:rFonts w:cs="Arial"/>
                <w:szCs w:val="25"/>
              </w:rPr>
            </w:pPr>
            <w:bookmarkStart w:id="239" w:name="OLE_LINK155"/>
            <w:bookmarkStart w:id="240" w:name="OLE_LINK156"/>
            <w:r w:rsidRPr="00DD4D22">
              <w:rPr>
                <w:rFonts w:cs="Arial"/>
                <w:szCs w:val="25"/>
              </w:rPr>
              <w:t>Tarea</w:t>
            </w:r>
          </w:p>
        </w:tc>
      </w:tr>
      <w:tr w:rsidR="00722E94" w:rsidRPr="00DD4D22" w14:paraId="1634A4B4" w14:textId="77777777" w:rsidTr="00CA4650">
        <w:tc>
          <w:tcPr>
            <w:tcW w:w="4552" w:type="dxa"/>
          </w:tcPr>
          <w:p w14:paraId="0CDDBEFE" w14:textId="49C06167" w:rsidR="00722E94" w:rsidRPr="00DD4D22" w:rsidRDefault="00722E94" w:rsidP="00CA4650">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1</w:t>
            </w:r>
            <w:r w:rsidR="004C1698">
              <w:rPr>
                <w:rFonts w:cs="Arial"/>
                <w:szCs w:val="25"/>
              </w:rPr>
              <w:t>4</w:t>
            </w:r>
          </w:p>
        </w:tc>
        <w:tc>
          <w:tcPr>
            <w:tcW w:w="4559" w:type="dxa"/>
          </w:tcPr>
          <w:p w14:paraId="31F4C4F4" w14:textId="1487C0CF" w:rsidR="00722E94" w:rsidRPr="00DD4D22" w:rsidRDefault="00722E94" w:rsidP="00CA4650">
            <w:pPr>
              <w:spacing w:after="0" w:line="360" w:lineRule="auto"/>
              <w:rPr>
                <w:rFonts w:cs="Arial"/>
                <w:szCs w:val="25"/>
              </w:rPr>
            </w:pPr>
            <w:r w:rsidRPr="00B73E32">
              <w:rPr>
                <w:rFonts w:cs="Arial"/>
                <w:b/>
                <w:szCs w:val="25"/>
              </w:rPr>
              <w:t>No. De la HU:</w:t>
            </w:r>
            <w:r>
              <w:rPr>
                <w:rFonts w:cs="Arial"/>
                <w:szCs w:val="25"/>
              </w:rPr>
              <w:t xml:space="preserve"> </w:t>
            </w:r>
            <w:r w:rsidR="008F4004">
              <w:rPr>
                <w:rFonts w:cs="Arial"/>
                <w:szCs w:val="25"/>
              </w:rPr>
              <w:t>6</w:t>
            </w:r>
          </w:p>
        </w:tc>
      </w:tr>
      <w:tr w:rsidR="00722E94" w:rsidRPr="00DD4D22" w14:paraId="03BF1F61" w14:textId="77777777" w:rsidTr="00CA4650">
        <w:tc>
          <w:tcPr>
            <w:tcW w:w="9111" w:type="dxa"/>
            <w:gridSpan w:val="2"/>
          </w:tcPr>
          <w:p w14:paraId="7C9F3B9E" w14:textId="2B1B23E1" w:rsidR="00722E94" w:rsidRPr="00DD4D22" w:rsidRDefault="00722E94" w:rsidP="004C1698">
            <w:pPr>
              <w:spacing w:after="0" w:line="276" w:lineRule="auto"/>
              <w:rPr>
                <w:rFonts w:cs="Arial"/>
                <w:szCs w:val="25"/>
              </w:rPr>
            </w:pPr>
            <w:r w:rsidRPr="00102617">
              <w:rPr>
                <w:rFonts w:cs="Arial"/>
                <w:b/>
                <w:szCs w:val="25"/>
              </w:rPr>
              <w:t>Nombre de la tarea:</w:t>
            </w:r>
            <w:r w:rsidRPr="00DD4D22">
              <w:rPr>
                <w:rFonts w:cs="Arial"/>
                <w:szCs w:val="25"/>
              </w:rPr>
              <w:t xml:space="preserve"> </w:t>
            </w:r>
            <w:r w:rsidR="004C1698" w:rsidRPr="00AF4535">
              <w:t>Implementar la forma en la que se carga una configuración desde la base de datos</w:t>
            </w:r>
          </w:p>
        </w:tc>
      </w:tr>
      <w:tr w:rsidR="00722E94" w:rsidRPr="00DD4D22" w14:paraId="7C36B21B" w14:textId="77777777" w:rsidTr="00CA4650">
        <w:tc>
          <w:tcPr>
            <w:tcW w:w="4552" w:type="dxa"/>
          </w:tcPr>
          <w:p w14:paraId="56236CD5" w14:textId="77777777" w:rsidR="00722E94" w:rsidRPr="00DD4D22" w:rsidRDefault="00722E94" w:rsidP="00CA4650">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281301BF" w14:textId="7292B327" w:rsidR="00722E94" w:rsidRPr="00DD4D22" w:rsidRDefault="00722E94" w:rsidP="00CA4650">
            <w:pPr>
              <w:spacing w:after="0" w:line="360" w:lineRule="auto"/>
              <w:rPr>
                <w:rFonts w:cs="Arial"/>
                <w:szCs w:val="25"/>
              </w:rPr>
            </w:pPr>
            <w:r w:rsidRPr="00B73E32">
              <w:rPr>
                <w:rFonts w:cs="Arial"/>
                <w:b/>
                <w:szCs w:val="25"/>
              </w:rPr>
              <w:t>Estimación:</w:t>
            </w:r>
            <w:r w:rsidR="002E139A">
              <w:rPr>
                <w:rFonts w:cs="Arial"/>
                <w:szCs w:val="25"/>
              </w:rPr>
              <w:t xml:space="preserve"> 1</w:t>
            </w:r>
            <w:r w:rsidRPr="00DD4D22">
              <w:rPr>
                <w:rFonts w:cs="Arial"/>
                <w:szCs w:val="25"/>
              </w:rPr>
              <w:t xml:space="preserve"> </w:t>
            </w:r>
            <w:r>
              <w:rPr>
                <w:rFonts w:cs="Arial"/>
                <w:szCs w:val="25"/>
              </w:rPr>
              <w:t>semanas</w:t>
            </w:r>
          </w:p>
        </w:tc>
      </w:tr>
      <w:tr w:rsidR="00722E94" w:rsidRPr="00DD4D22" w14:paraId="2EBBB900" w14:textId="77777777" w:rsidTr="00CA4650">
        <w:tc>
          <w:tcPr>
            <w:tcW w:w="4552" w:type="dxa"/>
          </w:tcPr>
          <w:p w14:paraId="595BBF13" w14:textId="60A3EAB5" w:rsidR="00722E94" w:rsidRPr="00DD4D22" w:rsidRDefault="00722E94" w:rsidP="00CA4650">
            <w:pPr>
              <w:spacing w:after="0" w:line="360" w:lineRule="auto"/>
              <w:rPr>
                <w:rFonts w:cs="Arial"/>
                <w:szCs w:val="25"/>
              </w:rPr>
            </w:pPr>
            <w:r w:rsidRPr="00102617">
              <w:rPr>
                <w:rFonts w:cs="Arial"/>
                <w:b/>
                <w:szCs w:val="25"/>
              </w:rPr>
              <w:t>Fecha de inicio:</w:t>
            </w:r>
            <w:r w:rsidRPr="00DD4D22">
              <w:rPr>
                <w:rFonts w:cs="Arial"/>
                <w:szCs w:val="25"/>
              </w:rPr>
              <w:t xml:space="preserve"> </w:t>
            </w:r>
            <w:r w:rsidR="00B52740">
              <w:rPr>
                <w:rFonts w:cs="Arial"/>
                <w:szCs w:val="25"/>
              </w:rPr>
              <w:t>1</w:t>
            </w:r>
            <w:r w:rsidR="001E4AAC">
              <w:rPr>
                <w:rFonts w:cs="Arial"/>
                <w:szCs w:val="25"/>
              </w:rPr>
              <w:t xml:space="preserve"> de abril</w:t>
            </w:r>
            <w:r w:rsidRPr="00DD4D22">
              <w:rPr>
                <w:rFonts w:cs="Arial"/>
                <w:szCs w:val="25"/>
              </w:rPr>
              <w:t xml:space="preserve"> del 201</w:t>
            </w:r>
            <w:r>
              <w:rPr>
                <w:rFonts w:cs="Arial"/>
                <w:szCs w:val="25"/>
              </w:rPr>
              <w:t>9</w:t>
            </w:r>
          </w:p>
        </w:tc>
        <w:tc>
          <w:tcPr>
            <w:tcW w:w="4559" w:type="dxa"/>
          </w:tcPr>
          <w:p w14:paraId="2FBE331D" w14:textId="04104469" w:rsidR="00722E94" w:rsidRPr="00DD4D22" w:rsidRDefault="00722E94" w:rsidP="00CA4650">
            <w:pPr>
              <w:spacing w:after="0" w:line="360" w:lineRule="auto"/>
              <w:rPr>
                <w:rFonts w:cs="Arial"/>
                <w:szCs w:val="25"/>
              </w:rPr>
            </w:pPr>
            <w:r w:rsidRPr="00B73E32">
              <w:rPr>
                <w:rFonts w:cs="Arial"/>
                <w:b/>
                <w:szCs w:val="25"/>
              </w:rPr>
              <w:t>Fecha de fin:</w:t>
            </w:r>
            <w:r w:rsidR="00B52740">
              <w:rPr>
                <w:rFonts w:cs="Arial"/>
                <w:szCs w:val="25"/>
              </w:rPr>
              <w:t xml:space="preserve"> 5</w:t>
            </w:r>
            <w:r>
              <w:rPr>
                <w:rFonts w:cs="Arial"/>
                <w:szCs w:val="25"/>
              </w:rPr>
              <w:t xml:space="preserve"> de </w:t>
            </w:r>
            <w:r w:rsidR="001E4AAC">
              <w:rPr>
                <w:rFonts w:cs="Arial"/>
                <w:szCs w:val="25"/>
              </w:rPr>
              <w:t>abril</w:t>
            </w:r>
            <w:r>
              <w:rPr>
                <w:rFonts w:cs="Arial"/>
                <w:szCs w:val="25"/>
              </w:rPr>
              <w:t xml:space="preserve"> del 2019</w:t>
            </w:r>
          </w:p>
        </w:tc>
      </w:tr>
      <w:tr w:rsidR="00722E94" w:rsidRPr="00DD4D22" w14:paraId="2654E7CC" w14:textId="77777777" w:rsidTr="00CA4650">
        <w:tc>
          <w:tcPr>
            <w:tcW w:w="9111" w:type="dxa"/>
            <w:gridSpan w:val="2"/>
          </w:tcPr>
          <w:p w14:paraId="72B50A31" w14:textId="77777777" w:rsidR="00722E94" w:rsidRPr="00DD4D22" w:rsidRDefault="00722E94" w:rsidP="00CA4650">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722E94" w:rsidRPr="00DD4D22" w14:paraId="0A08113B" w14:textId="77777777" w:rsidTr="00CA4650">
        <w:tc>
          <w:tcPr>
            <w:tcW w:w="9111" w:type="dxa"/>
            <w:gridSpan w:val="2"/>
          </w:tcPr>
          <w:p w14:paraId="224D4977" w14:textId="2D29339F" w:rsidR="00722E94" w:rsidRPr="00AE52EE" w:rsidRDefault="00722E94" w:rsidP="00CA4650">
            <w:pPr>
              <w:keepNext/>
              <w:spacing w:after="0" w:line="276" w:lineRule="auto"/>
              <w:rPr>
                <w:rFonts w:cs="Arial"/>
                <w:szCs w:val="25"/>
              </w:rPr>
            </w:pPr>
            <w:r w:rsidRPr="00B73E32">
              <w:rPr>
                <w:rFonts w:cs="Arial"/>
                <w:b/>
                <w:szCs w:val="25"/>
              </w:rPr>
              <w:t>Descripción:</w:t>
            </w:r>
            <w:r>
              <w:rPr>
                <w:rFonts w:cs="Arial"/>
                <w:b/>
                <w:szCs w:val="25"/>
              </w:rPr>
              <w:t xml:space="preserve"> </w:t>
            </w:r>
            <w:r w:rsidR="00D77358" w:rsidRPr="00722E94">
              <w:rPr>
                <w:rFonts w:cs="Arial"/>
                <w:szCs w:val="25"/>
              </w:rPr>
              <w:t>Implementar</w:t>
            </w:r>
            <w:r w:rsidR="00D77358">
              <w:rPr>
                <w:rFonts w:cs="Arial"/>
                <w:szCs w:val="25"/>
              </w:rPr>
              <w:t xml:space="preserve"> la forma de cargar los datos de una configuración realizada por el usuario desde su perfil</w:t>
            </w:r>
            <w:r w:rsidRPr="00722E94">
              <w:rPr>
                <w:rFonts w:cs="Arial"/>
                <w:szCs w:val="25"/>
              </w:rPr>
              <w:t>.</w:t>
            </w:r>
          </w:p>
        </w:tc>
      </w:tr>
      <w:bookmarkEnd w:id="239"/>
      <w:bookmarkEnd w:id="240"/>
    </w:tbl>
    <w:p w14:paraId="35867954" w14:textId="77777777" w:rsidR="00722E94" w:rsidRDefault="00722E94" w:rsidP="00DA3CBD"/>
    <w:p w14:paraId="088613F9" w14:textId="77777777" w:rsidR="001E4AAC" w:rsidRDefault="001E4AAC" w:rsidP="00DA3CBD"/>
    <w:p w14:paraId="7E135E37" w14:textId="2D6085FC" w:rsidR="00DA3CBD" w:rsidRDefault="00DA3CBD" w:rsidP="00DA3CBD">
      <w:pPr>
        <w:pStyle w:val="Ttulo3"/>
      </w:pPr>
      <w:bookmarkStart w:id="241" w:name="_Toc4351367"/>
      <w:r>
        <w:t>2.4.5 Iteración 5</w:t>
      </w:r>
      <w:bookmarkEnd w:id="241"/>
    </w:p>
    <w:p w14:paraId="6029287A" w14:textId="2A8A8303" w:rsidR="00920C47" w:rsidRDefault="00AB2723" w:rsidP="00AB2723">
      <w:r>
        <w:t xml:space="preserve">En esta iteración </w:t>
      </w:r>
      <w:r w:rsidR="00C57CEE">
        <w:t>se implementará el modulo que permita ejecutar un experimento y visualizar los resultados de manera gráfica.</w:t>
      </w:r>
      <w:r w:rsidR="009A3D8F">
        <w:t xml:space="preserve"> Para lo cual se trazaron las siguientes tareas</w:t>
      </w:r>
      <w:r w:rsidR="00920C47">
        <w:t>.</w:t>
      </w:r>
    </w:p>
    <w:p w14:paraId="2BA66C03" w14:textId="64C14D95" w:rsidR="00920C47" w:rsidRDefault="00920C47" w:rsidP="00920C47">
      <w:pPr>
        <w:pStyle w:val="Prrafodelista"/>
        <w:numPr>
          <w:ilvl w:val="0"/>
          <w:numId w:val="35"/>
        </w:numPr>
      </w:pPr>
      <w:bookmarkStart w:id="242" w:name="OLE_LINK157"/>
      <w:bookmarkStart w:id="243" w:name="OLE_LINK158"/>
      <w:r>
        <w:t xml:space="preserve">Implementar </w:t>
      </w:r>
      <w:r w:rsidR="00597D41">
        <w:t xml:space="preserve">la manera en la que el sistema </w:t>
      </w:r>
      <w:r w:rsidR="00CF3C3C">
        <w:t>interactúa</w:t>
      </w:r>
      <w:r w:rsidR="00597D41">
        <w:t xml:space="preserve"> con </w:t>
      </w:r>
      <w:r w:rsidR="00CF3C3C">
        <w:t xml:space="preserve">el </w:t>
      </w:r>
      <w:r w:rsidR="00597D41" w:rsidRPr="00CF3C3C">
        <w:rPr>
          <w:i/>
        </w:rPr>
        <w:t>framework</w:t>
      </w:r>
      <w:r w:rsidR="00CF3C3C">
        <w:t xml:space="preserve"> JCLAL</w:t>
      </w:r>
      <w:bookmarkEnd w:id="242"/>
      <w:bookmarkEnd w:id="243"/>
    </w:p>
    <w:p w14:paraId="646B4A0C" w14:textId="24F60284" w:rsidR="002C5A39" w:rsidRDefault="002C5A39" w:rsidP="00920C47">
      <w:pPr>
        <w:pStyle w:val="Prrafodelista"/>
        <w:numPr>
          <w:ilvl w:val="0"/>
          <w:numId w:val="35"/>
        </w:numPr>
      </w:pPr>
      <w:bookmarkStart w:id="244" w:name="OLE_LINK161"/>
      <w:bookmarkStart w:id="245" w:name="OLE_LINK162"/>
      <w:r>
        <w:t xml:space="preserve">Implementar la manera de enviar el conjunto de datos al </w:t>
      </w:r>
      <w:r w:rsidR="00C17C7A">
        <w:t>framework JCLAL</w:t>
      </w:r>
      <w:bookmarkEnd w:id="244"/>
      <w:bookmarkEnd w:id="245"/>
    </w:p>
    <w:p w14:paraId="66CA484F" w14:textId="1574DA15" w:rsidR="00CF3C3C" w:rsidRDefault="00DF2C3B" w:rsidP="00920C47">
      <w:pPr>
        <w:pStyle w:val="Prrafodelista"/>
        <w:numPr>
          <w:ilvl w:val="0"/>
          <w:numId w:val="35"/>
        </w:numPr>
      </w:pPr>
      <w:bookmarkStart w:id="246" w:name="OLE_LINK165"/>
      <w:bookmarkStart w:id="247" w:name="OLE_LINK166"/>
      <w:r>
        <w:t>E</w:t>
      </w:r>
      <w:r w:rsidR="00774713">
        <w:t xml:space="preserve">jecutar un experimento </w:t>
      </w:r>
      <w:r w:rsidR="00B321C1">
        <w:t>usando el framework JCLAL</w:t>
      </w:r>
    </w:p>
    <w:p w14:paraId="25B46F94" w14:textId="51BA7485" w:rsidR="00B321C1" w:rsidRDefault="00F151B5" w:rsidP="00920C47">
      <w:pPr>
        <w:pStyle w:val="Prrafodelista"/>
        <w:numPr>
          <w:ilvl w:val="0"/>
          <w:numId w:val="35"/>
        </w:numPr>
      </w:pPr>
      <w:bookmarkStart w:id="248" w:name="OLE_LINK175"/>
      <w:bookmarkStart w:id="249" w:name="OLE_LINK176"/>
      <w:bookmarkEnd w:id="246"/>
      <w:bookmarkEnd w:id="247"/>
      <w:r w:rsidRPr="00FC0A2C">
        <w:t>Ejecutar un experimento en paralelo</w:t>
      </w:r>
      <w:r w:rsidRPr="00B701FE">
        <w:t xml:space="preserve"> </w:t>
      </w:r>
      <w:bookmarkStart w:id="250" w:name="OLE_LINK181"/>
      <w:bookmarkStart w:id="251" w:name="OLE_LINK182"/>
      <w:r w:rsidRPr="00B701FE">
        <w:t>usando el framework JCLAL</w:t>
      </w:r>
      <w:bookmarkEnd w:id="250"/>
      <w:bookmarkEnd w:id="251"/>
    </w:p>
    <w:p w14:paraId="4AFBC430" w14:textId="7B21575F" w:rsidR="00B321C1" w:rsidRDefault="00DF2C3B" w:rsidP="00920C47">
      <w:pPr>
        <w:pStyle w:val="Prrafodelista"/>
        <w:numPr>
          <w:ilvl w:val="0"/>
          <w:numId w:val="35"/>
        </w:numPr>
      </w:pPr>
      <w:bookmarkStart w:id="252" w:name="OLE_LINK183"/>
      <w:bookmarkStart w:id="253" w:name="OLE_LINK184"/>
      <w:bookmarkEnd w:id="248"/>
      <w:bookmarkEnd w:id="249"/>
      <w:r>
        <w:t>E</w:t>
      </w:r>
      <w:r w:rsidR="00B321C1">
        <w:t>jecutar un experimento de forma distribuida</w:t>
      </w:r>
      <w:r w:rsidR="00F151B5" w:rsidRPr="00F151B5">
        <w:t xml:space="preserve"> </w:t>
      </w:r>
      <w:r w:rsidR="00F151B5" w:rsidRPr="00B701FE">
        <w:t>usando el framework JCLAL</w:t>
      </w:r>
    </w:p>
    <w:p w14:paraId="67370EE5" w14:textId="626C5870" w:rsidR="00B321C1" w:rsidRDefault="00C55151" w:rsidP="00920C47">
      <w:pPr>
        <w:pStyle w:val="Prrafodelista"/>
        <w:numPr>
          <w:ilvl w:val="0"/>
          <w:numId w:val="35"/>
        </w:numPr>
      </w:pPr>
      <w:bookmarkStart w:id="254" w:name="OLE_LINK187"/>
      <w:bookmarkStart w:id="255" w:name="OLE_LINK188"/>
      <w:bookmarkEnd w:id="252"/>
      <w:bookmarkEnd w:id="253"/>
      <w:r>
        <w:t xml:space="preserve">Implementar la manera </w:t>
      </w:r>
      <w:r w:rsidR="003C6512">
        <w:t>de procesar los datos de los resultados de un experimento</w:t>
      </w:r>
    </w:p>
    <w:p w14:paraId="0E54B339" w14:textId="7AE1BF38" w:rsidR="003C6512" w:rsidRDefault="003C6512" w:rsidP="003C6512">
      <w:pPr>
        <w:pStyle w:val="Prrafodelista"/>
        <w:numPr>
          <w:ilvl w:val="0"/>
          <w:numId w:val="35"/>
        </w:numPr>
      </w:pPr>
      <w:bookmarkStart w:id="256" w:name="OLE_LINK191"/>
      <w:bookmarkStart w:id="257" w:name="OLE_LINK192"/>
      <w:bookmarkEnd w:id="254"/>
      <w:bookmarkEnd w:id="255"/>
      <w:r>
        <w:t>Implementar la forma en la que se muestran los resultados de un experimento de forma gráfica</w:t>
      </w:r>
      <w:bookmarkEnd w:id="256"/>
      <w:bookmarkEnd w:id="257"/>
      <w:r>
        <w:t xml:space="preserve">. </w:t>
      </w:r>
    </w:p>
    <w:p w14:paraId="50537E6C" w14:textId="77777777" w:rsidR="00CA4650" w:rsidRDefault="00CA4650" w:rsidP="00CA4650"/>
    <w:p w14:paraId="0F61BEF9" w14:textId="77777777" w:rsidR="00CA4650" w:rsidRDefault="00CA4650" w:rsidP="00CA4650"/>
    <w:p w14:paraId="690579A8" w14:textId="77777777" w:rsidR="00CA4650" w:rsidRDefault="00CA4650" w:rsidP="00CA4650"/>
    <w:p w14:paraId="5BA58BB8" w14:textId="2DC68F69" w:rsidR="00CA4650" w:rsidRDefault="00CA4650" w:rsidP="00CA4650">
      <w:pPr>
        <w:pStyle w:val="Descripcin"/>
        <w:keepNext/>
      </w:pPr>
      <w:bookmarkStart w:id="258" w:name="_Toc4342718"/>
      <w:r>
        <w:lastRenderedPageBreak/>
        <w:t xml:space="preserve">Tabla </w:t>
      </w:r>
      <w:r>
        <w:fldChar w:fldCharType="begin"/>
      </w:r>
      <w:r>
        <w:instrText xml:space="preserve"> SEQ Tabla \* ARABIC </w:instrText>
      </w:r>
      <w:r>
        <w:fldChar w:fldCharType="separate"/>
      </w:r>
      <w:r w:rsidR="00162A09">
        <w:rPr>
          <w:noProof/>
        </w:rPr>
        <w:t>25</w:t>
      </w:r>
      <w:r>
        <w:fldChar w:fldCharType="end"/>
      </w:r>
      <w:r>
        <w:t xml:space="preserve">: </w:t>
      </w:r>
      <w:r w:rsidRPr="0027415C">
        <w:t xml:space="preserve">Tarea 15: </w:t>
      </w:r>
      <w:bookmarkStart w:id="259" w:name="OLE_LINK159"/>
      <w:bookmarkStart w:id="260" w:name="OLE_LINK160"/>
      <w:r w:rsidRPr="0027415C">
        <w:t>Implementar la manera en la que el sistema interactúa con el framework JCLAL</w:t>
      </w:r>
      <w:bookmarkEnd w:id="259"/>
      <w:bookmarkEnd w:id="260"/>
      <w:r>
        <w:t>.</w:t>
      </w:r>
      <w:bookmarkEnd w:id="258"/>
    </w:p>
    <w:tbl>
      <w:tblPr>
        <w:tblStyle w:val="Tablaconcuadrcula"/>
        <w:tblW w:w="0" w:type="auto"/>
        <w:tblLook w:val="04A0" w:firstRow="1" w:lastRow="0" w:firstColumn="1" w:lastColumn="0" w:noHBand="0" w:noVBand="1"/>
      </w:tblPr>
      <w:tblGrid>
        <w:gridCol w:w="4552"/>
        <w:gridCol w:w="4559"/>
      </w:tblGrid>
      <w:tr w:rsidR="00CA4650" w:rsidRPr="00DD4D22" w14:paraId="7F512757" w14:textId="77777777" w:rsidTr="00CA4650">
        <w:tc>
          <w:tcPr>
            <w:tcW w:w="9111" w:type="dxa"/>
            <w:gridSpan w:val="2"/>
            <w:shd w:val="clear" w:color="auto" w:fill="8EAADB" w:themeFill="accent1" w:themeFillTint="99"/>
          </w:tcPr>
          <w:p w14:paraId="22A06BB8" w14:textId="77777777" w:rsidR="00CA4650" w:rsidRPr="00DD4D22" w:rsidRDefault="00CA4650" w:rsidP="00CA4650">
            <w:pPr>
              <w:spacing w:after="0" w:line="360" w:lineRule="auto"/>
              <w:jc w:val="center"/>
              <w:rPr>
                <w:rFonts w:cs="Arial"/>
                <w:szCs w:val="25"/>
              </w:rPr>
            </w:pPr>
            <w:r w:rsidRPr="00DD4D22">
              <w:rPr>
                <w:rFonts w:cs="Arial"/>
                <w:szCs w:val="25"/>
              </w:rPr>
              <w:t>Tarea</w:t>
            </w:r>
          </w:p>
        </w:tc>
      </w:tr>
      <w:tr w:rsidR="00CA4650" w:rsidRPr="00DD4D22" w14:paraId="2B905B8C" w14:textId="77777777" w:rsidTr="00CA4650">
        <w:tc>
          <w:tcPr>
            <w:tcW w:w="4552" w:type="dxa"/>
          </w:tcPr>
          <w:p w14:paraId="675F28F8" w14:textId="627D72B9" w:rsidR="00CA4650" w:rsidRPr="00DD4D22" w:rsidRDefault="00CA4650" w:rsidP="006B6604">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15</w:t>
            </w:r>
          </w:p>
        </w:tc>
        <w:tc>
          <w:tcPr>
            <w:tcW w:w="4559" w:type="dxa"/>
          </w:tcPr>
          <w:p w14:paraId="48B38F61" w14:textId="0FC0F729" w:rsidR="00CA4650" w:rsidRPr="00DD4D22" w:rsidRDefault="00CA4650" w:rsidP="006B6604">
            <w:pPr>
              <w:spacing w:after="0" w:line="276" w:lineRule="auto"/>
              <w:rPr>
                <w:rFonts w:cs="Arial"/>
                <w:szCs w:val="25"/>
              </w:rPr>
            </w:pPr>
            <w:r w:rsidRPr="00B73E32">
              <w:rPr>
                <w:rFonts w:cs="Arial"/>
                <w:b/>
                <w:szCs w:val="25"/>
              </w:rPr>
              <w:t>No. De la HU:</w:t>
            </w:r>
            <w:r>
              <w:rPr>
                <w:rFonts w:cs="Arial"/>
                <w:szCs w:val="25"/>
              </w:rPr>
              <w:t xml:space="preserve"> </w:t>
            </w:r>
            <w:r w:rsidR="00463A88">
              <w:rPr>
                <w:rFonts w:cs="Arial"/>
                <w:szCs w:val="25"/>
              </w:rPr>
              <w:t>7</w:t>
            </w:r>
          </w:p>
        </w:tc>
      </w:tr>
      <w:tr w:rsidR="00CA4650" w:rsidRPr="00DD4D22" w14:paraId="28B51899" w14:textId="77777777" w:rsidTr="00CA4650">
        <w:tc>
          <w:tcPr>
            <w:tcW w:w="9111" w:type="dxa"/>
            <w:gridSpan w:val="2"/>
          </w:tcPr>
          <w:p w14:paraId="5C14E57F" w14:textId="2BDA6DEF" w:rsidR="00CA4650" w:rsidRPr="00DD4D22" w:rsidRDefault="00CA4650" w:rsidP="006B6604">
            <w:pPr>
              <w:spacing w:after="0" w:line="276" w:lineRule="auto"/>
              <w:rPr>
                <w:rFonts w:cs="Arial"/>
                <w:szCs w:val="25"/>
              </w:rPr>
            </w:pPr>
            <w:r w:rsidRPr="00102617">
              <w:rPr>
                <w:rFonts w:cs="Arial"/>
                <w:b/>
                <w:szCs w:val="25"/>
              </w:rPr>
              <w:t>Nombre de la tarea:</w:t>
            </w:r>
            <w:r w:rsidRPr="00DD4D22">
              <w:rPr>
                <w:rFonts w:cs="Arial"/>
                <w:szCs w:val="25"/>
              </w:rPr>
              <w:t xml:space="preserve"> </w:t>
            </w:r>
            <w:r w:rsidRPr="0027415C">
              <w:t>Implementar la manera en la que el sistema interactúa con el framework JCLAL</w:t>
            </w:r>
          </w:p>
        </w:tc>
      </w:tr>
      <w:tr w:rsidR="00CA4650" w:rsidRPr="00DD4D22" w14:paraId="6BF369B0" w14:textId="77777777" w:rsidTr="00CA4650">
        <w:tc>
          <w:tcPr>
            <w:tcW w:w="4552" w:type="dxa"/>
          </w:tcPr>
          <w:p w14:paraId="467D68CB" w14:textId="77777777" w:rsidR="00CA4650" w:rsidRPr="00DD4D22" w:rsidRDefault="00CA4650" w:rsidP="006B6604">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542A0AF6" w14:textId="77777777" w:rsidR="00CA4650" w:rsidRPr="00DD4D22" w:rsidRDefault="00CA4650" w:rsidP="006B6604">
            <w:pPr>
              <w:spacing w:after="0" w:line="276" w:lineRule="auto"/>
              <w:rPr>
                <w:rFonts w:cs="Arial"/>
                <w:szCs w:val="25"/>
              </w:rPr>
            </w:pPr>
            <w:r w:rsidRPr="00B73E32">
              <w:rPr>
                <w:rFonts w:cs="Arial"/>
                <w:b/>
                <w:szCs w:val="25"/>
              </w:rPr>
              <w:t>Estimación:</w:t>
            </w:r>
            <w:r>
              <w:rPr>
                <w:rFonts w:cs="Arial"/>
                <w:szCs w:val="25"/>
              </w:rPr>
              <w:t xml:space="preserve"> 2</w:t>
            </w:r>
            <w:r w:rsidRPr="00DD4D22">
              <w:rPr>
                <w:rFonts w:cs="Arial"/>
                <w:szCs w:val="25"/>
              </w:rPr>
              <w:t xml:space="preserve"> </w:t>
            </w:r>
            <w:r>
              <w:rPr>
                <w:rFonts w:cs="Arial"/>
                <w:szCs w:val="25"/>
              </w:rPr>
              <w:t>semanas</w:t>
            </w:r>
          </w:p>
        </w:tc>
      </w:tr>
      <w:tr w:rsidR="00CA4650" w:rsidRPr="00DD4D22" w14:paraId="67E90E0F" w14:textId="77777777" w:rsidTr="00CA4650">
        <w:tc>
          <w:tcPr>
            <w:tcW w:w="4552" w:type="dxa"/>
          </w:tcPr>
          <w:p w14:paraId="742A7B79" w14:textId="77777777" w:rsidR="00CA4650" w:rsidRPr="00DD4D22" w:rsidRDefault="00CA4650" w:rsidP="006B6604">
            <w:pPr>
              <w:spacing w:after="0" w:line="276" w:lineRule="auto"/>
              <w:rPr>
                <w:rFonts w:cs="Arial"/>
                <w:szCs w:val="25"/>
              </w:rPr>
            </w:pPr>
            <w:r w:rsidRPr="00102617">
              <w:rPr>
                <w:rFonts w:cs="Arial"/>
                <w:b/>
                <w:szCs w:val="25"/>
              </w:rPr>
              <w:t>Fecha de inicio:</w:t>
            </w:r>
            <w:r w:rsidRPr="00DD4D22">
              <w:rPr>
                <w:rFonts w:cs="Arial"/>
                <w:szCs w:val="25"/>
              </w:rPr>
              <w:t xml:space="preserve"> </w:t>
            </w:r>
            <w:r>
              <w:rPr>
                <w:rFonts w:cs="Arial"/>
                <w:szCs w:val="25"/>
              </w:rPr>
              <w:t>8 de abril</w:t>
            </w:r>
            <w:r w:rsidRPr="00DD4D22">
              <w:rPr>
                <w:rFonts w:cs="Arial"/>
                <w:szCs w:val="25"/>
              </w:rPr>
              <w:t xml:space="preserve"> del 201</w:t>
            </w:r>
            <w:r>
              <w:rPr>
                <w:rFonts w:cs="Arial"/>
                <w:szCs w:val="25"/>
              </w:rPr>
              <w:t>9</w:t>
            </w:r>
          </w:p>
        </w:tc>
        <w:tc>
          <w:tcPr>
            <w:tcW w:w="4559" w:type="dxa"/>
          </w:tcPr>
          <w:p w14:paraId="1CCFB896" w14:textId="77777777" w:rsidR="00CA4650" w:rsidRPr="00DD4D22" w:rsidRDefault="00CA4650" w:rsidP="006B6604">
            <w:pPr>
              <w:spacing w:after="0" w:line="276" w:lineRule="auto"/>
              <w:rPr>
                <w:rFonts w:cs="Arial"/>
                <w:szCs w:val="25"/>
              </w:rPr>
            </w:pPr>
            <w:r w:rsidRPr="00B73E32">
              <w:rPr>
                <w:rFonts w:cs="Arial"/>
                <w:b/>
                <w:szCs w:val="25"/>
              </w:rPr>
              <w:t>Fecha de fin:</w:t>
            </w:r>
            <w:r>
              <w:rPr>
                <w:rFonts w:cs="Arial"/>
                <w:szCs w:val="25"/>
              </w:rPr>
              <w:t xml:space="preserve"> 19 de abril del 2019</w:t>
            </w:r>
          </w:p>
        </w:tc>
      </w:tr>
      <w:tr w:rsidR="00CA4650" w:rsidRPr="00DD4D22" w14:paraId="46EF00C9" w14:textId="77777777" w:rsidTr="00CA4650">
        <w:tc>
          <w:tcPr>
            <w:tcW w:w="9111" w:type="dxa"/>
            <w:gridSpan w:val="2"/>
          </w:tcPr>
          <w:p w14:paraId="72CD3ECC" w14:textId="77777777" w:rsidR="00CA4650" w:rsidRPr="00DD4D22" w:rsidRDefault="00CA4650" w:rsidP="006B6604">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A4650" w:rsidRPr="00DD4D22" w14:paraId="7DD6B1E3" w14:textId="77777777" w:rsidTr="00CA4650">
        <w:tc>
          <w:tcPr>
            <w:tcW w:w="9111" w:type="dxa"/>
            <w:gridSpan w:val="2"/>
          </w:tcPr>
          <w:p w14:paraId="59FDEF6B" w14:textId="55B43F96" w:rsidR="00CA4650" w:rsidRPr="00AE52EE" w:rsidRDefault="00CA4650" w:rsidP="006B6604">
            <w:pPr>
              <w:keepNext/>
              <w:spacing w:after="0" w:line="276" w:lineRule="auto"/>
              <w:rPr>
                <w:rFonts w:cs="Arial"/>
                <w:szCs w:val="25"/>
              </w:rPr>
            </w:pPr>
            <w:r w:rsidRPr="00B73E32">
              <w:rPr>
                <w:rFonts w:cs="Arial"/>
                <w:b/>
                <w:szCs w:val="25"/>
              </w:rPr>
              <w:t>Descripción:</w:t>
            </w:r>
            <w:r>
              <w:rPr>
                <w:rFonts w:cs="Arial"/>
                <w:b/>
                <w:szCs w:val="25"/>
              </w:rPr>
              <w:t xml:space="preserve"> </w:t>
            </w:r>
            <w:r w:rsidR="003B617A">
              <w:rPr>
                <w:rFonts w:cs="Arial"/>
                <w:szCs w:val="25"/>
              </w:rPr>
              <w:t>Se</w:t>
            </w:r>
            <w:r w:rsidR="004503B0">
              <w:rPr>
                <w:rFonts w:cs="Arial"/>
                <w:szCs w:val="25"/>
              </w:rPr>
              <w:t xml:space="preserve"> debe implementar </w:t>
            </w:r>
            <w:r w:rsidR="003B617A">
              <w:rPr>
                <w:rFonts w:cs="Arial"/>
                <w:szCs w:val="25"/>
              </w:rPr>
              <w:t xml:space="preserve">un modulo de comunicación entre el servidor y el framework JCLAL que permita </w:t>
            </w:r>
            <w:r w:rsidR="000978B7">
              <w:rPr>
                <w:rFonts w:cs="Arial"/>
                <w:szCs w:val="25"/>
              </w:rPr>
              <w:t>la interacción entre estos</w:t>
            </w:r>
            <w:r w:rsidRPr="00722E94">
              <w:rPr>
                <w:rFonts w:cs="Arial"/>
                <w:szCs w:val="25"/>
              </w:rPr>
              <w:t>.</w:t>
            </w:r>
          </w:p>
        </w:tc>
      </w:tr>
    </w:tbl>
    <w:p w14:paraId="665AAAF6" w14:textId="77777777" w:rsidR="00CA4650" w:rsidRDefault="00CA4650" w:rsidP="00DA3CBD"/>
    <w:p w14:paraId="038EFD7B" w14:textId="6D75D3DC" w:rsidR="000978B7" w:rsidRDefault="000978B7" w:rsidP="000978B7">
      <w:pPr>
        <w:pStyle w:val="Descripcin"/>
        <w:keepNext/>
      </w:pPr>
      <w:bookmarkStart w:id="261" w:name="_Toc4342719"/>
      <w:r>
        <w:t xml:space="preserve">Tabla </w:t>
      </w:r>
      <w:r>
        <w:fldChar w:fldCharType="begin"/>
      </w:r>
      <w:r>
        <w:instrText xml:space="preserve"> SEQ Tabla \* ARABIC </w:instrText>
      </w:r>
      <w:r>
        <w:fldChar w:fldCharType="separate"/>
      </w:r>
      <w:r w:rsidR="00162A09">
        <w:rPr>
          <w:noProof/>
        </w:rPr>
        <w:t>26</w:t>
      </w:r>
      <w:r>
        <w:fldChar w:fldCharType="end"/>
      </w:r>
      <w:r>
        <w:t xml:space="preserve">: </w:t>
      </w:r>
      <w:r w:rsidRPr="007B05C8">
        <w:t xml:space="preserve">Tarea 16: </w:t>
      </w:r>
      <w:bookmarkStart w:id="262" w:name="OLE_LINK163"/>
      <w:bookmarkStart w:id="263" w:name="OLE_LINK164"/>
      <w:r w:rsidRPr="007B05C8">
        <w:t>Implementar la manera de enviar el conjunto de datos al framework JCLAL</w:t>
      </w:r>
      <w:bookmarkEnd w:id="261"/>
      <w:bookmarkEnd w:id="262"/>
      <w:bookmarkEnd w:id="263"/>
    </w:p>
    <w:tbl>
      <w:tblPr>
        <w:tblStyle w:val="Tablaconcuadrcula"/>
        <w:tblW w:w="0" w:type="auto"/>
        <w:tblLook w:val="04A0" w:firstRow="1" w:lastRow="0" w:firstColumn="1" w:lastColumn="0" w:noHBand="0" w:noVBand="1"/>
      </w:tblPr>
      <w:tblGrid>
        <w:gridCol w:w="4552"/>
        <w:gridCol w:w="4559"/>
      </w:tblGrid>
      <w:tr w:rsidR="00CA4650" w:rsidRPr="00DD4D22" w14:paraId="5465811D" w14:textId="77777777" w:rsidTr="00CA4650">
        <w:tc>
          <w:tcPr>
            <w:tcW w:w="9111" w:type="dxa"/>
            <w:gridSpan w:val="2"/>
            <w:shd w:val="clear" w:color="auto" w:fill="8EAADB" w:themeFill="accent1" w:themeFillTint="99"/>
          </w:tcPr>
          <w:p w14:paraId="04A8A242" w14:textId="77777777" w:rsidR="00CA4650" w:rsidRPr="00DD4D22" w:rsidRDefault="00CA4650" w:rsidP="00CA4650">
            <w:pPr>
              <w:spacing w:after="0" w:line="360" w:lineRule="auto"/>
              <w:jc w:val="center"/>
              <w:rPr>
                <w:rFonts w:cs="Arial"/>
                <w:szCs w:val="25"/>
              </w:rPr>
            </w:pPr>
            <w:r w:rsidRPr="00DD4D22">
              <w:rPr>
                <w:rFonts w:cs="Arial"/>
                <w:szCs w:val="25"/>
              </w:rPr>
              <w:t>Tarea</w:t>
            </w:r>
          </w:p>
        </w:tc>
      </w:tr>
      <w:tr w:rsidR="00CA4650" w:rsidRPr="00DD4D22" w14:paraId="60B48D3E" w14:textId="77777777" w:rsidTr="00CA4650">
        <w:tc>
          <w:tcPr>
            <w:tcW w:w="4552" w:type="dxa"/>
          </w:tcPr>
          <w:p w14:paraId="551705C8" w14:textId="018DE146" w:rsidR="00CA4650" w:rsidRPr="00DD4D22" w:rsidRDefault="00CA4650" w:rsidP="006B6604">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16</w:t>
            </w:r>
          </w:p>
        </w:tc>
        <w:tc>
          <w:tcPr>
            <w:tcW w:w="4559" w:type="dxa"/>
          </w:tcPr>
          <w:p w14:paraId="6F45B819" w14:textId="0ADA215D" w:rsidR="00CA4650" w:rsidRPr="00DD4D22" w:rsidRDefault="00CA4650" w:rsidP="006B6604">
            <w:pPr>
              <w:spacing w:after="0" w:line="276" w:lineRule="auto"/>
              <w:rPr>
                <w:rFonts w:cs="Arial"/>
                <w:szCs w:val="25"/>
              </w:rPr>
            </w:pPr>
            <w:r w:rsidRPr="00B73E32">
              <w:rPr>
                <w:rFonts w:cs="Arial"/>
                <w:b/>
                <w:szCs w:val="25"/>
              </w:rPr>
              <w:t>No. De la HU:</w:t>
            </w:r>
            <w:r>
              <w:rPr>
                <w:rFonts w:cs="Arial"/>
                <w:szCs w:val="25"/>
              </w:rPr>
              <w:t xml:space="preserve"> </w:t>
            </w:r>
            <w:r w:rsidR="006F5AD4">
              <w:rPr>
                <w:rFonts w:cs="Arial"/>
                <w:szCs w:val="25"/>
              </w:rPr>
              <w:t>7</w:t>
            </w:r>
          </w:p>
        </w:tc>
      </w:tr>
      <w:tr w:rsidR="00CA4650" w:rsidRPr="00DD4D22" w14:paraId="2AEEACB7" w14:textId="77777777" w:rsidTr="00CA4650">
        <w:tc>
          <w:tcPr>
            <w:tcW w:w="9111" w:type="dxa"/>
            <w:gridSpan w:val="2"/>
          </w:tcPr>
          <w:p w14:paraId="099B6E9A" w14:textId="5D0926F8" w:rsidR="00CA4650" w:rsidRPr="00DD4D22" w:rsidRDefault="00CA4650" w:rsidP="006B6604">
            <w:pPr>
              <w:spacing w:after="0" w:line="276" w:lineRule="auto"/>
              <w:rPr>
                <w:rFonts w:cs="Arial"/>
                <w:szCs w:val="25"/>
              </w:rPr>
            </w:pPr>
            <w:r w:rsidRPr="00102617">
              <w:rPr>
                <w:rFonts w:cs="Arial"/>
                <w:b/>
                <w:szCs w:val="25"/>
              </w:rPr>
              <w:t>Nombre de la tarea:</w:t>
            </w:r>
            <w:r w:rsidRPr="00DD4D22">
              <w:rPr>
                <w:rFonts w:cs="Arial"/>
                <w:szCs w:val="25"/>
              </w:rPr>
              <w:t xml:space="preserve"> </w:t>
            </w:r>
            <w:r w:rsidR="00F551EA" w:rsidRPr="007B05C8">
              <w:t>Implementar la manera de enviar el conjunto de datos al framework JCLAL</w:t>
            </w:r>
          </w:p>
        </w:tc>
      </w:tr>
      <w:tr w:rsidR="00CA4650" w:rsidRPr="00DD4D22" w14:paraId="015D717F" w14:textId="77777777" w:rsidTr="00CA4650">
        <w:tc>
          <w:tcPr>
            <w:tcW w:w="4552" w:type="dxa"/>
          </w:tcPr>
          <w:p w14:paraId="2164A6C0" w14:textId="77777777" w:rsidR="00CA4650" w:rsidRPr="00DD4D22" w:rsidRDefault="00CA4650" w:rsidP="006B6604">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2D5DC50E" w14:textId="44E5686F" w:rsidR="00CA4650" w:rsidRPr="00DD4D22" w:rsidRDefault="00CA4650" w:rsidP="006B6604">
            <w:pPr>
              <w:spacing w:after="0" w:line="276" w:lineRule="auto"/>
              <w:rPr>
                <w:rFonts w:cs="Arial"/>
                <w:szCs w:val="25"/>
              </w:rPr>
            </w:pPr>
            <w:r w:rsidRPr="00B73E32">
              <w:rPr>
                <w:rFonts w:cs="Arial"/>
                <w:b/>
                <w:szCs w:val="25"/>
              </w:rPr>
              <w:t>Estimación:</w:t>
            </w:r>
            <w:r w:rsidR="004D1CEC">
              <w:rPr>
                <w:rFonts w:cs="Arial"/>
                <w:szCs w:val="25"/>
              </w:rPr>
              <w:t xml:space="preserve"> </w:t>
            </w:r>
            <w:r w:rsidR="004C587A">
              <w:rPr>
                <w:rFonts w:cs="Arial"/>
                <w:szCs w:val="25"/>
              </w:rPr>
              <w:t>2</w:t>
            </w:r>
            <w:r w:rsidRPr="00DD4D22">
              <w:rPr>
                <w:rFonts w:cs="Arial"/>
                <w:szCs w:val="25"/>
              </w:rPr>
              <w:t xml:space="preserve"> </w:t>
            </w:r>
            <w:r w:rsidR="004C587A">
              <w:rPr>
                <w:rFonts w:cs="Arial"/>
                <w:szCs w:val="25"/>
              </w:rPr>
              <w:t xml:space="preserve">días </w:t>
            </w:r>
          </w:p>
        </w:tc>
      </w:tr>
      <w:tr w:rsidR="00CA4650" w:rsidRPr="00DD4D22" w14:paraId="1913F0F7" w14:textId="77777777" w:rsidTr="00CA4650">
        <w:tc>
          <w:tcPr>
            <w:tcW w:w="4552" w:type="dxa"/>
          </w:tcPr>
          <w:p w14:paraId="78D7CC95" w14:textId="62293BA9" w:rsidR="00CA4650" w:rsidRPr="00DD4D22" w:rsidRDefault="00CA4650" w:rsidP="006B6604">
            <w:pPr>
              <w:spacing w:after="0" w:line="276" w:lineRule="auto"/>
              <w:rPr>
                <w:rFonts w:cs="Arial"/>
                <w:szCs w:val="25"/>
              </w:rPr>
            </w:pPr>
            <w:r w:rsidRPr="00102617">
              <w:rPr>
                <w:rFonts w:cs="Arial"/>
                <w:b/>
                <w:szCs w:val="25"/>
              </w:rPr>
              <w:t>Fecha de inicio:</w:t>
            </w:r>
            <w:r w:rsidRPr="00DD4D22">
              <w:rPr>
                <w:rFonts w:cs="Arial"/>
                <w:szCs w:val="25"/>
              </w:rPr>
              <w:t xml:space="preserve"> </w:t>
            </w:r>
            <w:r w:rsidR="004C587A">
              <w:rPr>
                <w:rFonts w:cs="Arial"/>
                <w:szCs w:val="25"/>
              </w:rPr>
              <w:t>22</w:t>
            </w:r>
            <w:r>
              <w:rPr>
                <w:rFonts w:cs="Arial"/>
                <w:szCs w:val="25"/>
              </w:rPr>
              <w:t xml:space="preserve"> de abril</w:t>
            </w:r>
            <w:r w:rsidRPr="00DD4D22">
              <w:rPr>
                <w:rFonts w:cs="Arial"/>
                <w:szCs w:val="25"/>
              </w:rPr>
              <w:t xml:space="preserve"> del 201</w:t>
            </w:r>
            <w:r>
              <w:rPr>
                <w:rFonts w:cs="Arial"/>
                <w:szCs w:val="25"/>
              </w:rPr>
              <w:t>9</w:t>
            </w:r>
          </w:p>
        </w:tc>
        <w:tc>
          <w:tcPr>
            <w:tcW w:w="4559" w:type="dxa"/>
          </w:tcPr>
          <w:p w14:paraId="09D059DC" w14:textId="4A97839A" w:rsidR="00CA4650" w:rsidRPr="00DD4D22" w:rsidRDefault="00CA4650" w:rsidP="006B6604">
            <w:pPr>
              <w:spacing w:after="0" w:line="276" w:lineRule="auto"/>
              <w:rPr>
                <w:rFonts w:cs="Arial"/>
                <w:szCs w:val="25"/>
              </w:rPr>
            </w:pPr>
            <w:r w:rsidRPr="00B73E32">
              <w:rPr>
                <w:rFonts w:cs="Arial"/>
                <w:b/>
                <w:szCs w:val="25"/>
              </w:rPr>
              <w:t>Fecha de fin:</w:t>
            </w:r>
            <w:r w:rsidR="004C587A">
              <w:rPr>
                <w:rFonts w:cs="Arial"/>
                <w:szCs w:val="25"/>
              </w:rPr>
              <w:t xml:space="preserve"> 23</w:t>
            </w:r>
            <w:r>
              <w:rPr>
                <w:rFonts w:cs="Arial"/>
                <w:szCs w:val="25"/>
              </w:rPr>
              <w:t xml:space="preserve"> de abril del 2019</w:t>
            </w:r>
          </w:p>
        </w:tc>
      </w:tr>
      <w:tr w:rsidR="00CA4650" w:rsidRPr="00DD4D22" w14:paraId="5844F57B" w14:textId="77777777" w:rsidTr="00CA4650">
        <w:tc>
          <w:tcPr>
            <w:tcW w:w="9111" w:type="dxa"/>
            <w:gridSpan w:val="2"/>
          </w:tcPr>
          <w:p w14:paraId="2D0FF55E" w14:textId="77777777" w:rsidR="00CA4650" w:rsidRPr="00DD4D22" w:rsidRDefault="00CA4650" w:rsidP="006B6604">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A4650" w:rsidRPr="00DD4D22" w14:paraId="20245DF6" w14:textId="77777777" w:rsidTr="00CA4650">
        <w:tc>
          <w:tcPr>
            <w:tcW w:w="9111" w:type="dxa"/>
            <w:gridSpan w:val="2"/>
          </w:tcPr>
          <w:p w14:paraId="688A63D2" w14:textId="78B385E6" w:rsidR="00CA4650" w:rsidRPr="00AE52EE" w:rsidRDefault="00CA4650" w:rsidP="006B6604">
            <w:pPr>
              <w:keepNext/>
              <w:spacing w:after="0" w:line="276" w:lineRule="auto"/>
              <w:rPr>
                <w:rFonts w:cs="Arial"/>
                <w:szCs w:val="25"/>
              </w:rPr>
            </w:pPr>
            <w:r w:rsidRPr="00B73E32">
              <w:rPr>
                <w:rFonts w:cs="Arial"/>
                <w:b/>
                <w:szCs w:val="25"/>
              </w:rPr>
              <w:t>Descripción:</w:t>
            </w:r>
            <w:r>
              <w:rPr>
                <w:rFonts w:cs="Arial"/>
                <w:b/>
                <w:szCs w:val="25"/>
              </w:rPr>
              <w:t xml:space="preserve"> </w:t>
            </w:r>
            <w:r w:rsidR="00F67548">
              <w:rPr>
                <w:rFonts w:cs="Arial"/>
                <w:szCs w:val="25"/>
              </w:rPr>
              <w:t>El framework debe tener acceso al conjunto de datos que se va a procesar</w:t>
            </w:r>
            <w:r w:rsidRPr="00722E94">
              <w:rPr>
                <w:rFonts w:cs="Arial"/>
                <w:szCs w:val="25"/>
              </w:rPr>
              <w:t>.</w:t>
            </w:r>
          </w:p>
        </w:tc>
      </w:tr>
    </w:tbl>
    <w:p w14:paraId="51655263" w14:textId="77777777" w:rsidR="00CA4650" w:rsidRDefault="00CA4650" w:rsidP="00DA3CBD"/>
    <w:p w14:paraId="5A4F4D76" w14:textId="75B59BC4" w:rsidR="007A51CA" w:rsidRDefault="007A51CA" w:rsidP="007A51CA">
      <w:pPr>
        <w:pStyle w:val="Descripcin"/>
        <w:keepNext/>
      </w:pPr>
      <w:bookmarkStart w:id="264" w:name="_Toc4342720"/>
      <w:r>
        <w:t xml:space="preserve">Tabla </w:t>
      </w:r>
      <w:r>
        <w:fldChar w:fldCharType="begin"/>
      </w:r>
      <w:r>
        <w:instrText xml:space="preserve"> SEQ Tabla \* ARABIC </w:instrText>
      </w:r>
      <w:r>
        <w:fldChar w:fldCharType="separate"/>
      </w:r>
      <w:r w:rsidR="00162A09">
        <w:rPr>
          <w:noProof/>
        </w:rPr>
        <w:t>27</w:t>
      </w:r>
      <w:r>
        <w:fldChar w:fldCharType="end"/>
      </w:r>
      <w:r>
        <w:t>: Tarea 17</w:t>
      </w:r>
      <w:bookmarkStart w:id="265" w:name="OLE_LINK167"/>
      <w:bookmarkStart w:id="266" w:name="OLE_LINK168"/>
      <w:r w:rsidR="00DF2C3B">
        <w:t>: Ejecutar un experimento</w:t>
      </w:r>
      <w:r w:rsidRPr="00B701FE">
        <w:t xml:space="preserve"> usando el framework JCLAL</w:t>
      </w:r>
      <w:bookmarkEnd w:id="264"/>
      <w:bookmarkEnd w:id="265"/>
      <w:bookmarkEnd w:id="266"/>
    </w:p>
    <w:tbl>
      <w:tblPr>
        <w:tblStyle w:val="Tablaconcuadrcula"/>
        <w:tblW w:w="0" w:type="auto"/>
        <w:tblLook w:val="04A0" w:firstRow="1" w:lastRow="0" w:firstColumn="1" w:lastColumn="0" w:noHBand="0" w:noVBand="1"/>
      </w:tblPr>
      <w:tblGrid>
        <w:gridCol w:w="4552"/>
        <w:gridCol w:w="4559"/>
      </w:tblGrid>
      <w:tr w:rsidR="00CA4650" w:rsidRPr="00DD4D22" w14:paraId="79228C8B" w14:textId="77777777" w:rsidTr="00CA4650">
        <w:tc>
          <w:tcPr>
            <w:tcW w:w="9111" w:type="dxa"/>
            <w:gridSpan w:val="2"/>
            <w:shd w:val="clear" w:color="auto" w:fill="8EAADB" w:themeFill="accent1" w:themeFillTint="99"/>
          </w:tcPr>
          <w:p w14:paraId="76AA2A38" w14:textId="77777777" w:rsidR="00CA4650" w:rsidRPr="00DD4D22" w:rsidRDefault="00CA4650" w:rsidP="006B6604">
            <w:pPr>
              <w:spacing w:after="0" w:line="276" w:lineRule="auto"/>
              <w:jc w:val="center"/>
              <w:rPr>
                <w:rFonts w:cs="Arial"/>
                <w:szCs w:val="25"/>
              </w:rPr>
            </w:pPr>
            <w:bookmarkStart w:id="267" w:name="OLE_LINK173"/>
            <w:bookmarkStart w:id="268" w:name="OLE_LINK174"/>
            <w:r w:rsidRPr="00DD4D22">
              <w:rPr>
                <w:rFonts w:cs="Arial"/>
                <w:szCs w:val="25"/>
              </w:rPr>
              <w:t>Tarea</w:t>
            </w:r>
          </w:p>
        </w:tc>
      </w:tr>
      <w:tr w:rsidR="00CA4650" w:rsidRPr="00DD4D22" w14:paraId="22EE05D9" w14:textId="77777777" w:rsidTr="00CA4650">
        <w:tc>
          <w:tcPr>
            <w:tcW w:w="4552" w:type="dxa"/>
          </w:tcPr>
          <w:p w14:paraId="3D76A768" w14:textId="3811138B" w:rsidR="00CA4650" w:rsidRPr="00DD4D22" w:rsidRDefault="00CA4650" w:rsidP="006B6604">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17</w:t>
            </w:r>
          </w:p>
        </w:tc>
        <w:tc>
          <w:tcPr>
            <w:tcW w:w="4559" w:type="dxa"/>
          </w:tcPr>
          <w:p w14:paraId="0C0124D0" w14:textId="192C1E45" w:rsidR="00CA4650" w:rsidRPr="00DD4D22" w:rsidRDefault="00CA4650" w:rsidP="006B6604">
            <w:pPr>
              <w:spacing w:after="0" w:line="276" w:lineRule="auto"/>
              <w:rPr>
                <w:rFonts w:cs="Arial"/>
                <w:szCs w:val="25"/>
              </w:rPr>
            </w:pPr>
            <w:r w:rsidRPr="00B73E32">
              <w:rPr>
                <w:rFonts w:cs="Arial"/>
                <w:b/>
                <w:szCs w:val="25"/>
              </w:rPr>
              <w:t>No. De la HU:</w:t>
            </w:r>
            <w:r>
              <w:rPr>
                <w:rFonts w:cs="Arial"/>
                <w:szCs w:val="25"/>
              </w:rPr>
              <w:t xml:space="preserve"> </w:t>
            </w:r>
            <w:r w:rsidR="006F5AD4">
              <w:rPr>
                <w:rFonts w:cs="Arial"/>
                <w:szCs w:val="25"/>
              </w:rPr>
              <w:t>7</w:t>
            </w:r>
          </w:p>
        </w:tc>
      </w:tr>
      <w:tr w:rsidR="00CA4650" w:rsidRPr="00DD4D22" w14:paraId="14969449" w14:textId="77777777" w:rsidTr="00CA4650">
        <w:tc>
          <w:tcPr>
            <w:tcW w:w="9111" w:type="dxa"/>
            <w:gridSpan w:val="2"/>
          </w:tcPr>
          <w:p w14:paraId="206317D9" w14:textId="53B5E3BD" w:rsidR="00CA4650" w:rsidRPr="00DD4D22" w:rsidRDefault="00CA4650" w:rsidP="006B6604">
            <w:pPr>
              <w:spacing w:after="0" w:line="276" w:lineRule="auto"/>
              <w:rPr>
                <w:rFonts w:cs="Arial"/>
                <w:szCs w:val="25"/>
              </w:rPr>
            </w:pPr>
            <w:r w:rsidRPr="00102617">
              <w:rPr>
                <w:rFonts w:cs="Arial"/>
                <w:b/>
                <w:szCs w:val="25"/>
              </w:rPr>
              <w:t>Nombre de la tarea:</w:t>
            </w:r>
            <w:r w:rsidR="00DF2C3B">
              <w:rPr>
                <w:rFonts w:cs="Arial"/>
                <w:szCs w:val="25"/>
              </w:rPr>
              <w:t xml:space="preserve"> E</w:t>
            </w:r>
            <w:r w:rsidR="00B62CFF">
              <w:t>jecutar un experimento</w:t>
            </w:r>
            <w:r w:rsidR="006B6604" w:rsidRPr="00B701FE">
              <w:t xml:space="preserve"> usando el framework JCLAL</w:t>
            </w:r>
          </w:p>
        </w:tc>
      </w:tr>
      <w:tr w:rsidR="00CA4650" w:rsidRPr="00DD4D22" w14:paraId="2930E6EE" w14:textId="77777777" w:rsidTr="00CA4650">
        <w:tc>
          <w:tcPr>
            <w:tcW w:w="4552" w:type="dxa"/>
          </w:tcPr>
          <w:p w14:paraId="6FC36DB0" w14:textId="77777777" w:rsidR="00CA4650" w:rsidRPr="00DD4D22" w:rsidRDefault="00CA4650" w:rsidP="006B6604">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3753E97B" w14:textId="122344CB" w:rsidR="00CA4650" w:rsidRPr="00DD4D22" w:rsidRDefault="00CA4650" w:rsidP="006B6604">
            <w:pPr>
              <w:spacing w:after="0" w:line="276" w:lineRule="auto"/>
              <w:rPr>
                <w:rFonts w:cs="Arial"/>
                <w:szCs w:val="25"/>
              </w:rPr>
            </w:pPr>
            <w:r w:rsidRPr="00B73E32">
              <w:rPr>
                <w:rFonts w:cs="Arial"/>
                <w:b/>
                <w:szCs w:val="25"/>
              </w:rPr>
              <w:t>Estimación:</w:t>
            </w:r>
            <w:r w:rsidR="004C587A">
              <w:rPr>
                <w:rFonts w:cs="Arial"/>
                <w:szCs w:val="25"/>
              </w:rPr>
              <w:t xml:space="preserve"> 4</w:t>
            </w:r>
            <w:r w:rsidRPr="00DD4D22">
              <w:rPr>
                <w:rFonts w:cs="Arial"/>
                <w:szCs w:val="25"/>
              </w:rPr>
              <w:t xml:space="preserve"> </w:t>
            </w:r>
            <w:r w:rsidR="004C587A">
              <w:rPr>
                <w:rFonts w:cs="Arial"/>
                <w:szCs w:val="25"/>
              </w:rPr>
              <w:t xml:space="preserve">días </w:t>
            </w:r>
          </w:p>
        </w:tc>
      </w:tr>
      <w:tr w:rsidR="00CA4650" w:rsidRPr="00DD4D22" w14:paraId="48E8FD60" w14:textId="77777777" w:rsidTr="00CA4650">
        <w:tc>
          <w:tcPr>
            <w:tcW w:w="4552" w:type="dxa"/>
          </w:tcPr>
          <w:p w14:paraId="54180ABB" w14:textId="5244E51B" w:rsidR="00CA4650" w:rsidRPr="00DD4D22" w:rsidRDefault="00CA4650" w:rsidP="006B6604">
            <w:pPr>
              <w:spacing w:after="0" w:line="276" w:lineRule="auto"/>
              <w:rPr>
                <w:rFonts w:cs="Arial"/>
                <w:szCs w:val="25"/>
              </w:rPr>
            </w:pPr>
            <w:r w:rsidRPr="00102617">
              <w:rPr>
                <w:rFonts w:cs="Arial"/>
                <w:b/>
                <w:szCs w:val="25"/>
              </w:rPr>
              <w:t>Fecha de inicio:</w:t>
            </w:r>
            <w:r w:rsidRPr="00DD4D22">
              <w:rPr>
                <w:rFonts w:cs="Arial"/>
                <w:szCs w:val="25"/>
              </w:rPr>
              <w:t xml:space="preserve"> </w:t>
            </w:r>
            <w:r w:rsidR="00B37FC1">
              <w:rPr>
                <w:rFonts w:cs="Arial"/>
                <w:szCs w:val="25"/>
              </w:rPr>
              <w:t>24</w:t>
            </w:r>
            <w:r>
              <w:rPr>
                <w:rFonts w:cs="Arial"/>
                <w:szCs w:val="25"/>
              </w:rPr>
              <w:t xml:space="preserve"> de abril</w:t>
            </w:r>
            <w:r w:rsidRPr="00DD4D22">
              <w:rPr>
                <w:rFonts w:cs="Arial"/>
                <w:szCs w:val="25"/>
              </w:rPr>
              <w:t xml:space="preserve"> del 201</w:t>
            </w:r>
            <w:r>
              <w:rPr>
                <w:rFonts w:cs="Arial"/>
                <w:szCs w:val="25"/>
              </w:rPr>
              <w:t>9</w:t>
            </w:r>
          </w:p>
        </w:tc>
        <w:tc>
          <w:tcPr>
            <w:tcW w:w="4559" w:type="dxa"/>
          </w:tcPr>
          <w:p w14:paraId="396092B5" w14:textId="6AB638BE" w:rsidR="00CA4650" w:rsidRPr="00DD4D22" w:rsidRDefault="00CA4650" w:rsidP="006B6604">
            <w:pPr>
              <w:spacing w:after="0" w:line="276" w:lineRule="auto"/>
              <w:rPr>
                <w:rFonts w:cs="Arial"/>
                <w:szCs w:val="25"/>
              </w:rPr>
            </w:pPr>
            <w:r w:rsidRPr="00B73E32">
              <w:rPr>
                <w:rFonts w:cs="Arial"/>
                <w:b/>
                <w:szCs w:val="25"/>
              </w:rPr>
              <w:t>Fecha de fin:</w:t>
            </w:r>
            <w:r w:rsidR="00B37FC1">
              <w:rPr>
                <w:rFonts w:cs="Arial"/>
                <w:szCs w:val="25"/>
              </w:rPr>
              <w:t xml:space="preserve"> 29</w:t>
            </w:r>
            <w:r>
              <w:rPr>
                <w:rFonts w:cs="Arial"/>
                <w:szCs w:val="25"/>
              </w:rPr>
              <w:t xml:space="preserve"> de abril del 2019</w:t>
            </w:r>
          </w:p>
        </w:tc>
      </w:tr>
      <w:tr w:rsidR="00CA4650" w:rsidRPr="00DD4D22" w14:paraId="0203424C" w14:textId="77777777" w:rsidTr="00CA4650">
        <w:tc>
          <w:tcPr>
            <w:tcW w:w="9111" w:type="dxa"/>
            <w:gridSpan w:val="2"/>
          </w:tcPr>
          <w:p w14:paraId="2D4D1AA0" w14:textId="77777777" w:rsidR="00CA4650" w:rsidRPr="00DD4D22" w:rsidRDefault="00CA4650" w:rsidP="006B6604">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A4650" w:rsidRPr="00DD4D22" w14:paraId="3FDC922B" w14:textId="77777777" w:rsidTr="00CA4650">
        <w:tc>
          <w:tcPr>
            <w:tcW w:w="9111" w:type="dxa"/>
            <w:gridSpan w:val="2"/>
          </w:tcPr>
          <w:p w14:paraId="52130CBD" w14:textId="744E1F51" w:rsidR="00CA4650" w:rsidRPr="00AE52EE" w:rsidRDefault="00CA4650" w:rsidP="006B6604">
            <w:pPr>
              <w:keepNext/>
              <w:spacing w:after="0" w:line="276" w:lineRule="auto"/>
              <w:rPr>
                <w:rFonts w:cs="Arial"/>
                <w:szCs w:val="25"/>
              </w:rPr>
            </w:pPr>
            <w:r w:rsidRPr="00B73E32">
              <w:rPr>
                <w:rFonts w:cs="Arial"/>
                <w:b/>
                <w:szCs w:val="25"/>
              </w:rPr>
              <w:t>Descripción:</w:t>
            </w:r>
            <w:r>
              <w:rPr>
                <w:rFonts w:cs="Arial"/>
                <w:b/>
                <w:szCs w:val="25"/>
              </w:rPr>
              <w:t xml:space="preserve"> </w:t>
            </w:r>
            <w:r w:rsidR="00B62CFF" w:rsidRPr="00B701FE">
              <w:t>Implementar la forma de ejecutar un experimento de manera normal usando el framework JCLAL</w:t>
            </w:r>
          </w:p>
        </w:tc>
      </w:tr>
      <w:bookmarkEnd w:id="267"/>
      <w:bookmarkEnd w:id="268"/>
    </w:tbl>
    <w:p w14:paraId="3716899D" w14:textId="77777777" w:rsidR="00CA4650" w:rsidRDefault="00CA4650" w:rsidP="00DA3CBD"/>
    <w:p w14:paraId="00D94AB7" w14:textId="2119AB44" w:rsidR="007A3A6F" w:rsidRDefault="007A3A6F" w:rsidP="007A3A6F">
      <w:pPr>
        <w:pStyle w:val="Descripcin"/>
        <w:keepNext/>
      </w:pPr>
      <w:bookmarkStart w:id="269" w:name="_Toc4342721"/>
      <w:r>
        <w:lastRenderedPageBreak/>
        <w:t xml:space="preserve">Tabla </w:t>
      </w:r>
      <w:r>
        <w:fldChar w:fldCharType="begin"/>
      </w:r>
      <w:r>
        <w:instrText xml:space="preserve"> SEQ Tabla \* ARABIC </w:instrText>
      </w:r>
      <w:r>
        <w:fldChar w:fldCharType="separate"/>
      </w:r>
      <w:r w:rsidR="00162A09">
        <w:rPr>
          <w:noProof/>
        </w:rPr>
        <w:t>28</w:t>
      </w:r>
      <w:r>
        <w:fldChar w:fldCharType="end"/>
      </w:r>
      <w:r>
        <w:t xml:space="preserve">: </w:t>
      </w:r>
      <w:r w:rsidRPr="00FC0A2C">
        <w:t xml:space="preserve">Tarea 18: </w:t>
      </w:r>
      <w:bookmarkStart w:id="270" w:name="OLE_LINK177"/>
      <w:bookmarkStart w:id="271" w:name="OLE_LINK178"/>
      <w:r w:rsidRPr="00FC0A2C">
        <w:t>Ejecutar un experimento en paralelo</w:t>
      </w:r>
      <w:bookmarkEnd w:id="270"/>
      <w:bookmarkEnd w:id="271"/>
      <w:r w:rsidR="00F151B5">
        <w:t xml:space="preserve"> usando el framework JCLAL</w:t>
      </w:r>
      <w:bookmarkEnd w:id="269"/>
    </w:p>
    <w:tbl>
      <w:tblPr>
        <w:tblStyle w:val="Tablaconcuadrcula"/>
        <w:tblW w:w="0" w:type="auto"/>
        <w:tblLook w:val="04A0" w:firstRow="1" w:lastRow="0" w:firstColumn="1" w:lastColumn="0" w:noHBand="0" w:noVBand="1"/>
      </w:tblPr>
      <w:tblGrid>
        <w:gridCol w:w="4552"/>
        <w:gridCol w:w="4559"/>
      </w:tblGrid>
      <w:tr w:rsidR="00B62CFF" w:rsidRPr="00DD4D22" w14:paraId="52804674" w14:textId="77777777" w:rsidTr="00F72644">
        <w:tc>
          <w:tcPr>
            <w:tcW w:w="9111" w:type="dxa"/>
            <w:gridSpan w:val="2"/>
            <w:shd w:val="clear" w:color="auto" w:fill="8EAADB" w:themeFill="accent1" w:themeFillTint="99"/>
          </w:tcPr>
          <w:p w14:paraId="6BB67A57" w14:textId="77777777" w:rsidR="00B62CFF" w:rsidRPr="00DD4D22" w:rsidRDefault="00B62CFF" w:rsidP="00F72644">
            <w:pPr>
              <w:spacing w:after="0" w:line="276" w:lineRule="auto"/>
              <w:jc w:val="center"/>
              <w:rPr>
                <w:rFonts w:cs="Arial"/>
                <w:szCs w:val="25"/>
              </w:rPr>
            </w:pPr>
            <w:r w:rsidRPr="00DD4D22">
              <w:rPr>
                <w:rFonts w:cs="Arial"/>
                <w:szCs w:val="25"/>
              </w:rPr>
              <w:t>Tarea</w:t>
            </w:r>
          </w:p>
        </w:tc>
      </w:tr>
      <w:tr w:rsidR="00B62CFF" w:rsidRPr="00DD4D22" w14:paraId="4A9D48A3" w14:textId="77777777" w:rsidTr="00F72644">
        <w:tc>
          <w:tcPr>
            <w:tcW w:w="4552" w:type="dxa"/>
          </w:tcPr>
          <w:p w14:paraId="1E1BAAE2" w14:textId="540ACAE6" w:rsidR="00B62CFF" w:rsidRPr="00DD4D22" w:rsidRDefault="00B62CFF" w:rsidP="00F72644">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18</w:t>
            </w:r>
          </w:p>
        </w:tc>
        <w:tc>
          <w:tcPr>
            <w:tcW w:w="4559" w:type="dxa"/>
          </w:tcPr>
          <w:p w14:paraId="2677524E" w14:textId="1763C38C" w:rsidR="00B62CFF" w:rsidRPr="00DD4D22" w:rsidRDefault="00B62CFF" w:rsidP="00F72644">
            <w:pPr>
              <w:spacing w:after="0" w:line="276" w:lineRule="auto"/>
              <w:rPr>
                <w:rFonts w:cs="Arial"/>
                <w:szCs w:val="25"/>
              </w:rPr>
            </w:pPr>
            <w:r w:rsidRPr="00B73E32">
              <w:rPr>
                <w:rFonts w:cs="Arial"/>
                <w:b/>
                <w:szCs w:val="25"/>
              </w:rPr>
              <w:t>No. De la HU:</w:t>
            </w:r>
            <w:r>
              <w:rPr>
                <w:rFonts w:cs="Arial"/>
                <w:szCs w:val="25"/>
              </w:rPr>
              <w:t xml:space="preserve"> </w:t>
            </w:r>
            <w:r w:rsidR="006F5AD4">
              <w:rPr>
                <w:rFonts w:cs="Arial"/>
                <w:szCs w:val="25"/>
              </w:rPr>
              <w:t>7</w:t>
            </w:r>
          </w:p>
        </w:tc>
      </w:tr>
      <w:tr w:rsidR="00B62CFF" w:rsidRPr="00DD4D22" w14:paraId="6AB82A0B" w14:textId="77777777" w:rsidTr="00F72644">
        <w:tc>
          <w:tcPr>
            <w:tcW w:w="9111" w:type="dxa"/>
            <w:gridSpan w:val="2"/>
          </w:tcPr>
          <w:p w14:paraId="0EF867F0" w14:textId="199ABC60" w:rsidR="00B62CFF" w:rsidRPr="00DD4D22" w:rsidRDefault="00B62CFF" w:rsidP="00F72644">
            <w:pPr>
              <w:spacing w:after="0" w:line="276" w:lineRule="auto"/>
              <w:rPr>
                <w:rFonts w:cs="Arial"/>
                <w:szCs w:val="25"/>
              </w:rPr>
            </w:pPr>
            <w:r w:rsidRPr="00102617">
              <w:rPr>
                <w:rFonts w:cs="Arial"/>
                <w:b/>
                <w:szCs w:val="25"/>
              </w:rPr>
              <w:t>Nombre de la tarea:</w:t>
            </w:r>
            <w:r>
              <w:rPr>
                <w:rFonts w:cs="Arial"/>
                <w:szCs w:val="25"/>
              </w:rPr>
              <w:t xml:space="preserve"> </w:t>
            </w:r>
            <w:bookmarkStart w:id="272" w:name="OLE_LINK179"/>
            <w:bookmarkStart w:id="273" w:name="OLE_LINK180"/>
            <w:r w:rsidR="007A3A6F" w:rsidRPr="00FC0A2C">
              <w:t>Ejecutar un experimento en paralelo</w:t>
            </w:r>
            <w:r w:rsidRPr="00B701FE">
              <w:t xml:space="preserve"> usando el framework JCLAL</w:t>
            </w:r>
            <w:bookmarkEnd w:id="272"/>
            <w:bookmarkEnd w:id="273"/>
          </w:p>
        </w:tc>
      </w:tr>
      <w:tr w:rsidR="00B62CFF" w:rsidRPr="00DD4D22" w14:paraId="10E5AF13" w14:textId="77777777" w:rsidTr="00F72644">
        <w:tc>
          <w:tcPr>
            <w:tcW w:w="4552" w:type="dxa"/>
          </w:tcPr>
          <w:p w14:paraId="3631C941" w14:textId="77777777" w:rsidR="00B62CFF" w:rsidRPr="00DD4D22" w:rsidRDefault="00B62CFF" w:rsidP="00F72644">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2F02939D" w14:textId="72DD03C8" w:rsidR="00B62CFF" w:rsidRPr="00DD4D22" w:rsidRDefault="00B62CFF" w:rsidP="00F72644">
            <w:pPr>
              <w:spacing w:after="0" w:line="276" w:lineRule="auto"/>
              <w:rPr>
                <w:rFonts w:cs="Arial"/>
                <w:szCs w:val="25"/>
              </w:rPr>
            </w:pPr>
            <w:r w:rsidRPr="00B73E32">
              <w:rPr>
                <w:rFonts w:cs="Arial"/>
                <w:b/>
                <w:szCs w:val="25"/>
              </w:rPr>
              <w:t>Estimación:</w:t>
            </w:r>
            <w:r w:rsidR="00B37FC1">
              <w:rPr>
                <w:rFonts w:cs="Arial"/>
                <w:szCs w:val="25"/>
              </w:rPr>
              <w:t xml:space="preserve"> </w:t>
            </w:r>
            <w:bookmarkStart w:id="274" w:name="OLE_LINK213"/>
            <w:bookmarkStart w:id="275" w:name="OLE_LINK214"/>
            <w:r w:rsidR="00B37FC1">
              <w:rPr>
                <w:rFonts w:cs="Arial"/>
                <w:szCs w:val="25"/>
              </w:rPr>
              <w:t>4</w:t>
            </w:r>
            <w:r w:rsidRPr="00DD4D22">
              <w:rPr>
                <w:rFonts w:cs="Arial"/>
                <w:szCs w:val="25"/>
              </w:rPr>
              <w:t xml:space="preserve"> </w:t>
            </w:r>
            <w:r w:rsidR="00B37FC1">
              <w:rPr>
                <w:rFonts w:cs="Arial"/>
                <w:szCs w:val="25"/>
              </w:rPr>
              <w:t>días</w:t>
            </w:r>
            <w:bookmarkEnd w:id="274"/>
            <w:bookmarkEnd w:id="275"/>
          </w:p>
        </w:tc>
      </w:tr>
      <w:tr w:rsidR="00B62CFF" w:rsidRPr="00DD4D22" w14:paraId="28C56FDC" w14:textId="77777777" w:rsidTr="00F72644">
        <w:tc>
          <w:tcPr>
            <w:tcW w:w="4552" w:type="dxa"/>
          </w:tcPr>
          <w:p w14:paraId="567A38DA" w14:textId="384D1DD7" w:rsidR="00B62CFF" w:rsidRPr="00DD4D22" w:rsidRDefault="00B62CFF" w:rsidP="00F72644">
            <w:pPr>
              <w:spacing w:after="0" w:line="276" w:lineRule="auto"/>
              <w:rPr>
                <w:rFonts w:cs="Arial"/>
                <w:szCs w:val="25"/>
              </w:rPr>
            </w:pPr>
            <w:r w:rsidRPr="00102617">
              <w:rPr>
                <w:rFonts w:cs="Arial"/>
                <w:b/>
                <w:szCs w:val="25"/>
              </w:rPr>
              <w:t>Fecha de inicio:</w:t>
            </w:r>
            <w:r w:rsidRPr="00DD4D22">
              <w:rPr>
                <w:rFonts w:cs="Arial"/>
                <w:szCs w:val="25"/>
              </w:rPr>
              <w:t xml:space="preserve"> </w:t>
            </w:r>
            <w:r w:rsidR="00B37FC1">
              <w:rPr>
                <w:rFonts w:cs="Arial"/>
                <w:szCs w:val="25"/>
              </w:rPr>
              <w:t>30</w:t>
            </w:r>
            <w:r>
              <w:rPr>
                <w:rFonts w:cs="Arial"/>
                <w:szCs w:val="25"/>
              </w:rPr>
              <w:t xml:space="preserve"> de abril</w:t>
            </w:r>
            <w:r w:rsidRPr="00DD4D22">
              <w:rPr>
                <w:rFonts w:cs="Arial"/>
                <w:szCs w:val="25"/>
              </w:rPr>
              <w:t xml:space="preserve"> del 201</w:t>
            </w:r>
            <w:r>
              <w:rPr>
                <w:rFonts w:cs="Arial"/>
                <w:szCs w:val="25"/>
              </w:rPr>
              <w:t>9</w:t>
            </w:r>
          </w:p>
        </w:tc>
        <w:tc>
          <w:tcPr>
            <w:tcW w:w="4559" w:type="dxa"/>
          </w:tcPr>
          <w:p w14:paraId="29E3F1F1" w14:textId="59933F8D" w:rsidR="00B62CFF" w:rsidRPr="00DD4D22" w:rsidRDefault="00B62CFF" w:rsidP="00F72644">
            <w:pPr>
              <w:spacing w:after="0" w:line="276" w:lineRule="auto"/>
              <w:rPr>
                <w:rFonts w:cs="Arial"/>
                <w:szCs w:val="25"/>
              </w:rPr>
            </w:pPr>
            <w:r w:rsidRPr="00B73E32">
              <w:rPr>
                <w:rFonts w:cs="Arial"/>
                <w:b/>
                <w:szCs w:val="25"/>
              </w:rPr>
              <w:t>Fecha de fin:</w:t>
            </w:r>
            <w:r w:rsidR="00B37FC1">
              <w:rPr>
                <w:rFonts w:cs="Arial"/>
                <w:szCs w:val="25"/>
              </w:rPr>
              <w:t xml:space="preserve"> 3 de mayo</w:t>
            </w:r>
            <w:r>
              <w:rPr>
                <w:rFonts w:cs="Arial"/>
                <w:szCs w:val="25"/>
              </w:rPr>
              <w:t xml:space="preserve"> del 2019</w:t>
            </w:r>
          </w:p>
        </w:tc>
      </w:tr>
      <w:tr w:rsidR="00B62CFF" w:rsidRPr="00DD4D22" w14:paraId="5EE5FD59" w14:textId="77777777" w:rsidTr="00F72644">
        <w:tc>
          <w:tcPr>
            <w:tcW w:w="9111" w:type="dxa"/>
            <w:gridSpan w:val="2"/>
          </w:tcPr>
          <w:p w14:paraId="39612570" w14:textId="77777777" w:rsidR="00B62CFF" w:rsidRPr="00DD4D22" w:rsidRDefault="00B62CFF" w:rsidP="00F72644">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B62CFF" w:rsidRPr="00DD4D22" w14:paraId="68331D3B" w14:textId="77777777" w:rsidTr="00F72644">
        <w:tc>
          <w:tcPr>
            <w:tcW w:w="9111" w:type="dxa"/>
            <w:gridSpan w:val="2"/>
          </w:tcPr>
          <w:p w14:paraId="383519FF" w14:textId="106098AA" w:rsidR="00B62CFF" w:rsidRPr="00AE52EE" w:rsidRDefault="00B62CFF" w:rsidP="00F72644">
            <w:pPr>
              <w:keepNext/>
              <w:spacing w:after="0" w:line="276" w:lineRule="auto"/>
              <w:rPr>
                <w:rFonts w:cs="Arial"/>
                <w:szCs w:val="25"/>
              </w:rPr>
            </w:pPr>
            <w:r w:rsidRPr="00B73E32">
              <w:rPr>
                <w:rFonts w:cs="Arial"/>
                <w:b/>
                <w:szCs w:val="25"/>
              </w:rPr>
              <w:t>Descripción:</w:t>
            </w:r>
            <w:r>
              <w:rPr>
                <w:rFonts w:cs="Arial"/>
                <w:b/>
                <w:szCs w:val="25"/>
              </w:rPr>
              <w:t xml:space="preserve"> </w:t>
            </w:r>
            <w:r w:rsidRPr="00B701FE">
              <w:t xml:space="preserve">Implementar la forma de ejecutar un experimento </w:t>
            </w:r>
            <w:r w:rsidR="00F151B5">
              <w:t>en paralelo</w:t>
            </w:r>
            <w:r w:rsidRPr="00B701FE">
              <w:t xml:space="preserve"> usando el framework JCLAL</w:t>
            </w:r>
          </w:p>
        </w:tc>
      </w:tr>
    </w:tbl>
    <w:p w14:paraId="59715428" w14:textId="77777777" w:rsidR="00B62CFF" w:rsidRDefault="00B62CFF" w:rsidP="00DA3CBD"/>
    <w:p w14:paraId="704691DC" w14:textId="312FC9A8" w:rsidR="001D6349" w:rsidRDefault="001D6349" w:rsidP="001D6349">
      <w:pPr>
        <w:pStyle w:val="Descripcin"/>
        <w:keepNext/>
      </w:pPr>
      <w:bookmarkStart w:id="276" w:name="_Toc4342722"/>
      <w:r>
        <w:t xml:space="preserve">Tabla </w:t>
      </w:r>
      <w:r>
        <w:fldChar w:fldCharType="begin"/>
      </w:r>
      <w:r>
        <w:instrText xml:space="preserve"> SEQ Tabla \* ARABIC </w:instrText>
      </w:r>
      <w:r>
        <w:fldChar w:fldCharType="separate"/>
      </w:r>
      <w:r w:rsidR="00162A09">
        <w:rPr>
          <w:noProof/>
        </w:rPr>
        <w:t>29</w:t>
      </w:r>
      <w:r>
        <w:fldChar w:fldCharType="end"/>
      </w:r>
      <w:r>
        <w:t xml:space="preserve">: </w:t>
      </w:r>
      <w:r w:rsidRPr="00A10977">
        <w:t xml:space="preserve">Tarea 19: </w:t>
      </w:r>
      <w:bookmarkStart w:id="277" w:name="OLE_LINK185"/>
      <w:bookmarkStart w:id="278" w:name="OLE_LINK186"/>
      <w:r w:rsidRPr="00A10977">
        <w:t>Ejecutar un experimento de forma distribuida usando el framework JCLAL</w:t>
      </w:r>
      <w:bookmarkEnd w:id="276"/>
      <w:bookmarkEnd w:id="277"/>
      <w:bookmarkEnd w:id="278"/>
    </w:p>
    <w:tbl>
      <w:tblPr>
        <w:tblStyle w:val="Tablaconcuadrcula"/>
        <w:tblW w:w="0" w:type="auto"/>
        <w:tblLook w:val="04A0" w:firstRow="1" w:lastRow="0" w:firstColumn="1" w:lastColumn="0" w:noHBand="0" w:noVBand="1"/>
      </w:tblPr>
      <w:tblGrid>
        <w:gridCol w:w="4552"/>
        <w:gridCol w:w="4559"/>
      </w:tblGrid>
      <w:tr w:rsidR="00B62CFF" w:rsidRPr="00DD4D22" w14:paraId="494D72B6" w14:textId="77777777" w:rsidTr="00F72644">
        <w:tc>
          <w:tcPr>
            <w:tcW w:w="9111" w:type="dxa"/>
            <w:gridSpan w:val="2"/>
            <w:shd w:val="clear" w:color="auto" w:fill="8EAADB" w:themeFill="accent1" w:themeFillTint="99"/>
          </w:tcPr>
          <w:p w14:paraId="0537D0AF" w14:textId="77777777" w:rsidR="00B62CFF" w:rsidRPr="00DD4D22" w:rsidRDefault="00B62CFF" w:rsidP="00F72644">
            <w:pPr>
              <w:spacing w:after="0" w:line="276" w:lineRule="auto"/>
              <w:jc w:val="center"/>
              <w:rPr>
                <w:rFonts w:cs="Arial"/>
                <w:szCs w:val="25"/>
              </w:rPr>
            </w:pPr>
            <w:r w:rsidRPr="00DD4D22">
              <w:rPr>
                <w:rFonts w:cs="Arial"/>
                <w:szCs w:val="25"/>
              </w:rPr>
              <w:t>Tarea</w:t>
            </w:r>
          </w:p>
        </w:tc>
      </w:tr>
      <w:tr w:rsidR="00B62CFF" w:rsidRPr="00DD4D22" w14:paraId="34F698E0" w14:textId="77777777" w:rsidTr="00F72644">
        <w:tc>
          <w:tcPr>
            <w:tcW w:w="4552" w:type="dxa"/>
          </w:tcPr>
          <w:p w14:paraId="3B367F3E" w14:textId="2B62D610" w:rsidR="00B62CFF" w:rsidRPr="00DD4D22" w:rsidRDefault="00B62CFF" w:rsidP="00F72644">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19</w:t>
            </w:r>
          </w:p>
        </w:tc>
        <w:tc>
          <w:tcPr>
            <w:tcW w:w="4559" w:type="dxa"/>
          </w:tcPr>
          <w:p w14:paraId="34BC402C" w14:textId="7A71A383" w:rsidR="00B62CFF" w:rsidRPr="00DD4D22" w:rsidRDefault="00B62CFF" w:rsidP="00F72644">
            <w:pPr>
              <w:spacing w:after="0" w:line="276" w:lineRule="auto"/>
              <w:rPr>
                <w:rFonts w:cs="Arial"/>
                <w:szCs w:val="25"/>
              </w:rPr>
            </w:pPr>
            <w:r w:rsidRPr="00B73E32">
              <w:rPr>
                <w:rFonts w:cs="Arial"/>
                <w:b/>
                <w:szCs w:val="25"/>
              </w:rPr>
              <w:t>No. De la HU:</w:t>
            </w:r>
            <w:r>
              <w:rPr>
                <w:rFonts w:cs="Arial"/>
                <w:szCs w:val="25"/>
              </w:rPr>
              <w:t xml:space="preserve"> </w:t>
            </w:r>
            <w:r w:rsidR="006F5AD4">
              <w:rPr>
                <w:rFonts w:cs="Arial"/>
                <w:szCs w:val="25"/>
              </w:rPr>
              <w:t>7</w:t>
            </w:r>
          </w:p>
        </w:tc>
      </w:tr>
      <w:tr w:rsidR="00B62CFF" w:rsidRPr="00DD4D22" w14:paraId="66A434F3" w14:textId="77777777" w:rsidTr="00F72644">
        <w:tc>
          <w:tcPr>
            <w:tcW w:w="9111" w:type="dxa"/>
            <w:gridSpan w:val="2"/>
          </w:tcPr>
          <w:p w14:paraId="73538863" w14:textId="34AE804B" w:rsidR="00B62CFF" w:rsidRPr="00DD4D22" w:rsidRDefault="00B62CFF" w:rsidP="00F72644">
            <w:pPr>
              <w:spacing w:after="0" w:line="276" w:lineRule="auto"/>
              <w:rPr>
                <w:rFonts w:cs="Arial"/>
                <w:szCs w:val="25"/>
              </w:rPr>
            </w:pPr>
            <w:r w:rsidRPr="00102617">
              <w:rPr>
                <w:rFonts w:cs="Arial"/>
                <w:b/>
                <w:szCs w:val="25"/>
              </w:rPr>
              <w:t>Nombre de la tarea:</w:t>
            </w:r>
            <w:r>
              <w:rPr>
                <w:rFonts w:cs="Arial"/>
                <w:szCs w:val="25"/>
              </w:rPr>
              <w:t xml:space="preserve"> </w:t>
            </w:r>
            <w:r w:rsidR="001D6349" w:rsidRPr="00A10977">
              <w:t>Ejecutar un experimento de forma distribuida usando el framework JCLAL</w:t>
            </w:r>
          </w:p>
        </w:tc>
      </w:tr>
      <w:tr w:rsidR="00B62CFF" w:rsidRPr="00DD4D22" w14:paraId="53BA8180" w14:textId="77777777" w:rsidTr="00F72644">
        <w:tc>
          <w:tcPr>
            <w:tcW w:w="4552" w:type="dxa"/>
          </w:tcPr>
          <w:p w14:paraId="44903933" w14:textId="77777777" w:rsidR="00B62CFF" w:rsidRPr="00DD4D22" w:rsidRDefault="00B62CFF" w:rsidP="00F72644">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6BEF3B15" w14:textId="02D51C00" w:rsidR="00B62CFF" w:rsidRPr="00DD4D22" w:rsidRDefault="00B62CFF" w:rsidP="00F72644">
            <w:pPr>
              <w:spacing w:after="0" w:line="276" w:lineRule="auto"/>
              <w:rPr>
                <w:rFonts w:cs="Arial"/>
                <w:szCs w:val="25"/>
              </w:rPr>
            </w:pPr>
            <w:r w:rsidRPr="00B73E32">
              <w:rPr>
                <w:rFonts w:cs="Arial"/>
                <w:b/>
                <w:szCs w:val="25"/>
              </w:rPr>
              <w:t>Estimación:</w:t>
            </w:r>
            <w:r>
              <w:rPr>
                <w:rFonts w:cs="Arial"/>
                <w:szCs w:val="25"/>
              </w:rPr>
              <w:t xml:space="preserve"> </w:t>
            </w:r>
            <w:r w:rsidR="00B37FC1">
              <w:rPr>
                <w:rFonts w:cs="Arial"/>
                <w:szCs w:val="25"/>
              </w:rPr>
              <w:t>4</w:t>
            </w:r>
            <w:r w:rsidR="00B37FC1" w:rsidRPr="00DD4D22">
              <w:rPr>
                <w:rFonts w:cs="Arial"/>
                <w:szCs w:val="25"/>
              </w:rPr>
              <w:t xml:space="preserve"> </w:t>
            </w:r>
            <w:r w:rsidR="00B37FC1">
              <w:rPr>
                <w:rFonts w:cs="Arial"/>
                <w:szCs w:val="25"/>
              </w:rPr>
              <w:t>días</w:t>
            </w:r>
          </w:p>
        </w:tc>
      </w:tr>
      <w:tr w:rsidR="00B62CFF" w:rsidRPr="00DD4D22" w14:paraId="00052157" w14:textId="77777777" w:rsidTr="00F72644">
        <w:tc>
          <w:tcPr>
            <w:tcW w:w="4552" w:type="dxa"/>
          </w:tcPr>
          <w:p w14:paraId="3506E27E" w14:textId="4F5BE8C5" w:rsidR="00B62CFF" w:rsidRPr="00DD4D22" w:rsidRDefault="00B62CFF" w:rsidP="00F72644">
            <w:pPr>
              <w:spacing w:after="0" w:line="276" w:lineRule="auto"/>
              <w:rPr>
                <w:rFonts w:cs="Arial"/>
                <w:szCs w:val="25"/>
              </w:rPr>
            </w:pPr>
            <w:r w:rsidRPr="00102617">
              <w:rPr>
                <w:rFonts w:cs="Arial"/>
                <w:b/>
                <w:szCs w:val="25"/>
              </w:rPr>
              <w:t>Fecha de inicio:</w:t>
            </w:r>
            <w:r w:rsidRPr="00DD4D22">
              <w:rPr>
                <w:rFonts w:cs="Arial"/>
                <w:szCs w:val="25"/>
              </w:rPr>
              <w:t xml:space="preserve"> </w:t>
            </w:r>
            <w:r w:rsidR="00D618FD">
              <w:rPr>
                <w:rFonts w:cs="Arial"/>
                <w:szCs w:val="25"/>
              </w:rPr>
              <w:t>6</w:t>
            </w:r>
            <w:r>
              <w:rPr>
                <w:rFonts w:cs="Arial"/>
                <w:szCs w:val="25"/>
              </w:rPr>
              <w:t xml:space="preserve"> de </w:t>
            </w:r>
            <w:r w:rsidR="00D618FD">
              <w:rPr>
                <w:rFonts w:cs="Arial"/>
                <w:szCs w:val="25"/>
              </w:rPr>
              <w:t>mayo</w:t>
            </w:r>
            <w:r w:rsidRPr="00DD4D22">
              <w:rPr>
                <w:rFonts w:cs="Arial"/>
                <w:szCs w:val="25"/>
              </w:rPr>
              <w:t xml:space="preserve"> del 201</w:t>
            </w:r>
            <w:r>
              <w:rPr>
                <w:rFonts w:cs="Arial"/>
                <w:szCs w:val="25"/>
              </w:rPr>
              <w:t>9</w:t>
            </w:r>
          </w:p>
        </w:tc>
        <w:tc>
          <w:tcPr>
            <w:tcW w:w="4559" w:type="dxa"/>
          </w:tcPr>
          <w:p w14:paraId="642BD131" w14:textId="6860A048" w:rsidR="00B62CFF" w:rsidRPr="00DD4D22" w:rsidRDefault="00B62CFF" w:rsidP="00F72644">
            <w:pPr>
              <w:spacing w:after="0" w:line="276" w:lineRule="auto"/>
              <w:rPr>
                <w:rFonts w:cs="Arial"/>
                <w:szCs w:val="25"/>
              </w:rPr>
            </w:pPr>
            <w:r w:rsidRPr="00B73E32">
              <w:rPr>
                <w:rFonts w:cs="Arial"/>
                <w:b/>
                <w:szCs w:val="25"/>
              </w:rPr>
              <w:t>Fecha de fin:</w:t>
            </w:r>
            <w:r w:rsidR="00D618FD">
              <w:rPr>
                <w:rFonts w:cs="Arial"/>
                <w:szCs w:val="25"/>
              </w:rPr>
              <w:t xml:space="preserve"> </w:t>
            </w:r>
            <w:bookmarkStart w:id="279" w:name="OLE_LINK215"/>
            <w:bookmarkStart w:id="280" w:name="OLE_LINK216"/>
            <w:bookmarkStart w:id="281" w:name="OLE_LINK217"/>
            <w:bookmarkStart w:id="282" w:name="OLE_LINK218"/>
            <w:r w:rsidR="00D618FD">
              <w:rPr>
                <w:rFonts w:cs="Arial"/>
                <w:szCs w:val="25"/>
              </w:rPr>
              <w:t>9</w:t>
            </w:r>
            <w:r>
              <w:rPr>
                <w:rFonts w:cs="Arial"/>
                <w:szCs w:val="25"/>
              </w:rPr>
              <w:t xml:space="preserve"> de </w:t>
            </w:r>
            <w:r w:rsidR="00D618FD">
              <w:rPr>
                <w:rFonts w:cs="Arial"/>
                <w:szCs w:val="25"/>
              </w:rPr>
              <w:t>mayo</w:t>
            </w:r>
            <w:r>
              <w:rPr>
                <w:rFonts w:cs="Arial"/>
                <w:szCs w:val="25"/>
              </w:rPr>
              <w:t xml:space="preserve"> </w:t>
            </w:r>
            <w:bookmarkEnd w:id="279"/>
            <w:bookmarkEnd w:id="280"/>
            <w:r>
              <w:rPr>
                <w:rFonts w:cs="Arial"/>
                <w:szCs w:val="25"/>
              </w:rPr>
              <w:t>del 2019</w:t>
            </w:r>
            <w:bookmarkEnd w:id="281"/>
            <w:bookmarkEnd w:id="282"/>
          </w:p>
        </w:tc>
      </w:tr>
      <w:tr w:rsidR="00B62CFF" w:rsidRPr="00DD4D22" w14:paraId="33BB93B5" w14:textId="77777777" w:rsidTr="00F72644">
        <w:tc>
          <w:tcPr>
            <w:tcW w:w="9111" w:type="dxa"/>
            <w:gridSpan w:val="2"/>
          </w:tcPr>
          <w:p w14:paraId="5FDCC698" w14:textId="77777777" w:rsidR="00B62CFF" w:rsidRPr="00DD4D22" w:rsidRDefault="00B62CFF" w:rsidP="00F72644">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B62CFF" w:rsidRPr="00DD4D22" w14:paraId="2B085FF3" w14:textId="77777777" w:rsidTr="00F72644">
        <w:tc>
          <w:tcPr>
            <w:tcW w:w="9111" w:type="dxa"/>
            <w:gridSpan w:val="2"/>
          </w:tcPr>
          <w:p w14:paraId="3E1E49F7" w14:textId="3343CFCE" w:rsidR="00B62CFF" w:rsidRPr="00AE52EE" w:rsidRDefault="00B62CFF" w:rsidP="00F72644">
            <w:pPr>
              <w:keepNext/>
              <w:spacing w:after="0" w:line="276" w:lineRule="auto"/>
              <w:rPr>
                <w:rFonts w:cs="Arial"/>
                <w:szCs w:val="25"/>
              </w:rPr>
            </w:pPr>
            <w:r w:rsidRPr="00B73E32">
              <w:rPr>
                <w:rFonts w:cs="Arial"/>
                <w:b/>
                <w:szCs w:val="25"/>
              </w:rPr>
              <w:t>Descripción:</w:t>
            </w:r>
            <w:r>
              <w:rPr>
                <w:rFonts w:cs="Arial"/>
                <w:b/>
                <w:szCs w:val="25"/>
              </w:rPr>
              <w:t xml:space="preserve"> </w:t>
            </w:r>
            <w:r w:rsidRPr="00B701FE">
              <w:t>Implementar la forma de ejecutar</w:t>
            </w:r>
            <w:r w:rsidR="00C92D28">
              <w:t xml:space="preserve"> un experimento de forma distribuida</w:t>
            </w:r>
            <w:r w:rsidRPr="00B701FE">
              <w:t xml:space="preserve"> usando el framework JCLAL</w:t>
            </w:r>
          </w:p>
        </w:tc>
      </w:tr>
    </w:tbl>
    <w:p w14:paraId="5E6C8BB0" w14:textId="77777777" w:rsidR="00B62CFF" w:rsidRDefault="00B62CFF" w:rsidP="00DA3CBD"/>
    <w:p w14:paraId="25FE2689" w14:textId="2486FE68" w:rsidR="00C92D28" w:rsidRDefault="00C92D28" w:rsidP="00C92D28">
      <w:pPr>
        <w:pStyle w:val="Descripcin"/>
        <w:keepNext/>
      </w:pPr>
      <w:bookmarkStart w:id="283" w:name="_Toc4342723"/>
      <w:r>
        <w:t xml:space="preserve">Tabla </w:t>
      </w:r>
      <w:r>
        <w:fldChar w:fldCharType="begin"/>
      </w:r>
      <w:r>
        <w:instrText xml:space="preserve"> SEQ Tabla \* ARABIC </w:instrText>
      </w:r>
      <w:r>
        <w:fldChar w:fldCharType="separate"/>
      </w:r>
      <w:r w:rsidR="00162A09">
        <w:rPr>
          <w:noProof/>
        </w:rPr>
        <w:t>30</w:t>
      </w:r>
      <w:r>
        <w:fldChar w:fldCharType="end"/>
      </w:r>
      <w:r>
        <w:t xml:space="preserve">: </w:t>
      </w:r>
      <w:r w:rsidRPr="00F62E13">
        <w:t>Tarea 20</w:t>
      </w:r>
      <w:bookmarkStart w:id="284" w:name="OLE_LINK189"/>
      <w:bookmarkStart w:id="285" w:name="OLE_LINK190"/>
      <w:r w:rsidRPr="00F62E13">
        <w:t>: Implementar la manera de procesar los datos de los resultados de un experimento</w:t>
      </w:r>
      <w:bookmarkEnd w:id="283"/>
      <w:bookmarkEnd w:id="284"/>
      <w:bookmarkEnd w:id="285"/>
    </w:p>
    <w:tbl>
      <w:tblPr>
        <w:tblStyle w:val="Tablaconcuadrcula"/>
        <w:tblW w:w="0" w:type="auto"/>
        <w:tblLook w:val="04A0" w:firstRow="1" w:lastRow="0" w:firstColumn="1" w:lastColumn="0" w:noHBand="0" w:noVBand="1"/>
      </w:tblPr>
      <w:tblGrid>
        <w:gridCol w:w="4552"/>
        <w:gridCol w:w="4559"/>
      </w:tblGrid>
      <w:tr w:rsidR="00B62CFF" w:rsidRPr="00DD4D22" w14:paraId="051DD3B9" w14:textId="77777777" w:rsidTr="00F72644">
        <w:tc>
          <w:tcPr>
            <w:tcW w:w="9111" w:type="dxa"/>
            <w:gridSpan w:val="2"/>
            <w:shd w:val="clear" w:color="auto" w:fill="8EAADB" w:themeFill="accent1" w:themeFillTint="99"/>
          </w:tcPr>
          <w:p w14:paraId="5D404181" w14:textId="77777777" w:rsidR="00B62CFF" w:rsidRPr="00DD4D22" w:rsidRDefault="00B62CFF" w:rsidP="00F72644">
            <w:pPr>
              <w:spacing w:after="0" w:line="276" w:lineRule="auto"/>
              <w:jc w:val="center"/>
              <w:rPr>
                <w:rFonts w:cs="Arial"/>
                <w:szCs w:val="25"/>
              </w:rPr>
            </w:pPr>
            <w:r w:rsidRPr="00DD4D22">
              <w:rPr>
                <w:rFonts w:cs="Arial"/>
                <w:szCs w:val="25"/>
              </w:rPr>
              <w:t>Tarea</w:t>
            </w:r>
          </w:p>
        </w:tc>
      </w:tr>
      <w:tr w:rsidR="00B62CFF" w:rsidRPr="00DD4D22" w14:paraId="6D285BCF" w14:textId="77777777" w:rsidTr="00F72644">
        <w:tc>
          <w:tcPr>
            <w:tcW w:w="4552" w:type="dxa"/>
          </w:tcPr>
          <w:p w14:paraId="64501C39" w14:textId="48ECE549" w:rsidR="00B62CFF" w:rsidRPr="00DD4D22" w:rsidRDefault="00B62CFF" w:rsidP="00F72644">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20</w:t>
            </w:r>
          </w:p>
        </w:tc>
        <w:tc>
          <w:tcPr>
            <w:tcW w:w="4559" w:type="dxa"/>
          </w:tcPr>
          <w:p w14:paraId="7057A380" w14:textId="701D5C4A" w:rsidR="00B62CFF" w:rsidRPr="00DD4D22" w:rsidRDefault="00B62CFF" w:rsidP="00F72644">
            <w:pPr>
              <w:spacing w:after="0" w:line="276" w:lineRule="auto"/>
              <w:rPr>
                <w:rFonts w:cs="Arial"/>
                <w:szCs w:val="25"/>
              </w:rPr>
            </w:pPr>
            <w:r w:rsidRPr="00B73E32">
              <w:rPr>
                <w:rFonts w:cs="Arial"/>
                <w:b/>
                <w:szCs w:val="25"/>
              </w:rPr>
              <w:t>No. De la HU:</w:t>
            </w:r>
            <w:r>
              <w:rPr>
                <w:rFonts w:cs="Arial"/>
                <w:szCs w:val="25"/>
              </w:rPr>
              <w:t xml:space="preserve"> </w:t>
            </w:r>
            <w:r w:rsidR="006F5AD4">
              <w:rPr>
                <w:rFonts w:cs="Arial"/>
                <w:szCs w:val="25"/>
              </w:rPr>
              <w:t>8</w:t>
            </w:r>
          </w:p>
        </w:tc>
      </w:tr>
      <w:tr w:rsidR="00B62CFF" w:rsidRPr="00DD4D22" w14:paraId="66A29194" w14:textId="77777777" w:rsidTr="00F72644">
        <w:tc>
          <w:tcPr>
            <w:tcW w:w="9111" w:type="dxa"/>
            <w:gridSpan w:val="2"/>
          </w:tcPr>
          <w:p w14:paraId="40570D35" w14:textId="3D849C8B" w:rsidR="00B62CFF" w:rsidRPr="00DD4D22" w:rsidRDefault="00B62CFF" w:rsidP="00F72644">
            <w:pPr>
              <w:spacing w:after="0" w:line="276" w:lineRule="auto"/>
              <w:rPr>
                <w:rFonts w:cs="Arial"/>
                <w:szCs w:val="25"/>
              </w:rPr>
            </w:pPr>
            <w:r w:rsidRPr="00102617">
              <w:rPr>
                <w:rFonts w:cs="Arial"/>
                <w:b/>
                <w:szCs w:val="25"/>
              </w:rPr>
              <w:t>Nombre de la tarea:</w:t>
            </w:r>
            <w:r w:rsidR="006C3D33">
              <w:rPr>
                <w:rFonts w:cs="Arial"/>
                <w:szCs w:val="25"/>
              </w:rPr>
              <w:t xml:space="preserve"> </w:t>
            </w:r>
            <w:r w:rsidR="00C92D28" w:rsidRPr="00F62E13">
              <w:t>Implementar la manera de procesar los datos de los resultados de un experimento</w:t>
            </w:r>
          </w:p>
        </w:tc>
      </w:tr>
      <w:tr w:rsidR="00B62CFF" w:rsidRPr="00DD4D22" w14:paraId="1FFCF492" w14:textId="77777777" w:rsidTr="00F72644">
        <w:tc>
          <w:tcPr>
            <w:tcW w:w="4552" w:type="dxa"/>
          </w:tcPr>
          <w:p w14:paraId="05B7C71E" w14:textId="77777777" w:rsidR="00B62CFF" w:rsidRPr="00DD4D22" w:rsidRDefault="00B62CFF" w:rsidP="00F72644">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765E7009" w14:textId="1DA8D2B2" w:rsidR="00B62CFF" w:rsidRPr="00DD4D22" w:rsidRDefault="00B62CFF" w:rsidP="00F72644">
            <w:pPr>
              <w:spacing w:after="0" w:line="276" w:lineRule="auto"/>
              <w:rPr>
                <w:rFonts w:cs="Arial"/>
                <w:szCs w:val="25"/>
              </w:rPr>
            </w:pPr>
            <w:r w:rsidRPr="00B73E32">
              <w:rPr>
                <w:rFonts w:cs="Arial"/>
                <w:b/>
                <w:szCs w:val="25"/>
              </w:rPr>
              <w:t>Estimación:</w:t>
            </w:r>
            <w:r w:rsidR="00D618FD">
              <w:rPr>
                <w:rFonts w:cs="Arial"/>
                <w:szCs w:val="25"/>
              </w:rPr>
              <w:t xml:space="preserve"> 4</w:t>
            </w:r>
            <w:r w:rsidR="00D618FD" w:rsidRPr="00DD4D22">
              <w:rPr>
                <w:rFonts w:cs="Arial"/>
                <w:szCs w:val="25"/>
              </w:rPr>
              <w:t xml:space="preserve"> </w:t>
            </w:r>
            <w:r w:rsidR="00D618FD">
              <w:rPr>
                <w:rFonts w:cs="Arial"/>
                <w:szCs w:val="25"/>
              </w:rPr>
              <w:t>días</w:t>
            </w:r>
          </w:p>
        </w:tc>
      </w:tr>
      <w:tr w:rsidR="00B62CFF" w:rsidRPr="00DD4D22" w14:paraId="08148A65" w14:textId="77777777" w:rsidTr="00F72644">
        <w:tc>
          <w:tcPr>
            <w:tcW w:w="4552" w:type="dxa"/>
          </w:tcPr>
          <w:p w14:paraId="463F3CB6" w14:textId="457676B8" w:rsidR="00B62CFF" w:rsidRPr="00DD4D22" w:rsidRDefault="00B62CFF" w:rsidP="00F72644">
            <w:pPr>
              <w:spacing w:after="0" w:line="276" w:lineRule="auto"/>
              <w:rPr>
                <w:rFonts w:cs="Arial"/>
                <w:szCs w:val="25"/>
              </w:rPr>
            </w:pPr>
            <w:r w:rsidRPr="00102617">
              <w:rPr>
                <w:rFonts w:cs="Arial"/>
                <w:b/>
                <w:szCs w:val="25"/>
              </w:rPr>
              <w:t>Fecha de inicio:</w:t>
            </w:r>
            <w:r w:rsidRPr="00DD4D22">
              <w:rPr>
                <w:rFonts w:cs="Arial"/>
                <w:szCs w:val="25"/>
              </w:rPr>
              <w:t xml:space="preserve"> </w:t>
            </w:r>
            <w:r w:rsidR="004D793D">
              <w:rPr>
                <w:rFonts w:cs="Arial"/>
                <w:szCs w:val="25"/>
              </w:rPr>
              <w:t>10 de mayo del 2019</w:t>
            </w:r>
          </w:p>
        </w:tc>
        <w:tc>
          <w:tcPr>
            <w:tcW w:w="4559" w:type="dxa"/>
          </w:tcPr>
          <w:p w14:paraId="0308EA63" w14:textId="77F07CE9" w:rsidR="00B62CFF" w:rsidRPr="00DD4D22" w:rsidRDefault="00B62CFF" w:rsidP="00F72644">
            <w:pPr>
              <w:spacing w:after="0" w:line="276" w:lineRule="auto"/>
              <w:rPr>
                <w:rFonts w:cs="Arial"/>
                <w:szCs w:val="25"/>
              </w:rPr>
            </w:pPr>
            <w:r w:rsidRPr="00B73E32">
              <w:rPr>
                <w:rFonts w:cs="Arial"/>
                <w:b/>
                <w:szCs w:val="25"/>
              </w:rPr>
              <w:t>Fecha de fin:</w:t>
            </w:r>
            <w:r>
              <w:rPr>
                <w:rFonts w:cs="Arial"/>
                <w:szCs w:val="25"/>
              </w:rPr>
              <w:t xml:space="preserve"> </w:t>
            </w:r>
            <w:r w:rsidR="004D793D">
              <w:rPr>
                <w:rFonts w:cs="Arial"/>
                <w:szCs w:val="25"/>
              </w:rPr>
              <w:t>15 de mayo del 2019</w:t>
            </w:r>
          </w:p>
        </w:tc>
      </w:tr>
      <w:tr w:rsidR="00B62CFF" w:rsidRPr="00DD4D22" w14:paraId="0F5DC220" w14:textId="77777777" w:rsidTr="00F72644">
        <w:tc>
          <w:tcPr>
            <w:tcW w:w="9111" w:type="dxa"/>
            <w:gridSpan w:val="2"/>
          </w:tcPr>
          <w:p w14:paraId="170E018A" w14:textId="77777777" w:rsidR="00B62CFF" w:rsidRPr="00DD4D22" w:rsidRDefault="00B62CFF" w:rsidP="00F72644">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B62CFF" w:rsidRPr="00DD4D22" w14:paraId="0FB160F8" w14:textId="77777777" w:rsidTr="00F72644">
        <w:tc>
          <w:tcPr>
            <w:tcW w:w="9111" w:type="dxa"/>
            <w:gridSpan w:val="2"/>
          </w:tcPr>
          <w:p w14:paraId="1AECF64B" w14:textId="50AF7A70" w:rsidR="00B62CFF" w:rsidRPr="00AE52EE" w:rsidRDefault="00B62CFF" w:rsidP="00F72644">
            <w:pPr>
              <w:keepNext/>
              <w:spacing w:after="0" w:line="276" w:lineRule="auto"/>
              <w:rPr>
                <w:rFonts w:cs="Arial"/>
                <w:szCs w:val="25"/>
              </w:rPr>
            </w:pPr>
            <w:r w:rsidRPr="00B73E32">
              <w:rPr>
                <w:rFonts w:cs="Arial"/>
                <w:b/>
                <w:szCs w:val="25"/>
              </w:rPr>
              <w:t>Descripción:</w:t>
            </w:r>
            <w:r>
              <w:rPr>
                <w:rFonts w:cs="Arial"/>
                <w:b/>
                <w:szCs w:val="25"/>
              </w:rPr>
              <w:t xml:space="preserve"> </w:t>
            </w:r>
            <w:r w:rsidRPr="00B701FE">
              <w:t xml:space="preserve">Implementar la forma de </w:t>
            </w:r>
            <w:r w:rsidR="006C3D33">
              <w:t>procesar los datos de los resultados arrojados por el framework realizado un experimento</w:t>
            </w:r>
          </w:p>
        </w:tc>
      </w:tr>
    </w:tbl>
    <w:p w14:paraId="217D4156" w14:textId="77777777" w:rsidR="00B62CFF" w:rsidRDefault="00B62CFF" w:rsidP="00DA3CBD"/>
    <w:p w14:paraId="60E3BF79" w14:textId="13EE6B61" w:rsidR="006C3D33" w:rsidRDefault="006C3D33" w:rsidP="006C3D33">
      <w:pPr>
        <w:pStyle w:val="Descripcin"/>
        <w:keepNext/>
      </w:pPr>
      <w:bookmarkStart w:id="286" w:name="_Toc4342724"/>
      <w:r>
        <w:lastRenderedPageBreak/>
        <w:t xml:space="preserve">Tabla </w:t>
      </w:r>
      <w:r>
        <w:fldChar w:fldCharType="begin"/>
      </w:r>
      <w:r>
        <w:instrText xml:space="preserve"> SEQ Tabla \* ARABIC </w:instrText>
      </w:r>
      <w:r>
        <w:fldChar w:fldCharType="separate"/>
      </w:r>
      <w:r w:rsidR="00162A09">
        <w:rPr>
          <w:noProof/>
        </w:rPr>
        <w:t>31</w:t>
      </w:r>
      <w:r>
        <w:fldChar w:fldCharType="end"/>
      </w:r>
      <w:r>
        <w:t xml:space="preserve">: </w:t>
      </w:r>
      <w:r w:rsidRPr="0045641B">
        <w:t xml:space="preserve">Tarea 21: </w:t>
      </w:r>
      <w:bookmarkStart w:id="287" w:name="OLE_LINK193"/>
      <w:bookmarkStart w:id="288" w:name="OLE_LINK194"/>
      <w:r w:rsidRPr="0045641B">
        <w:t>Implementar la forma en la que se muestran los resultados de un experimento de forma gráfica</w:t>
      </w:r>
      <w:bookmarkEnd w:id="286"/>
      <w:bookmarkEnd w:id="287"/>
      <w:bookmarkEnd w:id="288"/>
    </w:p>
    <w:tbl>
      <w:tblPr>
        <w:tblStyle w:val="Tablaconcuadrcula"/>
        <w:tblW w:w="0" w:type="auto"/>
        <w:tblLook w:val="04A0" w:firstRow="1" w:lastRow="0" w:firstColumn="1" w:lastColumn="0" w:noHBand="0" w:noVBand="1"/>
      </w:tblPr>
      <w:tblGrid>
        <w:gridCol w:w="4552"/>
        <w:gridCol w:w="4559"/>
      </w:tblGrid>
      <w:tr w:rsidR="00B62CFF" w:rsidRPr="00DD4D22" w14:paraId="205EDD0C" w14:textId="77777777" w:rsidTr="00F72644">
        <w:tc>
          <w:tcPr>
            <w:tcW w:w="9111" w:type="dxa"/>
            <w:gridSpan w:val="2"/>
            <w:shd w:val="clear" w:color="auto" w:fill="8EAADB" w:themeFill="accent1" w:themeFillTint="99"/>
          </w:tcPr>
          <w:p w14:paraId="1BB59697" w14:textId="77777777" w:rsidR="00B62CFF" w:rsidRPr="00DD4D22" w:rsidRDefault="00B62CFF" w:rsidP="00F72644">
            <w:pPr>
              <w:spacing w:after="0" w:line="276" w:lineRule="auto"/>
              <w:jc w:val="center"/>
              <w:rPr>
                <w:rFonts w:cs="Arial"/>
                <w:szCs w:val="25"/>
              </w:rPr>
            </w:pPr>
            <w:bookmarkStart w:id="289" w:name="OLE_LINK195"/>
            <w:bookmarkStart w:id="290" w:name="OLE_LINK196"/>
            <w:r w:rsidRPr="00DD4D22">
              <w:rPr>
                <w:rFonts w:cs="Arial"/>
                <w:szCs w:val="25"/>
              </w:rPr>
              <w:t>Tarea</w:t>
            </w:r>
          </w:p>
        </w:tc>
      </w:tr>
      <w:tr w:rsidR="00B62CFF" w:rsidRPr="00DD4D22" w14:paraId="3C098C42" w14:textId="77777777" w:rsidTr="00F72644">
        <w:tc>
          <w:tcPr>
            <w:tcW w:w="4552" w:type="dxa"/>
          </w:tcPr>
          <w:p w14:paraId="7252E60E" w14:textId="432BC18A" w:rsidR="00B62CFF" w:rsidRPr="00DD4D22" w:rsidRDefault="00B62CFF" w:rsidP="00F72644">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21</w:t>
            </w:r>
          </w:p>
        </w:tc>
        <w:tc>
          <w:tcPr>
            <w:tcW w:w="4559" w:type="dxa"/>
          </w:tcPr>
          <w:p w14:paraId="715098F9" w14:textId="5ABE5C92" w:rsidR="00B62CFF" w:rsidRPr="00DD4D22" w:rsidRDefault="00B62CFF" w:rsidP="00F72644">
            <w:pPr>
              <w:spacing w:after="0" w:line="276" w:lineRule="auto"/>
              <w:rPr>
                <w:rFonts w:cs="Arial"/>
                <w:szCs w:val="25"/>
              </w:rPr>
            </w:pPr>
            <w:r w:rsidRPr="00B73E32">
              <w:rPr>
                <w:rFonts w:cs="Arial"/>
                <w:b/>
                <w:szCs w:val="25"/>
              </w:rPr>
              <w:t>No. De la HU:</w:t>
            </w:r>
            <w:r>
              <w:rPr>
                <w:rFonts w:cs="Arial"/>
                <w:szCs w:val="25"/>
              </w:rPr>
              <w:t xml:space="preserve"> </w:t>
            </w:r>
            <w:r w:rsidR="006F5AD4">
              <w:rPr>
                <w:rFonts w:cs="Arial"/>
                <w:szCs w:val="25"/>
              </w:rPr>
              <w:t>8</w:t>
            </w:r>
          </w:p>
        </w:tc>
      </w:tr>
      <w:tr w:rsidR="00B62CFF" w:rsidRPr="00DD4D22" w14:paraId="7383592F" w14:textId="77777777" w:rsidTr="00F72644">
        <w:tc>
          <w:tcPr>
            <w:tcW w:w="9111" w:type="dxa"/>
            <w:gridSpan w:val="2"/>
          </w:tcPr>
          <w:p w14:paraId="555686EF" w14:textId="2D3295A6" w:rsidR="00B62CFF" w:rsidRPr="00DD4D22" w:rsidRDefault="00B62CFF" w:rsidP="00F72644">
            <w:pPr>
              <w:spacing w:after="0" w:line="276" w:lineRule="auto"/>
              <w:rPr>
                <w:rFonts w:cs="Arial"/>
                <w:szCs w:val="25"/>
              </w:rPr>
            </w:pPr>
            <w:r w:rsidRPr="00102617">
              <w:rPr>
                <w:rFonts w:cs="Arial"/>
                <w:b/>
                <w:szCs w:val="25"/>
              </w:rPr>
              <w:t>Nombre de la tarea:</w:t>
            </w:r>
            <w:r>
              <w:rPr>
                <w:rFonts w:cs="Arial"/>
                <w:szCs w:val="25"/>
              </w:rPr>
              <w:t xml:space="preserve"> </w:t>
            </w:r>
            <w:r w:rsidR="006C3D33" w:rsidRPr="0045641B">
              <w:t>Implementar la forma en la que se muestran los resultados de un experimento de forma gráfica</w:t>
            </w:r>
          </w:p>
        </w:tc>
      </w:tr>
      <w:tr w:rsidR="00B62CFF" w:rsidRPr="00DD4D22" w14:paraId="5839D836" w14:textId="77777777" w:rsidTr="00F72644">
        <w:tc>
          <w:tcPr>
            <w:tcW w:w="4552" w:type="dxa"/>
          </w:tcPr>
          <w:p w14:paraId="11016287" w14:textId="77777777" w:rsidR="00B62CFF" w:rsidRPr="00DD4D22" w:rsidRDefault="00B62CFF" w:rsidP="00F72644">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7D2D91A8" w14:textId="144CADB9" w:rsidR="00B62CFF" w:rsidRPr="00DD4D22" w:rsidRDefault="00B62CFF" w:rsidP="00F72644">
            <w:pPr>
              <w:spacing w:after="0" w:line="276" w:lineRule="auto"/>
              <w:rPr>
                <w:rFonts w:cs="Arial"/>
                <w:szCs w:val="25"/>
              </w:rPr>
            </w:pPr>
            <w:r w:rsidRPr="00B73E32">
              <w:rPr>
                <w:rFonts w:cs="Arial"/>
                <w:b/>
                <w:szCs w:val="25"/>
              </w:rPr>
              <w:t>Estimación:</w:t>
            </w:r>
            <w:r>
              <w:rPr>
                <w:rFonts w:cs="Arial"/>
                <w:szCs w:val="25"/>
              </w:rPr>
              <w:t xml:space="preserve"> 2</w:t>
            </w:r>
            <w:r w:rsidR="004D793D">
              <w:rPr>
                <w:rFonts w:cs="Arial"/>
                <w:szCs w:val="25"/>
              </w:rPr>
              <w:t xml:space="preserve"> días </w:t>
            </w:r>
          </w:p>
        </w:tc>
      </w:tr>
      <w:tr w:rsidR="00B62CFF" w:rsidRPr="00DD4D22" w14:paraId="1834E94D" w14:textId="77777777" w:rsidTr="00F72644">
        <w:tc>
          <w:tcPr>
            <w:tcW w:w="4552" w:type="dxa"/>
          </w:tcPr>
          <w:p w14:paraId="3E2864F6" w14:textId="2D2D5346" w:rsidR="00B62CFF" w:rsidRPr="00DD4D22" w:rsidRDefault="00B62CFF" w:rsidP="00F72644">
            <w:pPr>
              <w:spacing w:after="0" w:line="276" w:lineRule="auto"/>
              <w:rPr>
                <w:rFonts w:cs="Arial"/>
                <w:szCs w:val="25"/>
              </w:rPr>
            </w:pPr>
            <w:r w:rsidRPr="00102617">
              <w:rPr>
                <w:rFonts w:cs="Arial"/>
                <w:b/>
                <w:szCs w:val="25"/>
              </w:rPr>
              <w:t>Fecha de inicio:</w:t>
            </w:r>
            <w:r w:rsidRPr="00DD4D22">
              <w:rPr>
                <w:rFonts w:cs="Arial"/>
                <w:szCs w:val="25"/>
              </w:rPr>
              <w:t xml:space="preserve"> </w:t>
            </w:r>
            <w:r w:rsidR="004D793D">
              <w:rPr>
                <w:rFonts w:cs="Arial"/>
                <w:szCs w:val="25"/>
              </w:rPr>
              <w:t>16 de mayo del 2019</w:t>
            </w:r>
          </w:p>
        </w:tc>
        <w:tc>
          <w:tcPr>
            <w:tcW w:w="4559" w:type="dxa"/>
          </w:tcPr>
          <w:p w14:paraId="2EB606F0" w14:textId="2C46C9D1" w:rsidR="00B62CFF" w:rsidRPr="00DD4D22" w:rsidRDefault="00B62CFF" w:rsidP="00F72644">
            <w:pPr>
              <w:spacing w:after="0" w:line="276" w:lineRule="auto"/>
              <w:rPr>
                <w:rFonts w:cs="Arial"/>
                <w:szCs w:val="25"/>
              </w:rPr>
            </w:pPr>
            <w:r w:rsidRPr="00B73E32">
              <w:rPr>
                <w:rFonts w:cs="Arial"/>
                <w:b/>
                <w:szCs w:val="25"/>
              </w:rPr>
              <w:t>Fecha de fin:</w:t>
            </w:r>
            <w:r>
              <w:rPr>
                <w:rFonts w:cs="Arial"/>
                <w:szCs w:val="25"/>
              </w:rPr>
              <w:t xml:space="preserve"> </w:t>
            </w:r>
            <w:r w:rsidR="004D793D">
              <w:rPr>
                <w:rFonts w:cs="Arial"/>
                <w:szCs w:val="25"/>
              </w:rPr>
              <w:t>17 de mayo del 2019</w:t>
            </w:r>
          </w:p>
        </w:tc>
      </w:tr>
      <w:tr w:rsidR="00B62CFF" w:rsidRPr="00DD4D22" w14:paraId="752E0013" w14:textId="77777777" w:rsidTr="00F72644">
        <w:tc>
          <w:tcPr>
            <w:tcW w:w="9111" w:type="dxa"/>
            <w:gridSpan w:val="2"/>
          </w:tcPr>
          <w:p w14:paraId="40E6E6B8" w14:textId="77777777" w:rsidR="00B62CFF" w:rsidRPr="00DD4D22" w:rsidRDefault="00B62CFF" w:rsidP="00F72644">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B62CFF" w:rsidRPr="00DD4D22" w14:paraId="40605B8E" w14:textId="77777777" w:rsidTr="00F72644">
        <w:tc>
          <w:tcPr>
            <w:tcW w:w="9111" w:type="dxa"/>
            <w:gridSpan w:val="2"/>
          </w:tcPr>
          <w:p w14:paraId="00C5D3F0" w14:textId="3EF5D915" w:rsidR="00B62CFF" w:rsidRPr="00AE52EE" w:rsidRDefault="00B62CFF" w:rsidP="00F72644">
            <w:pPr>
              <w:keepNext/>
              <w:spacing w:after="0" w:line="276" w:lineRule="auto"/>
              <w:rPr>
                <w:rFonts w:cs="Arial"/>
                <w:szCs w:val="25"/>
              </w:rPr>
            </w:pPr>
            <w:r w:rsidRPr="00B73E32">
              <w:rPr>
                <w:rFonts w:cs="Arial"/>
                <w:b/>
                <w:szCs w:val="25"/>
              </w:rPr>
              <w:t>Descripción:</w:t>
            </w:r>
            <w:r>
              <w:rPr>
                <w:rFonts w:cs="Arial"/>
                <w:b/>
                <w:szCs w:val="25"/>
              </w:rPr>
              <w:t xml:space="preserve"> </w:t>
            </w:r>
            <w:r w:rsidR="006C3D33">
              <w:t xml:space="preserve">Los </w:t>
            </w:r>
            <w:r w:rsidR="00F851DE">
              <w:t>resultaos de los</w:t>
            </w:r>
            <w:r w:rsidR="006C3D33">
              <w:t xml:space="preserve"> experimentos deben ser mostrados de forma grafica, comprensible para el usuario</w:t>
            </w:r>
            <w:r w:rsidR="005E6EED">
              <w:t>.</w:t>
            </w:r>
          </w:p>
        </w:tc>
      </w:tr>
      <w:bookmarkEnd w:id="289"/>
      <w:bookmarkEnd w:id="290"/>
    </w:tbl>
    <w:p w14:paraId="4C2AA981" w14:textId="77777777" w:rsidR="00B62CFF" w:rsidRDefault="00B62CFF" w:rsidP="00DA3CBD"/>
    <w:p w14:paraId="4B38B201" w14:textId="7D6EDD21" w:rsidR="00DA3CBD" w:rsidRDefault="00DA3CBD" w:rsidP="00DA3CBD">
      <w:pPr>
        <w:pStyle w:val="Ttulo3"/>
      </w:pPr>
      <w:bookmarkStart w:id="291" w:name="_Toc4351368"/>
      <w:r>
        <w:t>2.4.6 Iteración 6</w:t>
      </w:r>
      <w:bookmarkEnd w:id="291"/>
    </w:p>
    <w:p w14:paraId="0A3D642E" w14:textId="10D5E34B" w:rsidR="00C57CEE" w:rsidRDefault="00D54F1C" w:rsidP="00C57CEE">
      <w:r>
        <w:t>Esta iteración tien</w:t>
      </w:r>
      <w:r w:rsidR="009C6856">
        <w:t xml:space="preserve">e como objetivo logra que la aplicación almacene el historial de experimentación </w:t>
      </w:r>
      <w:r w:rsidR="008801B8">
        <w:t>d</w:t>
      </w:r>
      <w:r w:rsidR="009C6856">
        <w:t>e cada usuario</w:t>
      </w:r>
    </w:p>
    <w:p w14:paraId="709E340C" w14:textId="2F36CDA3" w:rsidR="00EF5411" w:rsidRDefault="00EF5411" w:rsidP="00EF5411">
      <w:pPr>
        <w:pStyle w:val="Prrafodelista"/>
        <w:numPr>
          <w:ilvl w:val="0"/>
          <w:numId w:val="35"/>
        </w:numPr>
      </w:pPr>
      <w:bookmarkStart w:id="292" w:name="OLE_LINK197"/>
      <w:bookmarkStart w:id="293" w:name="OLE_LINK198"/>
      <w:r>
        <w:t>Implementar la forma de guardar los resultados en la base de datos</w:t>
      </w:r>
      <w:r w:rsidR="00490CD0">
        <w:t>.</w:t>
      </w:r>
    </w:p>
    <w:p w14:paraId="7962AED6" w14:textId="1C777E59" w:rsidR="00EF5411" w:rsidRDefault="00EF5411" w:rsidP="00EF5411">
      <w:pPr>
        <w:pStyle w:val="Prrafodelista"/>
        <w:numPr>
          <w:ilvl w:val="0"/>
          <w:numId w:val="35"/>
        </w:numPr>
      </w:pPr>
      <w:bookmarkStart w:id="294" w:name="OLE_LINK203"/>
      <w:bookmarkStart w:id="295" w:name="OLE_LINK204"/>
      <w:bookmarkEnd w:id="292"/>
      <w:bookmarkEnd w:id="293"/>
      <w:r>
        <w:t>Implementar la manera de que el usuario pueda gestionar el historial de experimentación</w:t>
      </w:r>
      <w:r w:rsidR="00490CD0">
        <w:t>.</w:t>
      </w:r>
      <w:r>
        <w:t xml:space="preserve"> </w:t>
      </w:r>
    </w:p>
    <w:p w14:paraId="18B11C2D" w14:textId="508F1723" w:rsidR="005E6EED" w:rsidRDefault="00852A5E" w:rsidP="00852A5E">
      <w:pPr>
        <w:pStyle w:val="Prrafodelista"/>
        <w:numPr>
          <w:ilvl w:val="0"/>
          <w:numId w:val="35"/>
        </w:numPr>
      </w:pPr>
      <w:bookmarkStart w:id="296" w:name="OLE_LINK207"/>
      <w:bookmarkStart w:id="297" w:name="OLE_LINK208"/>
      <w:bookmarkEnd w:id="294"/>
      <w:bookmarkEnd w:id="295"/>
      <w:r>
        <w:t>Implementar la manera en que se maneja la privacidad del historial de experimentación</w:t>
      </w:r>
      <w:r w:rsidR="00490CD0">
        <w:t>.</w:t>
      </w:r>
    </w:p>
    <w:bookmarkEnd w:id="296"/>
    <w:bookmarkEnd w:id="297"/>
    <w:p w14:paraId="03C25FDF" w14:textId="77777777" w:rsidR="005E6EED" w:rsidRPr="00C57CEE" w:rsidRDefault="005E6EED" w:rsidP="00852A5E"/>
    <w:p w14:paraId="36EF291B" w14:textId="724EAF9C" w:rsidR="00C1720C" w:rsidRDefault="00C1720C" w:rsidP="00C1720C">
      <w:pPr>
        <w:pStyle w:val="Descripcin"/>
        <w:keepNext/>
      </w:pPr>
      <w:bookmarkStart w:id="298" w:name="_Toc4342725"/>
      <w:r>
        <w:t xml:space="preserve">Tabla </w:t>
      </w:r>
      <w:r>
        <w:fldChar w:fldCharType="begin"/>
      </w:r>
      <w:r>
        <w:instrText xml:space="preserve"> SEQ Tabla \* ARABIC </w:instrText>
      </w:r>
      <w:r>
        <w:fldChar w:fldCharType="separate"/>
      </w:r>
      <w:r w:rsidR="00162A09">
        <w:rPr>
          <w:noProof/>
        </w:rPr>
        <w:t>32</w:t>
      </w:r>
      <w:r>
        <w:fldChar w:fldCharType="end"/>
      </w:r>
      <w:r>
        <w:t xml:space="preserve">: </w:t>
      </w:r>
      <w:r w:rsidRPr="001900E8">
        <w:t xml:space="preserve">Tarea 22: </w:t>
      </w:r>
      <w:bookmarkStart w:id="299" w:name="OLE_LINK199"/>
      <w:bookmarkStart w:id="300" w:name="OLE_LINK200"/>
      <w:r w:rsidRPr="001900E8">
        <w:t>Implementar la forma de guardar los resultados en la base de datos</w:t>
      </w:r>
      <w:bookmarkEnd w:id="298"/>
      <w:bookmarkEnd w:id="299"/>
      <w:bookmarkEnd w:id="300"/>
    </w:p>
    <w:tbl>
      <w:tblPr>
        <w:tblStyle w:val="Tablaconcuadrcula"/>
        <w:tblW w:w="0" w:type="auto"/>
        <w:tblLook w:val="04A0" w:firstRow="1" w:lastRow="0" w:firstColumn="1" w:lastColumn="0" w:noHBand="0" w:noVBand="1"/>
      </w:tblPr>
      <w:tblGrid>
        <w:gridCol w:w="4552"/>
        <w:gridCol w:w="4559"/>
      </w:tblGrid>
      <w:tr w:rsidR="005E6EED" w:rsidRPr="00DD4D22" w14:paraId="5D899024" w14:textId="77777777" w:rsidTr="00F72644">
        <w:tc>
          <w:tcPr>
            <w:tcW w:w="9111" w:type="dxa"/>
            <w:gridSpan w:val="2"/>
            <w:shd w:val="clear" w:color="auto" w:fill="8EAADB" w:themeFill="accent1" w:themeFillTint="99"/>
          </w:tcPr>
          <w:p w14:paraId="5D92A324" w14:textId="77777777" w:rsidR="005E6EED" w:rsidRPr="00DD4D22" w:rsidRDefault="005E6EED" w:rsidP="00F72644">
            <w:pPr>
              <w:spacing w:after="0" w:line="276" w:lineRule="auto"/>
              <w:jc w:val="center"/>
              <w:rPr>
                <w:rFonts w:cs="Arial"/>
                <w:szCs w:val="25"/>
              </w:rPr>
            </w:pPr>
            <w:r w:rsidRPr="00DD4D22">
              <w:rPr>
                <w:rFonts w:cs="Arial"/>
                <w:szCs w:val="25"/>
              </w:rPr>
              <w:t>Tarea</w:t>
            </w:r>
          </w:p>
        </w:tc>
      </w:tr>
      <w:tr w:rsidR="005E6EED" w:rsidRPr="00DD4D22" w14:paraId="4502C829" w14:textId="77777777" w:rsidTr="00F72644">
        <w:tc>
          <w:tcPr>
            <w:tcW w:w="4552" w:type="dxa"/>
          </w:tcPr>
          <w:p w14:paraId="016B9CC8" w14:textId="01216FA6" w:rsidR="005E6EED" w:rsidRPr="00DD4D22" w:rsidRDefault="005E6EED" w:rsidP="005E6EED">
            <w:pPr>
              <w:spacing w:after="0" w:line="360" w:lineRule="auto"/>
              <w:rPr>
                <w:rFonts w:cs="Arial"/>
                <w:szCs w:val="25"/>
              </w:rPr>
            </w:pPr>
            <w:r w:rsidRPr="00102617">
              <w:rPr>
                <w:rFonts w:cs="Arial"/>
                <w:b/>
                <w:szCs w:val="25"/>
              </w:rPr>
              <w:t>No.:</w:t>
            </w:r>
            <w:r w:rsidRPr="00DD4D22">
              <w:rPr>
                <w:rFonts w:cs="Arial"/>
                <w:szCs w:val="25"/>
              </w:rPr>
              <w:t xml:space="preserve"> </w:t>
            </w:r>
            <w:r>
              <w:rPr>
                <w:rFonts w:cs="Arial"/>
                <w:szCs w:val="25"/>
              </w:rPr>
              <w:t>2</w:t>
            </w:r>
            <w:r w:rsidR="00CF0A4A">
              <w:rPr>
                <w:rFonts w:cs="Arial"/>
                <w:szCs w:val="25"/>
              </w:rPr>
              <w:t>2</w:t>
            </w:r>
          </w:p>
        </w:tc>
        <w:tc>
          <w:tcPr>
            <w:tcW w:w="4559" w:type="dxa"/>
          </w:tcPr>
          <w:p w14:paraId="186A671F" w14:textId="0D42E679" w:rsidR="005E6EED" w:rsidRPr="00DD4D22" w:rsidRDefault="005E6EED" w:rsidP="005E6EED">
            <w:pPr>
              <w:spacing w:after="0" w:line="360" w:lineRule="auto"/>
              <w:rPr>
                <w:rFonts w:cs="Arial"/>
                <w:szCs w:val="25"/>
              </w:rPr>
            </w:pPr>
            <w:r w:rsidRPr="00B73E32">
              <w:rPr>
                <w:rFonts w:cs="Arial"/>
                <w:b/>
                <w:szCs w:val="25"/>
              </w:rPr>
              <w:t>No. De la HU:</w:t>
            </w:r>
            <w:r>
              <w:rPr>
                <w:rFonts w:cs="Arial"/>
                <w:szCs w:val="25"/>
              </w:rPr>
              <w:t xml:space="preserve"> </w:t>
            </w:r>
            <w:r w:rsidR="006F5AD4">
              <w:rPr>
                <w:rFonts w:cs="Arial"/>
                <w:szCs w:val="25"/>
              </w:rPr>
              <w:t>9</w:t>
            </w:r>
          </w:p>
        </w:tc>
      </w:tr>
      <w:tr w:rsidR="005E6EED" w:rsidRPr="00DD4D22" w14:paraId="36796901" w14:textId="77777777" w:rsidTr="00F72644">
        <w:tc>
          <w:tcPr>
            <w:tcW w:w="9111" w:type="dxa"/>
            <w:gridSpan w:val="2"/>
          </w:tcPr>
          <w:p w14:paraId="16C59F35" w14:textId="5B5B2992" w:rsidR="005E6EED" w:rsidRPr="00DD4D22" w:rsidRDefault="005E6EED" w:rsidP="005E6EED">
            <w:pPr>
              <w:spacing w:after="0" w:line="360" w:lineRule="auto"/>
              <w:rPr>
                <w:rFonts w:cs="Arial"/>
                <w:szCs w:val="25"/>
              </w:rPr>
            </w:pPr>
            <w:r w:rsidRPr="00102617">
              <w:rPr>
                <w:rFonts w:cs="Arial"/>
                <w:b/>
                <w:szCs w:val="25"/>
              </w:rPr>
              <w:t>Nombre de la tarea:</w:t>
            </w:r>
            <w:r>
              <w:rPr>
                <w:rFonts w:cs="Arial"/>
                <w:szCs w:val="25"/>
              </w:rPr>
              <w:t xml:space="preserve"> </w:t>
            </w:r>
            <w:r w:rsidR="00C1720C" w:rsidRPr="001900E8">
              <w:t>Implementar la forma de guardar los resultados en la base de datos</w:t>
            </w:r>
          </w:p>
        </w:tc>
      </w:tr>
      <w:tr w:rsidR="005E6EED" w:rsidRPr="00DD4D22" w14:paraId="3AC8ADB3" w14:textId="77777777" w:rsidTr="00F72644">
        <w:tc>
          <w:tcPr>
            <w:tcW w:w="4552" w:type="dxa"/>
          </w:tcPr>
          <w:p w14:paraId="6ABE2068" w14:textId="77777777" w:rsidR="005E6EED" w:rsidRPr="00DD4D22" w:rsidRDefault="005E6EED" w:rsidP="005E6EED">
            <w:pPr>
              <w:spacing w:after="0" w:line="360"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1AEE15D8" w14:textId="0E18EFBF" w:rsidR="005E6EED" w:rsidRPr="00DD4D22" w:rsidRDefault="005E6EED" w:rsidP="005E6EED">
            <w:pPr>
              <w:spacing w:after="0" w:line="360" w:lineRule="auto"/>
              <w:rPr>
                <w:rFonts w:cs="Arial"/>
                <w:szCs w:val="25"/>
              </w:rPr>
            </w:pPr>
            <w:r w:rsidRPr="00B73E32">
              <w:rPr>
                <w:rFonts w:cs="Arial"/>
                <w:b/>
                <w:szCs w:val="25"/>
              </w:rPr>
              <w:t>Estimación:</w:t>
            </w:r>
            <w:r w:rsidR="00607804">
              <w:rPr>
                <w:rFonts w:cs="Arial"/>
                <w:szCs w:val="25"/>
              </w:rPr>
              <w:t>4</w:t>
            </w:r>
            <w:r w:rsidRPr="00DD4D22">
              <w:rPr>
                <w:rFonts w:cs="Arial"/>
                <w:szCs w:val="25"/>
              </w:rPr>
              <w:t xml:space="preserve"> </w:t>
            </w:r>
            <w:bookmarkStart w:id="301" w:name="OLE_LINK219"/>
            <w:bookmarkStart w:id="302" w:name="OLE_LINK220"/>
            <w:r w:rsidR="00607804">
              <w:rPr>
                <w:rFonts w:cs="Arial"/>
                <w:szCs w:val="25"/>
              </w:rPr>
              <w:t>días</w:t>
            </w:r>
            <w:bookmarkEnd w:id="301"/>
            <w:bookmarkEnd w:id="302"/>
          </w:p>
        </w:tc>
      </w:tr>
      <w:tr w:rsidR="005E6EED" w:rsidRPr="00DD4D22" w14:paraId="367DDC22" w14:textId="77777777" w:rsidTr="00F72644">
        <w:tc>
          <w:tcPr>
            <w:tcW w:w="4552" w:type="dxa"/>
          </w:tcPr>
          <w:p w14:paraId="3FBC88A4" w14:textId="661853D5" w:rsidR="005E6EED" w:rsidRPr="00DD4D22" w:rsidRDefault="005E6EED" w:rsidP="005E6EED">
            <w:pPr>
              <w:spacing w:after="0" w:line="360" w:lineRule="auto"/>
              <w:rPr>
                <w:rFonts w:cs="Arial"/>
                <w:szCs w:val="25"/>
              </w:rPr>
            </w:pPr>
            <w:r w:rsidRPr="00102617">
              <w:rPr>
                <w:rFonts w:cs="Arial"/>
                <w:b/>
                <w:szCs w:val="25"/>
              </w:rPr>
              <w:t>Fecha de inicio:</w:t>
            </w:r>
            <w:r w:rsidRPr="00DD4D22">
              <w:rPr>
                <w:rFonts w:cs="Arial"/>
                <w:szCs w:val="25"/>
              </w:rPr>
              <w:t xml:space="preserve"> </w:t>
            </w:r>
            <w:r w:rsidR="005E57A7">
              <w:rPr>
                <w:rFonts w:cs="Arial"/>
                <w:szCs w:val="25"/>
              </w:rPr>
              <w:t>20</w:t>
            </w:r>
            <w:r w:rsidR="006D2657">
              <w:rPr>
                <w:rFonts w:cs="Arial"/>
                <w:szCs w:val="25"/>
              </w:rPr>
              <w:t xml:space="preserve"> de mayo del 2019</w:t>
            </w:r>
          </w:p>
        </w:tc>
        <w:tc>
          <w:tcPr>
            <w:tcW w:w="4559" w:type="dxa"/>
          </w:tcPr>
          <w:p w14:paraId="3ED2C289" w14:textId="2F5DBF52" w:rsidR="005E6EED" w:rsidRPr="00DD4D22" w:rsidRDefault="005E6EED" w:rsidP="005E6EED">
            <w:pPr>
              <w:spacing w:after="0" w:line="360" w:lineRule="auto"/>
              <w:rPr>
                <w:rFonts w:cs="Arial"/>
                <w:szCs w:val="25"/>
              </w:rPr>
            </w:pPr>
            <w:r w:rsidRPr="00B73E32">
              <w:rPr>
                <w:rFonts w:cs="Arial"/>
                <w:b/>
                <w:szCs w:val="25"/>
              </w:rPr>
              <w:t>Fecha de fin:</w:t>
            </w:r>
            <w:r>
              <w:rPr>
                <w:rFonts w:cs="Arial"/>
                <w:szCs w:val="25"/>
              </w:rPr>
              <w:t xml:space="preserve"> </w:t>
            </w:r>
            <w:r w:rsidR="005E57A7">
              <w:rPr>
                <w:rFonts w:cs="Arial"/>
                <w:szCs w:val="25"/>
              </w:rPr>
              <w:t>23</w:t>
            </w:r>
            <w:r w:rsidR="006D2657">
              <w:rPr>
                <w:rFonts w:cs="Arial"/>
                <w:szCs w:val="25"/>
              </w:rPr>
              <w:t xml:space="preserve"> de mayo del 2019</w:t>
            </w:r>
          </w:p>
        </w:tc>
      </w:tr>
      <w:tr w:rsidR="005E6EED" w:rsidRPr="00DD4D22" w14:paraId="73190B97" w14:textId="77777777" w:rsidTr="00F72644">
        <w:tc>
          <w:tcPr>
            <w:tcW w:w="9111" w:type="dxa"/>
            <w:gridSpan w:val="2"/>
          </w:tcPr>
          <w:p w14:paraId="1572E071" w14:textId="77777777" w:rsidR="005E6EED" w:rsidRPr="00DD4D22" w:rsidRDefault="005E6EED" w:rsidP="005E6EED">
            <w:pPr>
              <w:spacing w:after="0" w:line="360"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5E6EED" w:rsidRPr="00DD4D22" w14:paraId="505640B7" w14:textId="77777777" w:rsidTr="00F72644">
        <w:tc>
          <w:tcPr>
            <w:tcW w:w="9111" w:type="dxa"/>
            <w:gridSpan w:val="2"/>
          </w:tcPr>
          <w:p w14:paraId="22DE9712" w14:textId="7C4AF356" w:rsidR="005E6EED" w:rsidRPr="00AE52EE" w:rsidRDefault="005E6EED" w:rsidP="005E6EED">
            <w:pPr>
              <w:keepNext/>
              <w:spacing w:after="0" w:line="360" w:lineRule="auto"/>
              <w:rPr>
                <w:rFonts w:cs="Arial"/>
                <w:szCs w:val="25"/>
              </w:rPr>
            </w:pPr>
            <w:r w:rsidRPr="00B73E32">
              <w:rPr>
                <w:rFonts w:cs="Arial"/>
                <w:b/>
                <w:szCs w:val="25"/>
              </w:rPr>
              <w:t>Descripción:</w:t>
            </w:r>
            <w:r>
              <w:rPr>
                <w:rFonts w:cs="Arial"/>
                <w:b/>
                <w:szCs w:val="25"/>
              </w:rPr>
              <w:t xml:space="preserve"> </w:t>
            </w:r>
            <w:r>
              <w:t xml:space="preserve">Los resultaos de los experimentos deben ser </w:t>
            </w:r>
            <w:r w:rsidR="00CF0A4A">
              <w:t>guardados en la base de datos para poder ser mostrados posteriormente en el historial</w:t>
            </w:r>
            <w:r>
              <w:t>.</w:t>
            </w:r>
          </w:p>
        </w:tc>
      </w:tr>
    </w:tbl>
    <w:p w14:paraId="54FB1FA3" w14:textId="77777777" w:rsidR="005E6EED" w:rsidRDefault="005E6EED" w:rsidP="00852A5E"/>
    <w:p w14:paraId="131B51C4" w14:textId="2A6894A1" w:rsidR="005F53F5" w:rsidRDefault="005F53F5" w:rsidP="005F53F5">
      <w:pPr>
        <w:pStyle w:val="Descripcin"/>
        <w:keepNext/>
      </w:pPr>
      <w:bookmarkStart w:id="303" w:name="_Toc4342726"/>
      <w:r>
        <w:lastRenderedPageBreak/>
        <w:t xml:space="preserve">Tabla </w:t>
      </w:r>
      <w:r>
        <w:fldChar w:fldCharType="begin"/>
      </w:r>
      <w:r>
        <w:instrText xml:space="preserve"> SEQ Tabla \* ARABIC </w:instrText>
      </w:r>
      <w:r>
        <w:fldChar w:fldCharType="separate"/>
      </w:r>
      <w:r w:rsidR="00162A09">
        <w:rPr>
          <w:noProof/>
        </w:rPr>
        <w:t>33</w:t>
      </w:r>
      <w:r>
        <w:fldChar w:fldCharType="end"/>
      </w:r>
      <w:r>
        <w:t xml:space="preserve">: </w:t>
      </w:r>
      <w:r w:rsidRPr="006A79C7">
        <w:t xml:space="preserve">Tarea 23: </w:t>
      </w:r>
      <w:bookmarkStart w:id="304" w:name="OLE_LINK205"/>
      <w:bookmarkStart w:id="305" w:name="OLE_LINK206"/>
      <w:r w:rsidRPr="006A79C7">
        <w:t>Implementar la manera de que el usuario pueda gestionar el historial de experimentación</w:t>
      </w:r>
      <w:bookmarkEnd w:id="303"/>
      <w:bookmarkEnd w:id="304"/>
      <w:bookmarkEnd w:id="305"/>
    </w:p>
    <w:tbl>
      <w:tblPr>
        <w:tblStyle w:val="Tablaconcuadrcula"/>
        <w:tblW w:w="0" w:type="auto"/>
        <w:tblLook w:val="04A0" w:firstRow="1" w:lastRow="0" w:firstColumn="1" w:lastColumn="0" w:noHBand="0" w:noVBand="1"/>
      </w:tblPr>
      <w:tblGrid>
        <w:gridCol w:w="4552"/>
        <w:gridCol w:w="4559"/>
      </w:tblGrid>
      <w:tr w:rsidR="005E6EED" w:rsidRPr="00DD4D22" w14:paraId="701570BF" w14:textId="77777777" w:rsidTr="00F72644">
        <w:tc>
          <w:tcPr>
            <w:tcW w:w="9111" w:type="dxa"/>
            <w:gridSpan w:val="2"/>
            <w:shd w:val="clear" w:color="auto" w:fill="8EAADB" w:themeFill="accent1" w:themeFillTint="99"/>
          </w:tcPr>
          <w:p w14:paraId="08D50B0C" w14:textId="77777777" w:rsidR="005E6EED" w:rsidRPr="00DD4D22" w:rsidRDefault="005E6EED" w:rsidP="005E6EED">
            <w:pPr>
              <w:spacing w:after="0" w:line="360" w:lineRule="auto"/>
              <w:jc w:val="center"/>
              <w:rPr>
                <w:rFonts w:cs="Arial"/>
                <w:szCs w:val="25"/>
              </w:rPr>
            </w:pPr>
            <w:bookmarkStart w:id="306" w:name="OLE_LINK201"/>
            <w:bookmarkStart w:id="307" w:name="OLE_LINK202"/>
            <w:r w:rsidRPr="00DD4D22">
              <w:rPr>
                <w:rFonts w:cs="Arial"/>
                <w:szCs w:val="25"/>
              </w:rPr>
              <w:t>Tarea</w:t>
            </w:r>
          </w:p>
        </w:tc>
      </w:tr>
      <w:tr w:rsidR="005E6EED" w:rsidRPr="00DD4D22" w14:paraId="780CBF66" w14:textId="77777777" w:rsidTr="00F72644">
        <w:tc>
          <w:tcPr>
            <w:tcW w:w="4552" w:type="dxa"/>
          </w:tcPr>
          <w:p w14:paraId="019341BB" w14:textId="704EE763" w:rsidR="005E6EED" w:rsidRPr="00DD4D22" w:rsidRDefault="005E6EED" w:rsidP="00363ECA">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2</w:t>
            </w:r>
            <w:r w:rsidR="00CF0A4A">
              <w:rPr>
                <w:rFonts w:cs="Arial"/>
                <w:szCs w:val="25"/>
              </w:rPr>
              <w:t>3</w:t>
            </w:r>
          </w:p>
        </w:tc>
        <w:tc>
          <w:tcPr>
            <w:tcW w:w="4559" w:type="dxa"/>
          </w:tcPr>
          <w:p w14:paraId="094D5D9B" w14:textId="6FC7D08E" w:rsidR="005E6EED" w:rsidRPr="00DD4D22" w:rsidRDefault="005E6EED" w:rsidP="005E6EED">
            <w:pPr>
              <w:spacing w:after="0" w:line="360" w:lineRule="auto"/>
              <w:rPr>
                <w:rFonts w:cs="Arial"/>
                <w:szCs w:val="25"/>
              </w:rPr>
            </w:pPr>
            <w:r w:rsidRPr="00B73E32">
              <w:rPr>
                <w:rFonts w:cs="Arial"/>
                <w:b/>
                <w:szCs w:val="25"/>
              </w:rPr>
              <w:t>No. De la HU:</w:t>
            </w:r>
            <w:r>
              <w:rPr>
                <w:rFonts w:cs="Arial"/>
                <w:szCs w:val="25"/>
              </w:rPr>
              <w:t xml:space="preserve"> </w:t>
            </w:r>
            <w:r w:rsidR="006F5AD4">
              <w:rPr>
                <w:rFonts w:cs="Arial"/>
                <w:szCs w:val="25"/>
              </w:rPr>
              <w:t>9</w:t>
            </w:r>
          </w:p>
        </w:tc>
      </w:tr>
      <w:tr w:rsidR="005E6EED" w:rsidRPr="00DD4D22" w14:paraId="53144360" w14:textId="77777777" w:rsidTr="00F72644">
        <w:tc>
          <w:tcPr>
            <w:tcW w:w="9111" w:type="dxa"/>
            <w:gridSpan w:val="2"/>
          </w:tcPr>
          <w:p w14:paraId="1C17AB53" w14:textId="648C19F3" w:rsidR="005E6EED" w:rsidRPr="00DD4D22" w:rsidRDefault="005E6EED" w:rsidP="00363ECA">
            <w:pPr>
              <w:spacing w:after="0" w:line="276" w:lineRule="auto"/>
              <w:rPr>
                <w:rFonts w:cs="Arial"/>
                <w:szCs w:val="25"/>
              </w:rPr>
            </w:pPr>
            <w:r w:rsidRPr="00102617">
              <w:rPr>
                <w:rFonts w:cs="Arial"/>
                <w:b/>
                <w:szCs w:val="25"/>
              </w:rPr>
              <w:t>Nombre de la tarea:</w:t>
            </w:r>
            <w:r>
              <w:rPr>
                <w:rFonts w:cs="Arial"/>
                <w:szCs w:val="25"/>
              </w:rPr>
              <w:t xml:space="preserve"> </w:t>
            </w:r>
            <w:r w:rsidR="005F53F5" w:rsidRPr="006A79C7">
              <w:t>Implementar la manera de que el usuario pueda gestionar el historial de experimentación</w:t>
            </w:r>
          </w:p>
        </w:tc>
      </w:tr>
      <w:tr w:rsidR="005E6EED" w:rsidRPr="00DD4D22" w14:paraId="614E72C5" w14:textId="77777777" w:rsidTr="00F72644">
        <w:tc>
          <w:tcPr>
            <w:tcW w:w="4552" w:type="dxa"/>
          </w:tcPr>
          <w:p w14:paraId="4B69AADE" w14:textId="77777777" w:rsidR="005E6EED" w:rsidRPr="00DD4D22" w:rsidRDefault="005E6EED" w:rsidP="00363ECA">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2FCCDD31" w14:textId="3638320A" w:rsidR="005E6EED" w:rsidRPr="00DD4D22" w:rsidRDefault="005E6EED" w:rsidP="005E6EED">
            <w:pPr>
              <w:spacing w:after="0" w:line="360" w:lineRule="auto"/>
              <w:rPr>
                <w:rFonts w:cs="Arial"/>
                <w:szCs w:val="25"/>
              </w:rPr>
            </w:pPr>
            <w:r w:rsidRPr="00B73E32">
              <w:rPr>
                <w:rFonts w:cs="Arial"/>
                <w:b/>
                <w:szCs w:val="25"/>
              </w:rPr>
              <w:t>Estimación:</w:t>
            </w:r>
            <w:r w:rsidR="00607804">
              <w:rPr>
                <w:rFonts w:cs="Arial"/>
                <w:szCs w:val="25"/>
              </w:rPr>
              <w:t xml:space="preserve"> 4</w:t>
            </w:r>
            <w:r w:rsidRPr="00DD4D22">
              <w:rPr>
                <w:rFonts w:cs="Arial"/>
                <w:szCs w:val="25"/>
              </w:rPr>
              <w:t xml:space="preserve"> </w:t>
            </w:r>
            <w:r w:rsidR="00607804">
              <w:rPr>
                <w:rFonts w:cs="Arial"/>
                <w:szCs w:val="25"/>
              </w:rPr>
              <w:t>días</w:t>
            </w:r>
          </w:p>
        </w:tc>
      </w:tr>
      <w:tr w:rsidR="005E6EED" w:rsidRPr="00DD4D22" w14:paraId="7764DB82" w14:textId="77777777" w:rsidTr="00F72644">
        <w:tc>
          <w:tcPr>
            <w:tcW w:w="4552" w:type="dxa"/>
          </w:tcPr>
          <w:p w14:paraId="1995E4D5" w14:textId="1564682E" w:rsidR="005E6EED" w:rsidRPr="00DD4D22" w:rsidRDefault="005E6EED" w:rsidP="00363ECA">
            <w:pPr>
              <w:spacing w:after="0" w:line="276" w:lineRule="auto"/>
              <w:rPr>
                <w:rFonts w:cs="Arial"/>
                <w:szCs w:val="25"/>
              </w:rPr>
            </w:pPr>
            <w:r w:rsidRPr="00102617">
              <w:rPr>
                <w:rFonts w:cs="Arial"/>
                <w:b/>
                <w:szCs w:val="25"/>
              </w:rPr>
              <w:t>Fecha de inicio:</w:t>
            </w:r>
            <w:r w:rsidRPr="00DD4D22">
              <w:rPr>
                <w:rFonts w:cs="Arial"/>
                <w:szCs w:val="25"/>
              </w:rPr>
              <w:t xml:space="preserve"> </w:t>
            </w:r>
            <w:r w:rsidR="005E57A7">
              <w:rPr>
                <w:rFonts w:cs="Arial"/>
                <w:szCs w:val="25"/>
              </w:rPr>
              <w:t>24</w:t>
            </w:r>
            <w:r w:rsidR="006D2657">
              <w:rPr>
                <w:rFonts w:cs="Arial"/>
                <w:szCs w:val="25"/>
              </w:rPr>
              <w:t xml:space="preserve"> de mayo del 2019</w:t>
            </w:r>
          </w:p>
        </w:tc>
        <w:tc>
          <w:tcPr>
            <w:tcW w:w="4559" w:type="dxa"/>
          </w:tcPr>
          <w:p w14:paraId="26787D1F" w14:textId="621A382C" w:rsidR="005E6EED" w:rsidRPr="00DD4D22" w:rsidRDefault="005E6EED" w:rsidP="005E6EED">
            <w:pPr>
              <w:spacing w:after="0" w:line="360" w:lineRule="auto"/>
              <w:rPr>
                <w:rFonts w:cs="Arial"/>
                <w:szCs w:val="25"/>
              </w:rPr>
            </w:pPr>
            <w:r w:rsidRPr="00B73E32">
              <w:rPr>
                <w:rFonts w:cs="Arial"/>
                <w:b/>
                <w:szCs w:val="25"/>
              </w:rPr>
              <w:t>Fecha de fin:</w:t>
            </w:r>
            <w:r>
              <w:rPr>
                <w:rFonts w:cs="Arial"/>
                <w:szCs w:val="25"/>
              </w:rPr>
              <w:t xml:space="preserve"> </w:t>
            </w:r>
            <w:r w:rsidR="005E57A7">
              <w:rPr>
                <w:rFonts w:cs="Arial"/>
                <w:szCs w:val="25"/>
              </w:rPr>
              <w:t>29</w:t>
            </w:r>
            <w:r w:rsidR="006D2657">
              <w:rPr>
                <w:rFonts w:cs="Arial"/>
                <w:szCs w:val="25"/>
              </w:rPr>
              <w:t xml:space="preserve"> de mayo del 2019</w:t>
            </w:r>
          </w:p>
        </w:tc>
      </w:tr>
      <w:tr w:rsidR="005E6EED" w:rsidRPr="00DD4D22" w14:paraId="629A7DCE" w14:textId="77777777" w:rsidTr="00F72644">
        <w:tc>
          <w:tcPr>
            <w:tcW w:w="9111" w:type="dxa"/>
            <w:gridSpan w:val="2"/>
          </w:tcPr>
          <w:p w14:paraId="734614D7" w14:textId="77777777" w:rsidR="005E6EED" w:rsidRPr="00DD4D22" w:rsidRDefault="005E6EED" w:rsidP="00363ECA">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5E6EED" w:rsidRPr="00DD4D22" w14:paraId="365A9F96" w14:textId="77777777" w:rsidTr="00F72644">
        <w:tc>
          <w:tcPr>
            <w:tcW w:w="9111" w:type="dxa"/>
            <w:gridSpan w:val="2"/>
          </w:tcPr>
          <w:p w14:paraId="5BD931DC" w14:textId="6BAE81A0" w:rsidR="005E6EED" w:rsidRPr="00AE52EE" w:rsidRDefault="005E6EED" w:rsidP="00363ECA">
            <w:pPr>
              <w:keepNext/>
              <w:spacing w:after="0" w:line="276" w:lineRule="auto"/>
              <w:rPr>
                <w:rFonts w:cs="Arial"/>
                <w:szCs w:val="25"/>
              </w:rPr>
            </w:pPr>
            <w:r w:rsidRPr="00B73E32">
              <w:rPr>
                <w:rFonts w:cs="Arial"/>
                <w:b/>
                <w:szCs w:val="25"/>
              </w:rPr>
              <w:t>Descripción:</w:t>
            </w:r>
            <w:r>
              <w:rPr>
                <w:rFonts w:cs="Arial"/>
                <w:b/>
                <w:szCs w:val="25"/>
              </w:rPr>
              <w:t xml:space="preserve"> </w:t>
            </w:r>
            <w:r w:rsidR="005F53F5">
              <w:t>El usuario debe poder ser capaz de gestionar su propio historial de experimentación. Acciones como modificar, eliminar o compartir deben estar incluidas.</w:t>
            </w:r>
          </w:p>
        </w:tc>
      </w:tr>
      <w:bookmarkEnd w:id="306"/>
      <w:bookmarkEnd w:id="307"/>
    </w:tbl>
    <w:p w14:paraId="0BE30EC0" w14:textId="77777777" w:rsidR="00CF0A4A" w:rsidRDefault="00CF0A4A" w:rsidP="00852A5E"/>
    <w:p w14:paraId="4D079425" w14:textId="38973C7A" w:rsidR="005F53F5" w:rsidRDefault="005F53F5" w:rsidP="005F53F5">
      <w:pPr>
        <w:pStyle w:val="Descripcin"/>
        <w:keepNext/>
      </w:pPr>
      <w:bookmarkStart w:id="308" w:name="_Toc4342727"/>
      <w:r>
        <w:t xml:space="preserve">Tabla </w:t>
      </w:r>
      <w:r>
        <w:fldChar w:fldCharType="begin"/>
      </w:r>
      <w:r>
        <w:instrText xml:space="preserve"> SEQ Tabla \* ARABIC </w:instrText>
      </w:r>
      <w:r>
        <w:fldChar w:fldCharType="separate"/>
      </w:r>
      <w:r w:rsidR="00162A09">
        <w:rPr>
          <w:noProof/>
        </w:rPr>
        <w:t>34</w:t>
      </w:r>
      <w:r>
        <w:fldChar w:fldCharType="end"/>
      </w:r>
      <w:r>
        <w:t xml:space="preserve">: </w:t>
      </w:r>
      <w:r w:rsidRPr="004753E5">
        <w:t xml:space="preserve">Tarea 24: </w:t>
      </w:r>
      <w:bookmarkStart w:id="309" w:name="OLE_LINK209"/>
      <w:bookmarkStart w:id="310" w:name="OLE_LINK210"/>
      <w:r w:rsidRPr="004753E5">
        <w:t>Implementar la manera en que se maneja la privacidad del historial de experimentación de cada usuario</w:t>
      </w:r>
      <w:bookmarkEnd w:id="308"/>
      <w:bookmarkEnd w:id="309"/>
      <w:bookmarkEnd w:id="310"/>
    </w:p>
    <w:tbl>
      <w:tblPr>
        <w:tblStyle w:val="Tablaconcuadrcula"/>
        <w:tblW w:w="0" w:type="auto"/>
        <w:tblLook w:val="04A0" w:firstRow="1" w:lastRow="0" w:firstColumn="1" w:lastColumn="0" w:noHBand="0" w:noVBand="1"/>
      </w:tblPr>
      <w:tblGrid>
        <w:gridCol w:w="4552"/>
        <w:gridCol w:w="4559"/>
      </w:tblGrid>
      <w:tr w:rsidR="00CF0A4A" w:rsidRPr="00DD4D22" w14:paraId="231C1DA2" w14:textId="77777777" w:rsidTr="00F72644">
        <w:tc>
          <w:tcPr>
            <w:tcW w:w="9111" w:type="dxa"/>
            <w:gridSpan w:val="2"/>
            <w:shd w:val="clear" w:color="auto" w:fill="8EAADB" w:themeFill="accent1" w:themeFillTint="99"/>
          </w:tcPr>
          <w:p w14:paraId="10E10226" w14:textId="77777777" w:rsidR="00CF0A4A" w:rsidRPr="00BE0695" w:rsidRDefault="00CF0A4A" w:rsidP="00DC054B">
            <w:pPr>
              <w:spacing w:after="0" w:line="360" w:lineRule="auto"/>
              <w:jc w:val="center"/>
              <w:rPr>
                <w:rFonts w:cs="Arial"/>
                <w:b/>
                <w:szCs w:val="25"/>
              </w:rPr>
            </w:pPr>
            <w:r w:rsidRPr="00DC054B">
              <w:rPr>
                <w:rFonts w:cs="Arial"/>
                <w:b/>
                <w:sz w:val="24"/>
                <w:szCs w:val="25"/>
              </w:rPr>
              <w:t>Tarea</w:t>
            </w:r>
          </w:p>
        </w:tc>
      </w:tr>
      <w:tr w:rsidR="00CF0A4A" w:rsidRPr="00DD4D22" w14:paraId="5DF3338B" w14:textId="77777777" w:rsidTr="00F72644">
        <w:tc>
          <w:tcPr>
            <w:tcW w:w="4552" w:type="dxa"/>
          </w:tcPr>
          <w:p w14:paraId="08A9A1AD" w14:textId="0B8FE089" w:rsidR="00CF0A4A" w:rsidRPr="00DD4D22" w:rsidRDefault="00CF0A4A" w:rsidP="00363ECA">
            <w:pPr>
              <w:spacing w:after="0" w:line="276" w:lineRule="auto"/>
              <w:rPr>
                <w:rFonts w:cs="Arial"/>
                <w:szCs w:val="25"/>
              </w:rPr>
            </w:pPr>
            <w:r w:rsidRPr="00102617">
              <w:rPr>
                <w:rFonts w:cs="Arial"/>
                <w:b/>
                <w:szCs w:val="25"/>
              </w:rPr>
              <w:t>No.:</w:t>
            </w:r>
            <w:r w:rsidRPr="00DD4D22">
              <w:rPr>
                <w:rFonts w:cs="Arial"/>
                <w:szCs w:val="25"/>
              </w:rPr>
              <w:t xml:space="preserve"> </w:t>
            </w:r>
            <w:r>
              <w:rPr>
                <w:rFonts w:cs="Arial"/>
                <w:szCs w:val="25"/>
              </w:rPr>
              <w:t>24</w:t>
            </w:r>
          </w:p>
        </w:tc>
        <w:tc>
          <w:tcPr>
            <w:tcW w:w="4559" w:type="dxa"/>
          </w:tcPr>
          <w:p w14:paraId="6EAC2ACF" w14:textId="03596C34" w:rsidR="00CF0A4A" w:rsidRPr="00DD4D22" w:rsidRDefault="00CF0A4A" w:rsidP="00F72644">
            <w:pPr>
              <w:spacing w:after="0" w:line="360" w:lineRule="auto"/>
              <w:rPr>
                <w:rFonts w:cs="Arial"/>
                <w:szCs w:val="25"/>
              </w:rPr>
            </w:pPr>
            <w:r w:rsidRPr="00B73E32">
              <w:rPr>
                <w:rFonts w:cs="Arial"/>
                <w:b/>
                <w:szCs w:val="25"/>
              </w:rPr>
              <w:t>No. De la HU:</w:t>
            </w:r>
            <w:r>
              <w:rPr>
                <w:rFonts w:cs="Arial"/>
                <w:szCs w:val="25"/>
              </w:rPr>
              <w:t xml:space="preserve"> </w:t>
            </w:r>
            <w:r w:rsidR="006F5AD4">
              <w:rPr>
                <w:rFonts w:cs="Arial"/>
                <w:szCs w:val="25"/>
              </w:rPr>
              <w:t>9</w:t>
            </w:r>
          </w:p>
        </w:tc>
      </w:tr>
      <w:tr w:rsidR="00CF0A4A" w:rsidRPr="00DD4D22" w14:paraId="5789CA76" w14:textId="77777777" w:rsidTr="00F72644">
        <w:tc>
          <w:tcPr>
            <w:tcW w:w="9111" w:type="dxa"/>
            <w:gridSpan w:val="2"/>
          </w:tcPr>
          <w:p w14:paraId="560D4E83" w14:textId="14F230A8" w:rsidR="00CF0A4A" w:rsidRPr="00DD4D22" w:rsidRDefault="00CF0A4A" w:rsidP="00363ECA">
            <w:pPr>
              <w:spacing w:after="0" w:line="276" w:lineRule="auto"/>
              <w:rPr>
                <w:rFonts w:cs="Arial"/>
                <w:szCs w:val="25"/>
              </w:rPr>
            </w:pPr>
            <w:r w:rsidRPr="00102617">
              <w:rPr>
                <w:rFonts w:cs="Arial"/>
                <w:b/>
                <w:szCs w:val="25"/>
              </w:rPr>
              <w:t>Nombre de la tarea:</w:t>
            </w:r>
            <w:r>
              <w:rPr>
                <w:rFonts w:cs="Arial"/>
                <w:szCs w:val="25"/>
              </w:rPr>
              <w:t xml:space="preserve"> </w:t>
            </w:r>
            <w:r w:rsidR="005F53F5" w:rsidRPr="004753E5">
              <w:t>Implementar la manera en que se maneja la privacidad del historial de experimentación</w:t>
            </w:r>
          </w:p>
        </w:tc>
      </w:tr>
      <w:tr w:rsidR="00CF0A4A" w:rsidRPr="00DD4D22" w14:paraId="4A6D1FE4" w14:textId="77777777" w:rsidTr="00F72644">
        <w:tc>
          <w:tcPr>
            <w:tcW w:w="4552" w:type="dxa"/>
          </w:tcPr>
          <w:p w14:paraId="5C28E6A9" w14:textId="77777777" w:rsidR="00CF0A4A" w:rsidRPr="00DD4D22" w:rsidRDefault="00CF0A4A" w:rsidP="00363ECA">
            <w:pPr>
              <w:spacing w:after="0" w:line="276" w:lineRule="auto"/>
              <w:rPr>
                <w:rFonts w:cs="Arial"/>
                <w:szCs w:val="25"/>
              </w:rPr>
            </w:pPr>
            <w:r w:rsidRPr="00102617">
              <w:rPr>
                <w:rFonts w:cs="Arial"/>
                <w:b/>
                <w:szCs w:val="25"/>
              </w:rPr>
              <w:t>Tipo de tarea:</w:t>
            </w:r>
            <w:r w:rsidRPr="00DD4D22">
              <w:rPr>
                <w:rFonts w:cs="Arial"/>
                <w:szCs w:val="25"/>
              </w:rPr>
              <w:t xml:space="preserve"> Desarrollo</w:t>
            </w:r>
          </w:p>
        </w:tc>
        <w:tc>
          <w:tcPr>
            <w:tcW w:w="4559" w:type="dxa"/>
          </w:tcPr>
          <w:p w14:paraId="2825BA69" w14:textId="11F2436B" w:rsidR="00CF0A4A" w:rsidRPr="00DD4D22" w:rsidRDefault="00CF0A4A" w:rsidP="00F72644">
            <w:pPr>
              <w:spacing w:after="0" w:line="360" w:lineRule="auto"/>
              <w:rPr>
                <w:rFonts w:cs="Arial"/>
                <w:szCs w:val="25"/>
              </w:rPr>
            </w:pPr>
            <w:r w:rsidRPr="00B73E32">
              <w:rPr>
                <w:rFonts w:cs="Arial"/>
                <w:b/>
                <w:szCs w:val="25"/>
              </w:rPr>
              <w:t>Estimación:</w:t>
            </w:r>
            <w:r w:rsidR="00607804">
              <w:rPr>
                <w:rFonts w:cs="Arial"/>
                <w:szCs w:val="25"/>
              </w:rPr>
              <w:t xml:space="preserve"> 2</w:t>
            </w:r>
            <w:r w:rsidRPr="00DD4D22">
              <w:rPr>
                <w:rFonts w:cs="Arial"/>
                <w:szCs w:val="25"/>
              </w:rPr>
              <w:t xml:space="preserve"> </w:t>
            </w:r>
            <w:r w:rsidR="00607804">
              <w:rPr>
                <w:rFonts w:cs="Arial"/>
                <w:szCs w:val="25"/>
              </w:rPr>
              <w:t>días</w:t>
            </w:r>
          </w:p>
        </w:tc>
      </w:tr>
      <w:tr w:rsidR="00CF0A4A" w:rsidRPr="00DD4D22" w14:paraId="720E0D9F" w14:textId="77777777" w:rsidTr="00F72644">
        <w:tc>
          <w:tcPr>
            <w:tcW w:w="4552" w:type="dxa"/>
          </w:tcPr>
          <w:p w14:paraId="576D4E2F" w14:textId="7FCD9FDA" w:rsidR="00CF0A4A" w:rsidRPr="00DD4D22" w:rsidRDefault="00CF0A4A" w:rsidP="00363ECA">
            <w:pPr>
              <w:spacing w:after="0" w:line="276" w:lineRule="auto"/>
              <w:rPr>
                <w:rFonts w:cs="Arial"/>
                <w:szCs w:val="25"/>
              </w:rPr>
            </w:pPr>
            <w:r w:rsidRPr="00102617">
              <w:rPr>
                <w:rFonts w:cs="Arial"/>
                <w:b/>
                <w:szCs w:val="25"/>
              </w:rPr>
              <w:t>Fecha de inicio:</w:t>
            </w:r>
            <w:r w:rsidRPr="00DD4D22">
              <w:rPr>
                <w:rFonts w:cs="Arial"/>
                <w:szCs w:val="25"/>
              </w:rPr>
              <w:t xml:space="preserve"> </w:t>
            </w:r>
            <w:r w:rsidR="005E57A7">
              <w:rPr>
                <w:rFonts w:cs="Arial"/>
                <w:szCs w:val="25"/>
              </w:rPr>
              <w:t>30</w:t>
            </w:r>
            <w:r w:rsidR="006D2657">
              <w:rPr>
                <w:rFonts w:cs="Arial"/>
                <w:szCs w:val="25"/>
              </w:rPr>
              <w:t xml:space="preserve"> de mayo del 2019</w:t>
            </w:r>
          </w:p>
        </w:tc>
        <w:tc>
          <w:tcPr>
            <w:tcW w:w="4559" w:type="dxa"/>
          </w:tcPr>
          <w:p w14:paraId="175D518B" w14:textId="1E2895CD" w:rsidR="00CF0A4A" w:rsidRPr="00DD4D22" w:rsidRDefault="00CF0A4A" w:rsidP="00F72644">
            <w:pPr>
              <w:spacing w:after="0" w:line="360" w:lineRule="auto"/>
              <w:rPr>
                <w:rFonts w:cs="Arial"/>
                <w:szCs w:val="25"/>
              </w:rPr>
            </w:pPr>
            <w:r w:rsidRPr="00B73E32">
              <w:rPr>
                <w:rFonts w:cs="Arial"/>
                <w:b/>
                <w:szCs w:val="25"/>
              </w:rPr>
              <w:t>Fecha de fin:</w:t>
            </w:r>
            <w:r>
              <w:rPr>
                <w:rFonts w:cs="Arial"/>
                <w:szCs w:val="25"/>
              </w:rPr>
              <w:t xml:space="preserve"> </w:t>
            </w:r>
            <w:r w:rsidR="006D2657">
              <w:rPr>
                <w:rFonts w:cs="Arial"/>
                <w:szCs w:val="25"/>
              </w:rPr>
              <w:t>31 de mayo del 2019</w:t>
            </w:r>
          </w:p>
        </w:tc>
      </w:tr>
      <w:tr w:rsidR="00CF0A4A" w:rsidRPr="00DD4D22" w14:paraId="0BEACF7C" w14:textId="77777777" w:rsidTr="00F72644">
        <w:tc>
          <w:tcPr>
            <w:tcW w:w="9111" w:type="dxa"/>
            <w:gridSpan w:val="2"/>
          </w:tcPr>
          <w:p w14:paraId="202D7B95" w14:textId="77777777" w:rsidR="00CF0A4A" w:rsidRPr="00DD4D22" w:rsidRDefault="00CF0A4A" w:rsidP="00363ECA">
            <w:pPr>
              <w:spacing w:after="0" w:line="276" w:lineRule="auto"/>
              <w:rPr>
                <w:rFonts w:cs="Arial"/>
                <w:szCs w:val="25"/>
              </w:rPr>
            </w:pPr>
            <w:r w:rsidRPr="00102617">
              <w:rPr>
                <w:rFonts w:cs="Arial"/>
                <w:b/>
                <w:szCs w:val="25"/>
              </w:rPr>
              <w:t>Programador responsable:</w:t>
            </w:r>
            <w:r w:rsidRPr="00DD4D22">
              <w:rPr>
                <w:rFonts w:cs="Arial"/>
                <w:szCs w:val="25"/>
              </w:rPr>
              <w:t xml:space="preserve"> </w:t>
            </w:r>
            <w:r>
              <w:rPr>
                <w:rFonts w:cs="Arial"/>
                <w:szCs w:val="25"/>
              </w:rPr>
              <w:t>Ramón Alejandro Valdé</w:t>
            </w:r>
            <w:r w:rsidRPr="00DD4D22">
              <w:rPr>
                <w:rFonts w:cs="Arial"/>
                <w:szCs w:val="25"/>
              </w:rPr>
              <w:t>s Ochoa</w:t>
            </w:r>
          </w:p>
        </w:tc>
      </w:tr>
      <w:tr w:rsidR="00CF0A4A" w:rsidRPr="00DD4D22" w14:paraId="41E4AF46" w14:textId="77777777" w:rsidTr="00F72644">
        <w:tc>
          <w:tcPr>
            <w:tcW w:w="9111" w:type="dxa"/>
            <w:gridSpan w:val="2"/>
          </w:tcPr>
          <w:p w14:paraId="4A267F0B" w14:textId="6B6AAE54" w:rsidR="00CF0A4A" w:rsidRPr="00AE52EE" w:rsidRDefault="00CF0A4A" w:rsidP="00363ECA">
            <w:pPr>
              <w:keepNext/>
              <w:spacing w:after="0" w:line="276" w:lineRule="auto"/>
              <w:rPr>
                <w:rFonts w:cs="Arial"/>
                <w:szCs w:val="25"/>
              </w:rPr>
            </w:pPr>
            <w:r w:rsidRPr="00B73E32">
              <w:rPr>
                <w:rFonts w:cs="Arial"/>
                <w:b/>
                <w:szCs w:val="25"/>
              </w:rPr>
              <w:t>Descripción:</w:t>
            </w:r>
            <w:r>
              <w:rPr>
                <w:rFonts w:cs="Arial"/>
                <w:b/>
                <w:szCs w:val="25"/>
              </w:rPr>
              <w:t xml:space="preserve"> </w:t>
            </w:r>
            <w:r w:rsidR="001B2340">
              <w:t xml:space="preserve">El historial debe ser privado para cada usuario y </w:t>
            </w:r>
            <w:r w:rsidR="004566E9">
              <w:t>publico para los miembros del grupo si este pertenece a alguno</w:t>
            </w:r>
            <w:r>
              <w:t>.</w:t>
            </w:r>
          </w:p>
        </w:tc>
      </w:tr>
    </w:tbl>
    <w:p w14:paraId="69B4B7C6" w14:textId="77777777" w:rsidR="005E6EED" w:rsidRDefault="005E6EED" w:rsidP="00852A5E"/>
    <w:p w14:paraId="7315C192" w14:textId="77777777" w:rsidR="005443C3" w:rsidRDefault="005443C3" w:rsidP="00852A5E"/>
    <w:p w14:paraId="16964CE6" w14:textId="652C7992" w:rsidR="00363ECA" w:rsidRDefault="005443C3" w:rsidP="005443C3">
      <w:pPr>
        <w:pStyle w:val="Ttulo2"/>
      </w:pPr>
      <w:bookmarkStart w:id="311" w:name="_Toc4351369"/>
      <w:r>
        <w:t>2.5 Prueba</w:t>
      </w:r>
      <w:bookmarkEnd w:id="311"/>
    </w:p>
    <w:p w14:paraId="7640D171" w14:textId="58A22B43" w:rsidR="005443C3" w:rsidRDefault="005443C3" w:rsidP="005443C3">
      <w:r>
        <w:t>La aplicación web fue sometida</w:t>
      </w:r>
      <w:r w:rsidRPr="005443C3">
        <w:t xml:space="preserve"> a varia</w:t>
      </w:r>
      <w:r>
        <w:t>s pruebas en las que se observó</w:t>
      </w:r>
      <w:r w:rsidRPr="005443C3">
        <w:t xml:space="preserve"> un correcto funcionamiento y cumplimiento de los requisitos funcionales definidos con anterioridad. Los tiempos de respuestas de las diferentes funcionalidades del sistema se mantuvieron dentro de un rango razonable y la </w:t>
      </w:r>
      <w:r w:rsidR="00BC3C8F" w:rsidRPr="005443C3">
        <w:t>gestión</w:t>
      </w:r>
      <w:r w:rsidR="00BC3C8F">
        <w:t xml:space="preserve"> de los datos se comportó</w:t>
      </w:r>
      <w:r w:rsidRPr="005443C3">
        <w:t xml:space="preserve"> de manera estable y efectiva. La interfaz tuvo una buena </w:t>
      </w:r>
      <w:r w:rsidR="00BC3C8F" w:rsidRPr="005443C3">
        <w:t>aceptación</w:t>
      </w:r>
      <w:r w:rsidRPr="005443C3">
        <w:t xml:space="preserve"> </w:t>
      </w:r>
      <w:r w:rsidRPr="005443C3">
        <w:lastRenderedPageBreak/>
        <w:t>debido a su sencillez y facilidad de uso, lo cual propicio, de forma general, que se obtuviera una buena Experiencia de Usuario</w:t>
      </w:r>
      <w:r w:rsidR="00BC3C8F">
        <w:t>.</w:t>
      </w:r>
    </w:p>
    <w:p w14:paraId="180A27B6" w14:textId="77777777" w:rsidR="00BC3C8F" w:rsidRDefault="00BC3C8F" w:rsidP="005443C3"/>
    <w:p w14:paraId="434AEF2F" w14:textId="14DD1EC0" w:rsidR="00BC3C8F" w:rsidRDefault="00BC3C8F" w:rsidP="00BC3C8F">
      <w:pPr>
        <w:pStyle w:val="Ttulo3"/>
      </w:pPr>
      <w:bookmarkStart w:id="312" w:name="_Toc4351370"/>
      <w:r>
        <w:t>2.5.1 Pruebas de Aceptación</w:t>
      </w:r>
      <w:bookmarkEnd w:id="312"/>
    </w:p>
    <w:p w14:paraId="2CC6A3E9" w14:textId="6B7EE317" w:rsidR="00BC3C8F" w:rsidRDefault="00BC3C8F" w:rsidP="00BC3C8F">
      <w:r>
        <w:t>Las pruebas de aceptación también son conocidas como pruebas de caja negra, ya que es el propio cliente quien la realiza en compañía de uno de los representantes del equipo de desarrollo y se orientan a las funcionalidades del sistema. Su objetivo es comprobar, desde la perspectiva del usuario final, el cumplimiento de las especificaciones realizadas en las historias de usuario.</w:t>
      </w:r>
    </w:p>
    <w:p w14:paraId="60628161" w14:textId="505C44D8" w:rsidR="00BC3C8F" w:rsidRPr="005443C3" w:rsidRDefault="00BC3C8F" w:rsidP="00BC3C8F">
      <w:r>
        <w:t xml:space="preserve">A </w:t>
      </w:r>
      <w:r w:rsidR="00C373DD">
        <w:t>continuación</w:t>
      </w:r>
      <w:r>
        <w:t xml:space="preserve">, aparecen las pruebas de </w:t>
      </w:r>
      <w:r w:rsidR="00C373DD">
        <w:t>aceptación</w:t>
      </w:r>
      <w:r>
        <w:t xml:space="preserve"> realizadas a la </w:t>
      </w:r>
      <w:r w:rsidR="00C373DD">
        <w:t>solución</w:t>
      </w:r>
      <w:r>
        <w:t xml:space="preserve"> propuesta:</w:t>
      </w:r>
    </w:p>
    <w:p w14:paraId="786FC58C" w14:textId="77777777" w:rsidR="00363ECA" w:rsidRDefault="00363ECA" w:rsidP="00852A5E"/>
    <w:p w14:paraId="378756F2" w14:textId="237EF823" w:rsidR="00F72644" w:rsidRDefault="00F72644" w:rsidP="00F72644">
      <w:pPr>
        <w:pStyle w:val="Descripcin"/>
        <w:keepNext/>
      </w:pPr>
      <w:bookmarkStart w:id="313" w:name="_Toc4342728"/>
      <w:r>
        <w:t xml:space="preserve">Tabla </w:t>
      </w:r>
      <w:r>
        <w:fldChar w:fldCharType="begin"/>
      </w:r>
      <w:r>
        <w:instrText xml:space="preserve"> SEQ Tabla \* ARABIC </w:instrText>
      </w:r>
      <w:r>
        <w:fldChar w:fldCharType="separate"/>
      </w:r>
      <w:r w:rsidR="00162A09">
        <w:rPr>
          <w:noProof/>
        </w:rPr>
        <w:t>35</w:t>
      </w:r>
      <w:r>
        <w:fldChar w:fldCharType="end"/>
      </w:r>
      <w:r>
        <w:t xml:space="preserve">: </w:t>
      </w:r>
      <w:bookmarkStart w:id="314" w:name="OLE_LINK229"/>
      <w:bookmarkStart w:id="315" w:name="OLE_LINK230"/>
      <w:r w:rsidRPr="00E669E1">
        <w:t>Caso de Prueba de Aceptación</w:t>
      </w:r>
      <w:r>
        <w:t xml:space="preserve"> UH2-P1</w:t>
      </w:r>
      <w:bookmarkEnd w:id="314"/>
      <w:bookmarkEnd w:id="315"/>
      <w:r>
        <w:rPr>
          <w:noProof/>
        </w:rPr>
        <w:t>.</w:t>
      </w:r>
      <w:bookmarkEnd w:id="313"/>
    </w:p>
    <w:tbl>
      <w:tblPr>
        <w:tblStyle w:val="Tablaconcuadrcula"/>
        <w:tblW w:w="0" w:type="auto"/>
        <w:tblLook w:val="04A0" w:firstRow="1" w:lastRow="0" w:firstColumn="1" w:lastColumn="0" w:noHBand="0" w:noVBand="1"/>
      </w:tblPr>
      <w:tblGrid>
        <w:gridCol w:w="4555"/>
        <w:gridCol w:w="4556"/>
      </w:tblGrid>
      <w:tr w:rsidR="00FC4678" w14:paraId="7D9A6334" w14:textId="77777777" w:rsidTr="006A06FD">
        <w:tc>
          <w:tcPr>
            <w:tcW w:w="9111" w:type="dxa"/>
            <w:gridSpan w:val="2"/>
            <w:shd w:val="clear" w:color="auto" w:fill="9CC2E5" w:themeFill="accent5" w:themeFillTint="99"/>
          </w:tcPr>
          <w:p w14:paraId="409A617A" w14:textId="0729BE94" w:rsidR="00FC4678" w:rsidRPr="006A06FD" w:rsidRDefault="006A06FD" w:rsidP="006A06FD">
            <w:pPr>
              <w:spacing w:line="240" w:lineRule="auto"/>
              <w:jc w:val="center"/>
              <w:rPr>
                <w:b/>
                <w:sz w:val="28"/>
              </w:rPr>
            </w:pPr>
            <w:bookmarkStart w:id="316" w:name="OLE_LINK211"/>
            <w:bookmarkStart w:id="317" w:name="OLE_LINK212"/>
            <w:bookmarkStart w:id="318" w:name="OLE_LINK221"/>
            <w:bookmarkStart w:id="319" w:name="OLE_LINK222"/>
            <w:r w:rsidRPr="006A06FD">
              <w:rPr>
                <w:b/>
                <w:sz w:val="28"/>
              </w:rPr>
              <w:t>Caso de Prueba de Aceptación</w:t>
            </w:r>
            <w:bookmarkEnd w:id="318"/>
            <w:bookmarkEnd w:id="319"/>
          </w:p>
        </w:tc>
      </w:tr>
      <w:tr w:rsidR="006A06FD" w14:paraId="7BBBDF28" w14:textId="77777777" w:rsidTr="00F72644">
        <w:tc>
          <w:tcPr>
            <w:tcW w:w="4555" w:type="dxa"/>
          </w:tcPr>
          <w:p w14:paraId="75397BD7" w14:textId="79996758" w:rsidR="006A06FD" w:rsidRDefault="006A06FD" w:rsidP="00852A5E">
            <w:r w:rsidRPr="009E5206">
              <w:rPr>
                <w:b/>
              </w:rPr>
              <w:t>Código</w:t>
            </w:r>
            <w:r>
              <w:t xml:space="preserve">: </w:t>
            </w:r>
            <w:r w:rsidR="003B7C5B">
              <w:t>HU2-P1</w:t>
            </w:r>
          </w:p>
        </w:tc>
        <w:tc>
          <w:tcPr>
            <w:tcW w:w="4556" w:type="dxa"/>
          </w:tcPr>
          <w:p w14:paraId="26DCB296" w14:textId="0D1E9DDF" w:rsidR="006A06FD" w:rsidRDefault="006A06FD" w:rsidP="00852A5E">
            <w:r w:rsidRPr="009E5206">
              <w:rPr>
                <w:b/>
              </w:rPr>
              <w:t>Historia de Usuario</w:t>
            </w:r>
            <w:r>
              <w:t>:</w:t>
            </w:r>
            <w:r w:rsidR="009E5206">
              <w:t xml:space="preserve"> </w:t>
            </w:r>
            <w:r w:rsidR="003B7C5B">
              <w:t>2</w:t>
            </w:r>
          </w:p>
        </w:tc>
      </w:tr>
      <w:tr w:rsidR="00FC4678" w14:paraId="7F32EC3E" w14:textId="77777777" w:rsidTr="00FC4678">
        <w:tc>
          <w:tcPr>
            <w:tcW w:w="9111" w:type="dxa"/>
            <w:gridSpan w:val="2"/>
          </w:tcPr>
          <w:p w14:paraId="716D0A59" w14:textId="4A4CB490" w:rsidR="006A06FD" w:rsidRDefault="006A06FD" w:rsidP="00852A5E">
            <w:r w:rsidRPr="009E5206">
              <w:rPr>
                <w:b/>
              </w:rPr>
              <w:t>Nombre</w:t>
            </w:r>
            <w:r>
              <w:t>:</w:t>
            </w:r>
            <w:r w:rsidR="009E5206">
              <w:t xml:space="preserve"> </w:t>
            </w:r>
            <w:r w:rsidR="00112CB8">
              <w:t>Configurar un nuevo experimento.</w:t>
            </w:r>
          </w:p>
        </w:tc>
      </w:tr>
      <w:tr w:rsidR="00FC4678" w14:paraId="4C74DF51" w14:textId="77777777" w:rsidTr="00FC4678">
        <w:tc>
          <w:tcPr>
            <w:tcW w:w="9111" w:type="dxa"/>
            <w:gridSpan w:val="2"/>
          </w:tcPr>
          <w:p w14:paraId="5F9E06B9" w14:textId="236BF717" w:rsidR="00FC4678" w:rsidRDefault="006A06FD" w:rsidP="00852A5E">
            <w:r w:rsidRPr="009E5206">
              <w:rPr>
                <w:b/>
              </w:rPr>
              <w:t>Descripción</w:t>
            </w:r>
            <w:r>
              <w:t>:</w:t>
            </w:r>
            <w:r w:rsidR="009E5206">
              <w:t xml:space="preserve"> </w:t>
            </w:r>
            <w:r w:rsidR="00112CB8" w:rsidRPr="00112CB8">
              <w:t>Prueba la funcionalidad de crear una nueva configuración</w:t>
            </w:r>
            <w:r w:rsidR="00112CB8">
              <w:t xml:space="preserve"> para un experimento en el framework</w:t>
            </w:r>
            <w:r w:rsidR="00112CB8" w:rsidRPr="00112CB8">
              <w:t xml:space="preserve"> JCLAL</w:t>
            </w:r>
          </w:p>
        </w:tc>
      </w:tr>
      <w:tr w:rsidR="00FC4678" w14:paraId="5B19171F" w14:textId="77777777" w:rsidTr="00FC4678">
        <w:tc>
          <w:tcPr>
            <w:tcW w:w="9111" w:type="dxa"/>
            <w:gridSpan w:val="2"/>
          </w:tcPr>
          <w:p w14:paraId="3AA806C9" w14:textId="1A0A566E" w:rsidR="00FC4678" w:rsidRDefault="006A06FD" w:rsidP="00852A5E">
            <w:r w:rsidRPr="009E5206">
              <w:rPr>
                <w:b/>
              </w:rPr>
              <w:t>Condiciones de ejecución</w:t>
            </w:r>
            <w:r>
              <w:t xml:space="preserve">: </w:t>
            </w:r>
            <w:r w:rsidR="00112CB8" w:rsidRPr="00112CB8">
              <w:t xml:space="preserve">Para poder crear un nuevo experimento </w:t>
            </w:r>
            <w:r w:rsidR="009F0CB6">
              <w:t>es necesario que exista un conjunto de datos</w:t>
            </w:r>
            <w:r w:rsidR="00112CB8" w:rsidRPr="00112CB8">
              <w:t>.</w:t>
            </w:r>
          </w:p>
        </w:tc>
      </w:tr>
      <w:tr w:rsidR="00FC4678" w14:paraId="42A59E92" w14:textId="77777777" w:rsidTr="00FC4678">
        <w:tc>
          <w:tcPr>
            <w:tcW w:w="9111" w:type="dxa"/>
            <w:gridSpan w:val="2"/>
          </w:tcPr>
          <w:p w14:paraId="6C98F2C0" w14:textId="400D9DC5" w:rsidR="00FC4678" w:rsidRDefault="006A06FD" w:rsidP="00852A5E">
            <w:r w:rsidRPr="009E5206">
              <w:rPr>
                <w:b/>
              </w:rPr>
              <w:t>Entrada</w:t>
            </w:r>
            <w:r w:rsidR="009E5206" w:rsidRPr="009E5206">
              <w:rPr>
                <w:b/>
              </w:rPr>
              <w:t>/Pasos de ejecución</w:t>
            </w:r>
            <w:r w:rsidR="009E5206">
              <w:t xml:space="preserve">: </w:t>
            </w:r>
            <w:bookmarkStart w:id="320" w:name="OLE_LINK227"/>
            <w:bookmarkStart w:id="321" w:name="OLE_LINK228"/>
            <w:r w:rsidR="009F0CB6">
              <w:t>Acceder a la vista de configuración de un nuevo experimento</w:t>
            </w:r>
            <w:r w:rsidR="005144CA">
              <w:t xml:space="preserve"> desde la vista principal haciendo clic en la pestaña “Experiment Configuration”</w:t>
            </w:r>
            <w:r w:rsidR="00315F43">
              <w:t>. En la vista de configuración rellenar los datos necesarios para configurar un nuevo experimento.</w:t>
            </w:r>
            <w:bookmarkEnd w:id="320"/>
            <w:bookmarkEnd w:id="321"/>
            <w:r w:rsidR="00997E8E">
              <w:t xml:space="preserve"> </w:t>
            </w:r>
            <w:r w:rsidR="00844200">
              <w:t>Hacer clic</w:t>
            </w:r>
            <w:r w:rsidR="00997E8E">
              <w:t xml:space="preserve"> en el botón “</w:t>
            </w:r>
            <w:r w:rsidR="009C499E">
              <w:rPr>
                <w:i/>
              </w:rPr>
              <w:t>Run Experiment</w:t>
            </w:r>
            <w:r w:rsidR="00997E8E">
              <w:t>” luego de haber terminado.</w:t>
            </w:r>
          </w:p>
        </w:tc>
      </w:tr>
      <w:tr w:rsidR="00FC4678" w14:paraId="1811C0B1" w14:textId="77777777" w:rsidTr="00FC4678">
        <w:tc>
          <w:tcPr>
            <w:tcW w:w="9111" w:type="dxa"/>
            <w:gridSpan w:val="2"/>
          </w:tcPr>
          <w:p w14:paraId="66C11364" w14:textId="3C56FF76" w:rsidR="00FC4678" w:rsidRDefault="009E5206" w:rsidP="00852A5E">
            <w:r w:rsidRPr="009E5206">
              <w:rPr>
                <w:b/>
              </w:rPr>
              <w:t>Resultado esperado</w:t>
            </w:r>
            <w:r>
              <w:t>:</w:t>
            </w:r>
            <w:r w:rsidR="005144CA">
              <w:t xml:space="preserve"> </w:t>
            </w:r>
            <w:bookmarkStart w:id="322" w:name="OLE_LINK225"/>
            <w:bookmarkStart w:id="323" w:name="OLE_LINK226"/>
            <w:r w:rsidR="00F72644" w:rsidRPr="00F72644">
              <w:t xml:space="preserve">Poder llenar los campos sin errores y </w:t>
            </w:r>
            <w:r w:rsidR="00997E8E">
              <w:t xml:space="preserve">ver que la petición al servidor se realizo de manera exitosa al </w:t>
            </w:r>
            <w:r w:rsidR="00844200">
              <w:t>pulsar el botón “</w:t>
            </w:r>
            <w:r w:rsidR="009C499E">
              <w:rPr>
                <w:i/>
              </w:rPr>
              <w:t>Run Experiment</w:t>
            </w:r>
            <w:r w:rsidR="00844200">
              <w:t>”</w:t>
            </w:r>
            <w:r w:rsidR="00F72644">
              <w:t>.</w:t>
            </w:r>
            <w:bookmarkEnd w:id="322"/>
            <w:bookmarkEnd w:id="323"/>
          </w:p>
        </w:tc>
      </w:tr>
      <w:tr w:rsidR="00FC4678" w14:paraId="0D6D4380" w14:textId="77777777" w:rsidTr="00FC4678">
        <w:tc>
          <w:tcPr>
            <w:tcW w:w="9111" w:type="dxa"/>
            <w:gridSpan w:val="2"/>
          </w:tcPr>
          <w:p w14:paraId="7C1A0636" w14:textId="71FF4FA0" w:rsidR="00FC4678" w:rsidRDefault="009E5206" w:rsidP="00852A5E">
            <w:r w:rsidRPr="009E5206">
              <w:rPr>
                <w:b/>
              </w:rPr>
              <w:t>Evaluación de la prueba</w:t>
            </w:r>
            <w:r>
              <w:t xml:space="preserve">: </w:t>
            </w:r>
            <w:r w:rsidR="00F72644">
              <w:t>Prueba Satisfactoria</w:t>
            </w:r>
          </w:p>
        </w:tc>
      </w:tr>
      <w:bookmarkEnd w:id="316"/>
      <w:bookmarkEnd w:id="317"/>
    </w:tbl>
    <w:p w14:paraId="2471D9EE" w14:textId="77777777" w:rsidR="00EA0F18" w:rsidRDefault="00EA0F18" w:rsidP="00852A5E"/>
    <w:p w14:paraId="39502D98" w14:textId="77777777" w:rsidR="009E5206" w:rsidRDefault="009E5206" w:rsidP="00852A5E"/>
    <w:p w14:paraId="05ECD56C" w14:textId="77777777" w:rsidR="00BE7703" w:rsidRDefault="00BE7703" w:rsidP="00852A5E"/>
    <w:p w14:paraId="44C530E1" w14:textId="54EC35C4" w:rsidR="00A07299" w:rsidRDefault="00A07299" w:rsidP="00A07299">
      <w:pPr>
        <w:pStyle w:val="Descripcin"/>
        <w:keepNext/>
      </w:pPr>
      <w:bookmarkStart w:id="324" w:name="_Toc4342729"/>
      <w:r>
        <w:lastRenderedPageBreak/>
        <w:t xml:space="preserve">Tabla </w:t>
      </w:r>
      <w:r>
        <w:fldChar w:fldCharType="begin"/>
      </w:r>
      <w:r>
        <w:instrText xml:space="preserve"> SEQ Tabla \* ARABIC </w:instrText>
      </w:r>
      <w:r>
        <w:fldChar w:fldCharType="separate"/>
      </w:r>
      <w:r w:rsidR="00162A09">
        <w:rPr>
          <w:noProof/>
        </w:rPr>
        <w:t>36</w:t>
      </w:r>
      <w:r>
        <w:fldChar w:fldCharType="end"/>
      </w:r>
      <w:bookmarkStart w:id="325" w:name="OLE_LINK233"/>
      <w:bookmarkStart w:id="326" w:name="OLE_LINK234"/>
      <w:r>
        <w:t xml:space="preserve">: </w:t>
      </w:r>
      <w:r w:rsidRPr="00627C0E">
        <w:t>Cas</w:t>
      </w:r>
      <w:r>
        <w:t>o de Prueba de Aceptación UH3-P2</w:t>
      </w:r>
      <w:bookmarkEnd w:id="324"/>
      <w:bookmarkEnd w:id="325"/>
      <w:bookmarkEnd w:id="326"/>
    </w:p>
    <w:tbl>
      <w:tblPr>
        <w:tblStyle w:val="Tablaconcuadrcula"/>
        <w:tblW w:w="0" w:type="auto"/>
        <w:tblLook w:val="04A0" w:firstRow="1" w:lastRow="0" w:firstColumn="1" w:lastColumn="0" w:noHBand="0" w:noVBand="1"/>
      </w:tblPr>
      <w:tblGrid>
        <w:gridCol w:w="4555"/>
        <w:gridCol w:w="4556"/>
      </w:tblGrid>
      <w:tr w:rsidR="009E5206" w14:paraId="5CC0CC16" w14:textId="77777777" w:rsidTr="00F72644">
        <w:tc>
          <w:tcPr>
            <w:tcW w:w="9111" w:type="dxa"/>
            <w:gridSpan w:val="2"/>
            <w:shd w:val="clear" w:color="auto" w:fill="9CC2E5" w:themeFill="accent5" w:themeFillTint="99"/>
          </w:tcPr>
          <w:p w14:paraId="4ECE55DD" w14:textId="77777777" w:rsidR="009E5206" w:rsidRPr="006A06FD" w:rsidRDefault="009E5206" w:rsidP="00F72644">
            <w:pPr>
              <w:spacing w:line="240" w:lineRule="auto"/>
              <w:jc w:val="center"/>
              <w:rPr>
                <w:b/>
                <w:sz w:val="28"/>
              </w:rPr>
            </w:pPr>
            <w:r w:rsidRPr="006A06FD">
              <w:rPr>
                <w:b/>
                <w:sz w:val="28"/>
              </w:rPr>
              <w:t>Caso de Prueba de Aceptación</w:t>
            </w:r>
          </w:p>
        </w:tc>
      </w:tr>
      <w:tr w:rsidR="009E5206" w14:paraId="0713F606" w14:textId="77777777" w:rsidTr="00F72644">
        <w:tc>
          <w:tcPr>
            <w:tcW w:w="4555" w:type="dxa"/>
          </w:tcPr>
          <w:p w14:paraId="6B6248CC" w14:textId="4B50705E" w:rsidR="009E5206" w:rsidRDefault="009E5206" w:rsidP="00F72644">
            <w:r w:rsidRPr="009E5206">
              <w:rPr>
                <w:b/>
              </w:rPr>
              <w:t>Código</w:t>
            </w:r>
            <w:r>
              <w:t xml:space="preserve">: </w:t>
            </w:r>
            <w:r w:rsidR="00906FA9">
              <w:t>HU3-P2</w:t>
            </w:r>
          </w:p>
        </w:tc>
        <w:tc>
          <w:tcPr>
            <w:tcW w:w="4556" w:type="dxa"/>
          </w:tcPr>
          <w:p w14:paraId="348FAE06" w14:textId="5C24BAA1" w:rsidR="009E5206" w:rsidRDefault="009E5206" w:rsidP="00906FA9">
            <w:pPr>
              <w:jc w:val="left"/>
            </w:pPr>
            <w:r w:rsidRPr="009E5206">
              <w:rPr>
                <w:b/>
              </w:rPr>
              <w:t>Historia de Usuario</w:t>
            </w:r>
            <w:r>
              <w:t xml:space="preserve">: </w:t>
            </w:r>
            <w:r w:rsidR="00906FA9">
              <w:rPr>
                <w:szCs w:val="25"/>
                <w:lang w:val="es-419"/>
              </w:rPr>
              <w:t>3</w:t>
            </w:r>
          </w:p>
        </w:tc>
      </w:tr>
      <w:tr w:rsidR="009E5206" w14:paraId="47DD67CD" w14:textId="77777777" w:rsidTr="00F72644">
        <w:tc>
          <w:tcPr>
            <w:tcW w:w="9111" w:type="dxa"/>
            <w:gridSpan w:val="2"/>
          </w:tcPr>
          <w:p w14:paraId="23D1EF7E" w14:textId="08189207" w:rsidR="009E5206" w:rsidRDefault="009E5206" w:rsidP="00F72644">
            <w:r w:rsidRPr="009E5206">
              <w:rPr>
                <w:b/>
              </w:rPr>
              <w:t>Nombre</w:t>
            </w:r>
            <w:r>
              <w:t xml:space="preserve">: </w:t>
            </w:r>
            <w:r w:rsidR="00906FA9">
              <w:rPr>
                <w:szCs w:val="25"/>
                <w:lang w:val="es-419"/>
              </w:rPr>
              <w:t>Crear</w:t>
            </w:r>
            <w:r w:rsidR="00906FA9" w:rsidRPr="00F81276">
              <w:rPr>
                <w:szCs w:val="25"/>
                <w:lang w:val="es-419"/>
              </w:rPr>
              <w:t xml:space="preserve"> configuració</w:t>
            </w:r>
            <w:r w:rsidR="00906FA9">
              <w:rPr>
                <w:szCs w:val="25"/>
                <w:lang w:val="es-419"/>
              </w:rPr>
              <w:t>n dinámica de los experimentos</w:t>
            </w:r>
          </w:p>
        </w:tc>
      </w:tr>
      <w:tr w:rsidR="009E5206" w14:paraId="2ABC2BC8" w14:textId="77777777" w:rsidTr="00F72644">
        <w:tc>
          <w:tcPr>
            <w:tcW w:w="9111" w:type="dxa"/>
            <w:gridSpan w:val="2"/>
          </w:tcPr>
          <w:p w14:paraId="13E3F1B3" w14:textId="1AD0E4FD" w:rsidR="009E5206" w:rsidRDefault="009E5206" w:rsidP="00F72644">
            <w:r w:rsidRPr="009E5206">
              <w:rPr>
                <w:b/>
              </w:rPr>
              <w:t>Descripción</w:t>
            </w:r>
            <w:r>
              <w:t xml:space="preserve">: </w:t>
            </w:r>
            <w:r w:rsidR="00FD3391">
              <w:t xml:space="preserve">El sistema configura los diferentes parámetros de la configuración dependiendo de los valores que </w:t>
            </w:r>
            <w:r w:rsidR="00B8701B">
              <w:t>introduzca el usuario en los diferentes campos</w:t>
            </w:r>
          </w:p>
        </w:tc>
      </w:tr>
      <w:tr w:rsidR="009E5206" w14:paraId="61431EBB" w14:textId="77777777" w:rsidTr="00F72644">
        <w:tc>
          <w:tcPr>
            <w:tcW w:w="9111" w:type="dxa"/>
            <w:gridSpan w:val="2"/>
          </w:tcPr>
          <w:p w14:paraId="0FE863A3" w14:textId="43D68E0F" w:rsidR="009E5206" w:rsidRDefault="009E5206" w:rsidP="00F72644">
            <w:r w:rsidRPr="009E5206">
              <w:rPr>
                <w:b/>
              </w:rPr>
              <w:t>Condiciones de ejecución</w:t>
            </w:r>
            <w:r>
              <w:t xml:space="preserve">: </w:t>
            </w:r>
            <w:r w:rsidR="00FA4187">
              <w:t>El usuario debe seleccionar algunos parámetros.</w:t>
            </w:r>
          </w:p>
        </w:tc>
      </w:tr>
      <w:tr w:rsidR="009E5206" w14:paraId="5BE9B591" w14:textId="77777777" w:rsidTr="00F72644">
        <w:tc>
          <w:tcPr>
            <w:tcW w:w="9111" w:type="dxa"/>
            <w:gridSpan w:val="2"/>
          </w:tcPr>
          <w:p w14:paraId="66FEE6D0" w14:textId="75F0EE81" w:rsidR="009E5206" w:rsidRDefault="009E5206" w:rsidP="00F72644">
            <w:r w:rsidRPr="009E5206">
              <w:rPr>
                <w:b/>
              </w:rPr>
              <w:t>Entrada/Pasos de ejecución</w:t>
            </w:r>
            <w:r>
              <w:t xml:space="preserve">: </w:t>
            </w:r>
            <w:r w:rsidR="00FA4187">
              <w:t>Acceder a la vista de configuración de un nuevo experimento desde la vista principal haciendo clic en la pestaña “</w:t>
            </w:r>
            <w:r w:rsidR="00FA4187" w:rsidRPr="00E124C5">
              <w:rPr>
                <w:i/>
              </w:rPr>
              <w:t>Experiment Configuration</w:t>
            </w:r>
            <w:r w:rsidR="00FA4187">
              <w:t xml:space="preserve">”. En la vista de configuración </w:t>
            </w:r>
            <w:r w:rsidR="00A07299">
              <w:t>parámetros</w:t>
            </w:r>
            <w:r w:rsidR="00FA4187">
              <w:t xml:space="preserve"> necesarios para configurar un nuevo experimento.</w:t>
            </w:r>
          </w:p>
        </w:tc>
      </w:tr>
      <w:tr w:rsidR="009E5206" w14:paraId="5C51F1E3" w14:textId="77777777" w:rsidTr="00F72644">
        <w:tc>
          <w:tcPr>
            <w:tcW w:w="9111" w:type="dxa"/>
            <w:gridSpan w:val="2"/>
          </w:tcPr>
          <w:p w14:paraId="2FE76D1E" w14:textId="4FFDFA33" w:rsidR="009E5206" w:rsidRDefault="009E5206" w:rsidP="00F72644">
            <w:r w:rsidRPr="009E5206">
              <w:rPr>
                <w:b/>
              </w:rPr>
              <w:t>Resultado esperado</w:t>
            </w:r>
            <w:r>
              <w:t>:</w:t>
            </w:r>
            <w:r w:rsidR="0002179A">
              <w:t xml:space="preserve"> </w:t>
            </w:r>
            <w:r w:rsidR="0002179A" w:rsidRPr="00F72644">
              <w:t xml:space="preserve">Poder llenar los campos sin errores y </w:t>
            </w:r>
            <w:r w:rsidR="00844200">
              <w:t>que el sistema halla seleccionado</w:t>
            </w:r>
            <w:r w:rsidR="0002179A" w:rsidRPr="00F72644">
              <w:t xml:space="preserve"> aquellos que sean correctos en función de la configuración</w:t>
            </w:r>
            <w:r w:rsidR="0002179A">
              <w:t>.</w:t>
            </w:r>
          </w:p>
        </w:tc>
      </w:tr>
      <w:tr w:rsidR="009E5206" w14:paraId="3B33B70D" w14:textId="77777777" w:rsidTr="00F72644">
        <w:tc>
          <w:tcPr>
            <w:tcW w:w="9111" w:type="dxa"/>
            <w:gridSpan w:val="2"/>
          </w:tcPr>
          <w:p w14:paraId="4EB97113" w14:textId="5D7445BA" w:rsidR="009E5206" w:rsidRDefault="009E5206" w:rsidP="00F72644">
            <w:r w:rsidRPr="009E5206">
              <w:rPr>
                <w:b/>
              </w:rPr>
              <w:t>Evaluación de la prueba</w:t>
            </w:r>
            <w:r>
              <w:t xml:space="preserve">: </w:t>
            </w:r>
            <w:r w:rsidR="00844200">
              <w:t>Prueba satisfactoria</w:t>
            </w:r>
          </w:p>
        </w:tc>
      </w:tr>
    </w:tbl>
    <w:p w14:paraId="15DCB311" w14:textId="77777777" w:rsidR="009E5206" w:rsidRDefault="009E5206" w:rsidP="00852A5E"/>
    <w:p w14:paraId="52DF63BC" w14:textId="77777777" w:rsidR="009E5206" w:rsidRDefault="009E5206" w:rsidP="00852A5E"/>
    <w:p w14:paraId="3428F1C2" w14:textId="3757CBA9" w:rsidR="007A425C" w:rsidRDefault="007A425C" w:rsidP="007A425C">
      <w:pPr>
        <w:pStyle w:val="Descripcin"/>
        <w:keepNext/>
      </w:pPr>
      <w:bookmarkStart w:id="327" w:name="_Toc4342730"/>
      <w:r>
        <w:t xml:space="preserve">Tabla </w:t>
      </w:r>
      <w:r>
        <w:fldChar w:fldCharType="begin"/>
      </w:r>
      <w:r>
        <w:instrText xml:space="preserve"> SEQ Tabla \* ARABIC </w:instrText>
      </w:r>
      <w:r>
        <w:fldChar w:fldCharType="separate"/>
      </w:r>
      <w:r w:rsidR="00162A09">
        <w:rPr>
          <w:noProof/>
        </w:rPr>
        <w:t>37</w:t>
      </w:r>
      <w:r>
        <w:fldChar w:fldCharType="end"/>
      </w:r>
      <w:r w:rsidRPr="006268AA">
        <w:t>: Cas</w:t>
      </w:r>
      <w:r>
        <w:t>o de Prueba de Aceptación UH4-P3</w:t>
      </w:r>
      <w:bookmarkEnd w:id="327"/>
    </w:p>
    <w:tbl>
      <w:tblPr>
        <w:tblStyle w:val="Tablaconcuadrcula"/>
        <w:tblW w:w="0" w:type="auto"/>
        <w:tblLook w:val="04A0" w:firstRow="1" w:lastRow="0" w:firstColumn="1" w:lastColumn="0" w:noHBand="0" w:noVBand="1"/>
      </w:tblPr>
      <w:tblGrid>
        <w:gridCol w:w="4555"/>
        <w:gridCol w:w="4556"/>
      </w:tblGrid>
      <w:tr w:rsidR="009E5206" w14:paraId="6FE1AEC1" w14:textId="77777777" w:rsidTr="00F72644">
        <w:tc>
          <w:tcPr>
            <w:tcW w:w="9111" w:type="dxa"/>
            <w:gridSpan w:val="2"/>
            <w:shd w:val="clear" w:color="auto" w:fill="9CC2E5" w:themeFill="accent5" w:themeFillTint="99"/>
          </w:tcPr>
          <w:p w14:paraId="6D97B402" w14:textId="77777777" w:rsidR="009E5206" w:rsidRPr="006A06FD" w:rsidRDefault="009E5206" w:rsidP="00F72644">
            <w:pPr>
              <w:spacing w:line="240" w:lineRule="auto"/>
              <w:jc w:val="center"/>
              <w:rPr>
                <w:b/>
                <w:sz w:val="28"/>
              </w:rPr>
            </w:pPr>
            <w:r w:rsidRPr="006A06FD">
              <w:rPr>
                <w:b/>
                <w:sz w:val="28"/>
              </w:rPr>
              <w:t>Caso de Prueba de Aceptación</w:t>
            </w:r>
          </w:p>
        </w:tc>
      </w:tr>
      <w:tr w:rsidR="009E5206" w14:paraId="50E43E05" w14:textId="77777777" w:rsidTr="00F72644">
        <w:tc>
          <w:tcPr>
            <w:tcW w:w="4555" w:type="dxa"/>
          </w:tcPr>
          <w:p w14:paraId="3FFA1009" w14:textId="6C123937" w:rsidR="009E5206" w:rsidRDefault="009E5206" w:rsidP="00F72644">
            <w:r w:rsidRPr="009E5206">
              <w:rPr>
                <w:b/>
              </w:rPr>
              <w:t>Código</w:t>
            </w:r>
            <w:r>
              <w:t xml:space="preserve">: </w:t>
            </w:r>
            <w:r w:rsidR="00A07299">
              <w:t>HU</w:t>
            </w:r>
            <w:r w:rsidR="00EC3796">
              <w:t>4-P3</w:t>
            </w:r>
          </w:p>
        </w:tc>
        <w:tc>
          <w:tcPr>
            <w:tcW w:w="4556" w:type="dxa"/>
          </w:tcPr>
          <w:p w14:paraId="7745EEBA" w14:textId="464EF9E9" w:rsidR="009E5206" w:rsidRDefault="009E5206" w:rsidP="00F72644">
            <w:r w:rsidRPr="009E5206">
              <w:rPr>
                <w:b/>
              </w:rPr>
              <w:t>Historia de Usuario</w:t>
            </w:r>
            <w:r>
              <w:t xml:space="preserve">: </w:t>
            </w:r>
            <w:r w:rsidR="00037C8F">
              <w:t>4</w:t>
            </w:r>
          </w:p>
        </w:tc>
      </w:tr>
      <w:tr w:rsidR="009E5206" w14:paraId="3BFDB3BD" w14:textId="77777777" w:rsidTr="00F72644">
        <w:tc>
          <w:tcPr>
            <w:tcW w:w="9111" w:type="dxa"/>
            <w:gridSpan w:val="2"/>
          </w:tcPr>
          <w:p w14:paraId="5F2C27BF" w14:textId="25A7DA66" w:rsidR="009E5206" w:rsidRDefault="009E5206" w:rsidP="00F72644">
            <w:r w:rsidRPr="009E5206">
              <w:rPr>
                <w:b/>
              </w:rPr>
              <w:t>Nombre</w:t>
            </w:r>
            <w:r>
              <w:t xml:space="preserve">: </w:t>
            </w:r>
            <w:r w:rsidR="00EE55B6">
              <w:t>Gestionar usuario</w:t>
            </w:r>
          </w:p>
        </w:tc>
      </w:tr>
      <w:tr w:rsidR="009E5206" w14:paraId="066EEFC9" w14:textId="77777777" w:rsidTr="00F72644">
        <w:tc>
          <w:tcPr>
            <w:tcW w:w="9111" w:type="dxa"/>
            <w:gridSpan w:val="2"/>
          </w:tcPr>
          <w:p w14:paraId="0EE51BFA" w14:textId="3A674885" w:rsidR="009E5206" w:rsidRDefault="009E5206" w:rsidP="00F72644">
            <w:r w:rsidRPr="009E5206">
              <w:rPr>
                <w:b/>
              </w:rPr>
              <w:t>Descripción</w:t>
            </w:r>
            <w:r>
              <w:t xml:space="preserve">: </w:t>
            </w:r>
            <w:r w:rsidR="003B2767">
              <w:t>El sistema permite una gestión eficiente de cuentas de usuario</w:t>
            </w:r>
          </w:p>
        </w:tc>
      </w:tr>
      <w:tr w:rsidR="009E5206" w14:paraId="17C8DD6F" w14:textId="77777777" w:rsidTr="00F72644">
        <w:tc>
          <w:tcPr>
            <w:tcW w:w="9111" w:type="dxa"/>
            <w:gridSpan w:val="2"/>
          </w:tcPr>
          <w:p w14:paraId="68F19AB4" w14:textId="40142BA6" w:rsidR="009E5206" w:rsidRDefault="009E5206" w:rsidP="00E124C5">
            <w:pPr>
              <w:jc w:val="left"/>
            </w:pPr>
            <w:r w:rsidRPr="009E5206">
              <w:rPr>
                <w:b/>
              </w:rPr>
              <w:t>Condiciones de ejecución</w:t>
            </w:r>
            <w:r>
              <w:t xml:space="preserve">: </w:t>
            </w:r>
            <w:r w:rsidR="00DF6F66">
              <w:t xml:space="preserve">El usuario </w:t>
            </w:r>
            <w:r w:rsidR="00F95B7A">
              <w:t xml:space="preserve">no debe estar registrado ya en la </w:t>
            </w:r>
            <w:r w:rsidR="00E124C5">
              <w:t>aplicación</w:t>
            </w:r>
            <w:r w:rsidR="00DF6F66">
              <w:t>.</w:t>
            </w:r>
          </w:p>
        </w:tc>
      </w:tr>
      <w:tr w:rsidR="009E5206" w14:paraId="2CF091E2" w14:textId="77777777" w:rsidTr="00F72644">
        <w:tc>
          <w:tcPr>
            <w:tcW w:w="9111" w:type="dxa"/>
            <w:gridSpan w:val="2"/>
          </w:tcPr>
          <w:p w14:paraId="0FE3B056" w14:textId="303D2B80" w:rsidR="009E5206" w:rsidRDefault="009E5206" w:rsidP="00F72644">
            <w:r w:rsidRPr="009E5206">
              <w:rPr>
                <w:b/>
              </w:rPr>
              <w:t>Entrada/Pasos de ejecución</w:t>
            </w:r>
            <w:r>
              <w:t xml:space="preserve">: </w:t>
            </w:r>
            <w:r w:rsidR="00DF6F66">
              <w:t xml:space="preserve">Acceder a la vista de registro de nuevo usuario a </w:t>
            </w:r>
            <w:r w:rsidR="00893723">
              <w:t>través de la vista principal haciendo clic en el botón “</w:t>
            </w:r>
            <w:r w:rsidR="00893723" w:rsidRPr="00E124C5">
              <w:rPr>
                <w:i/>
              </w:rPr>
              <w:t>Sign Up</w:t>
            </w:r>
            <w:r w:rsidR="00893723">
              <w:t>”</w:t>
            </w:r>
            <w:r w:rsidR="00E124C5">
              <w:t xml:space="preserve">. </w:t>
            </w:r>
            <w:r w:rsidR="00030153">
              <w:t xml:space="preserve">En la vista de registro de nuevo usuario rellenar los campos requeridos, luego hacer clic en el botón </w:t>
            </w:r>
            <w:r w:rsidR="007A425C">
              <w:t>“</w:t>
            </w:r>
            <w:r w:rsidR="007A425C" w:rsidRPr="007A425C">
              <w:rPr>
                <w:i/>
              </w:rPr>
              <w:t>Sign In</w:t>
            </w:r>
            <w:r w:rsidR="007A425C">
              <w:t>”.</w:t>
            </w:r>
          </w:p>
        </w:tc>
      </w:tr>
      <w:tr w:rsidR="009E5206" w14:paraId="7C67CD0C" w14:textId="77777777" w:rsidTr="00F72644">
        <w:tc>
          <w:tcPr>
            <w:tcW w:w="9111" w:type="dxa"/>
            <w:gridSpan w:val="2"/>
          </w:tcPr>
          <w:p w14:paraId="24195F40" w14:textId="35BA9701" w:rsidR="009E5206" w:rsidRDefault="009E5206" w:rsidP="00F72644">
            <w:r w:rsidRPr="009E5206">
              <w:rPr>
                <w:b/>
              </w:rPr>
              <w:t>Resultado esperado</w:t>
            </w:r>
            <w:r>
              <w:t>:</w:t>
            </w:r>
            <w:r w:rsidR="007A425C">
              <w:t xml:space="preserve"> El usuario debe quedar registrado en el sistema.</w:t>
            </w:r>
          </w:p>
        </w:tc>
      </w:tr>
      <w:tr w:rsidR="009E5206" w14:paraId="6583ACF8" w14:textId="77777777" w:rsidTr="00F72644">
        <w:tc>
          <w:tcPr>
            <w:tcW w:w="9111" w:type="dxa"/>
            <w:gridSpan w:val="2"/>
          </w:tcPr>
          <w:p w14:paraId="35324B68" w14:textId="523FE278" w:rsidR="009E5206" w:rsidRDefault="009E5206" w:rsidP="00F72644">
            <w:r w:rsidRPr="009E5206">
              <w:rPr>
                <w:b/>
              </w:rPr>
              <w:t>Evaluación de la prueba</w:t>
            </w:r>
            <w:r>
              <w:t xml:space="preserve">: </w:t>
            </w:r>
            <w:r w:rsidR="007A425C">
              <w:t>Prueba satisfactoria.</w:t>
            </w:r>
          </w:p>
        </w:tc>
      </w:tr>
    </w:tbl>
    <w:p w14:paraId="20597BED" w14:textId="372CC26E" w:rsidR="007A425C" w:rsidRDefault="007A425C" w:rsidP="007A425C">
      <w:pPr>
        <w:pStyle w:val="Descripcin"/>
        <w:keepNext/>
      </w:pPr>
      <w:bookmarkStart w:id="328" w:name="_Toc4342731"/>
      <w:r>
        <w:lastRenderedPageBreak/>
        <w:t xml:space="preserve">Tabla </w:t>
      </w:r>
      <w:r>
        <w:fldChar w:fldCharType="begin"/>
      </w:r>
      <w:r>
        <w:instrText xml:space="preserve"> SEQ Tabla \* ARABIC </w:instrText>
      </w:r>
      <w:r>
        <w:fldChar w:fldCharType="separate"/>
      </w:r>
      <w:r w:rsidR="00162A09">
        <w:rPr>
          <w:noProof/>
        </w:rPr>
        <w:t>38</w:t>
      </w:r>
      <w:r>
        <w:fldChar w:fldCharType="end"/>
      </w:r>
      <w:bookmarkStart w:id="329" w:name="OLE_LINK235"/>
      <w:bookmarkStart w:id="330" w:name="OLE_LINK236"/>
      <w:r w:rsidRPr="007D2341">
        <w:t>: Cas</w:t>
      </w:r>
      <w:r>
        <w:t>o de Prueba de Aceptación UH5-P4</w:t>
      </w:r>
      <w:bookmarkEnd w:id="328"/>
      <w:bookmarkEnd w:id="329"/>
      <w:bookmarkEnd w:id="330"/>
    </w:p>
    <w:tbl>
      <w:tblPr>
        <w:tblStyle w:val="Tablaconcuadrcula"/>
        <w:tblW w:w="0" w:type="auto"/>
        <w:tblLook w:val="04A0" w:firstRow="1" w:lastRow="0" w:firstColumn="1" w:lastColumn="0" w:noHBand="0" w:noVBand="1"/>
      </w:tblPr>
      <w:tblGrid>
        <w:gridCol w:w="4555"/>
        <w:gridCol w:w="4556"/>
      </w:tblGrid>
      <w:tr w:rsidR="009E5206" w14:paraId="6BAEB21F" w14:textId="77777777" w:rsidTr="00F72644">
        <w:tc>
          <w:tcPr>
            <w:tcW w:w="9111" w:type="dxa"/>
            <w:gridSpan w:val="2"/>
            <w:shd w:val="clear" w:color="auto" w:fill="9CC2E5" w:themeFill="accent5" w:themeFillTint="99"/>
          </w:tcPr>
          <w:p w14:paraId="06AB10C3" w14:textId="77777777" w:rsidR="009E5206" w:rsidRPr="006A06FD" w:rsidRDefault="009E5206" w:rsidP="00F72644">
            <w:pPr>
              <w:spacing w:line="240" w:lineRule="auto"/>
              <w:jc w:val="center"/>
              <w:rPr>
                <w:b/>
                <w:sz w:val="28"/>
              </w:rPr>
            </w:pPr>
            <w:bookmarkStart w:id="331" w:name="OLE_LINK237"/>
            <w:bookmarkStart w:id="332" w:name="OLE_LINK238"/>
            <w:bookmarkStart w:id="333" w:name="OLE_LINK247"/>
            <w:r w:rsidRPr="006A06FD">
              <w:rPr>
                <w:b/>
                <w:sz w:val="28"/>
              </w:rPr>
              <w:t>Caso de Prueba de Aceptación</w:t>
            </w:r>
          </w:p>
        </w:tc>
      </w:tr>
      <w:tr w:rsidR="009E5206" w14:paraId="35F45559" w14:textId="77777777" w:rsidTr="00F72644">
        <w:tc>
          <w:tcPr>
            <w:tcW w:w="4555" w:type="dxa"/>
          </w:tcPr>
          <w:p w14:paraId="27F452B0" w14:textId="620149F2" w:rsidR="009E5206" w:rsidRDefault="009E5206" w:rsidP="00F72644">
            <w:r w:rsidRPr="009E5206">
              <w:rPr>
                <w:b/>
              </w:rPr>
              <w:t>Código</w:t>
            </w:r>
            <w:r>
              <w:t xml:space="preserve">: </w:t>
            </w:r>
            <w:r w:rsidR="007A425C">
              <w:t>HU5-P4</w:t>
            </w:r>
          </w:p>
        </w:tc>
        <w:tc>
          <w:tcPr>
            <w:tcW w:w="4556" w:type="dxa"/>
          </w:tcPr>
          <w:p w14:paraId="6314F47D" w14:textId="44204946" w:rsidR="009E5206" w:rsidRDefault="009E5206" w:rsidP="00F72644">
            <w:r w:rsidRPr="009E5206">
              <w:rPr>
                <w:b/>
              </w:rPr>
              <w:t>Historia de Usuario</w:t>
            </w:r>
            <w:r>
              <w:t xml:space="preserve">: </w:t>
            </w:r>
            <w:r w:rsidR="00EE55B6">
              <w:t>5</w:t>
            </w:r>
          </w:p>
        </w:tc>
      </w:tr>
      <w:tr w:rsidR="009E5206" w14:paraId="00BEDD20" w14:textId="77777777" w:rsidTr="00F72644">
        <w:tc>
          <w:tcPr>
            <w:tcW w:w="9111" w:type="dxa"/>
            <w:gridSpan w:val="2"/>
          </w:tcPr>
          <w:p w14:paraId="797B0D6C" w14:textId="63A6128E" w:rsidR="009E5206" w:rsidRPr="00EE55B6" w:rsidRDefault="009E5206" w:rsidP="00EE55B6">
            <w:pPr>
              <w:spacing w:after="138" w:line="240" w:lineRule="auto"/>
              <w:jc w:val="left"/>
              <w:rPr>
                <w:szCs w:val="25"/>
                <w:lang w:val="es-419"/>
              </w:rPr>
            </w:pPr>
            <w:r w:rsidRPr="009E5206">
              <w:rPr>
                <w:b/>
              </w:rPr>
              <w:t>Nombre</w:t>
            </w:r>
            <w:r>
              <w:t xml:space="preserve">: </w:t>
            </w:r>
            <w:r w:rsidR="00EE55B6" w:rsidRPr="00F81276">
              <w:rPr>
                <w:szCs w:val="25"/>
                <w:lang w:val="es-419"/>
              </w:rPr>
              <w:t>Guardar la configuracion de un experimento</w:t>
            </w:r>
          </w:p>
        </w:tc>
      </w:tr>
      <w:tr w:rsidR="009E5206" w14:paraId="6D5B4752" w14:textId="77777777" w:rsidTr="00F72644">
        <w:tc>
          <w:tcPr>
            <w:tcW w:w="9111" w:type="dxa"/>
            <w:gridSpan w:val="2"/>
          </w:tcPr>
          <w:p w14:paraId="3535D5E3" w14:textId="7C100862" w:rsidR="009E5206" w:rsidRDefault="009E5206" w:rsidP="00F72644">
            <w:r w:rsidRPr="009E5206">
              <w:rPr>
                <w:b/>
              </w:rPr>
              <w:t>Descripción</w:t>
            </w:r>
            <w:r>
              <w:t xml:space="preserve">: </w:t>
            </w:r>
            <w:r w:rsidR="00EE55B6" w:rsidRPr="00037C8F">
              <w:t>Prueba la funcionalidad de guardar una configuración de un experimento de JCLAL</w:t>
            </w:r>
          </w:p>
        </w:tc>
      </w:tr>
      <w:tr w:rsidR="009E5206" w14:paraId="6A8F55AD" w14:textId="77777777" w:rsidTr="00F72644">
        <w:tc>
          <w:tcPr>
            <w:tcW w:w="9111" w:type="dxa"/>
            <w:gridSpan w:val="2"/>
          </w:tcPr>
          <w:p w14:paraId="61CC02AB" w14:textId="7962A854" w:rsidR="009E5206" w:rsidRDefault="009E5206" w:rsidP="00F72644">
            <w:r w:rsidRPr="009E5206">
              <w:rPr>
                <w:b/>
              </w:rPr>
              <w:t>Condiciones de ejecución</w:t>
            </w:r>
            <w:r>
              <w:t xml:space="preserve">: </w:t>
            </w:r>
            <w:r w:rsidR="006B1D0C">
              <w:t xml:space="preserve">El usuario debe iniciar sesión en la aplicación. </w:t>
            </w:r>
            <w:r w:rsidR="007A425C">
              <w:t>Configurar un experimento.</w:t>
            </w:r>
          </w:p>
        </w:tc>
      </w:tr>
      <w:tr w:rsidR="009E5206" w14:paraId="23F119D3" w14:textId="77777777" w:rsidTr="00F72644">
        <w:tc>
          <w:tcPr>
            <w:tcW w:w="9111" w:type="dxa"/>
            <w:gridSpan w:val="2"/>
          </w:tcPr>
          <w:p w14:paraId="17D6BBD8" w14:textId="3BB00ED3" w:rsidR="009E5206" w:rsidRDefault="009E5206" w:rsidP="00F72644">
            <w:r w:rsidRPr="009E5206">
              <w:rPr>
                <w:b/>
              </w:rPr>
              <w:t>Entrada/Pasos de ejecución</w:t>
            </w:r>
            <w:r w:rsidR="006B1D0C">
              <w:t xml:space="preserve">: </w:t>
            </w:r>
            <w:r w:rsidR="005B3B2E">
              <w:t xml:space="preserve">En la vista de configuración </w:t>
            </w:r>
            <w:r w:rsidR="00094A6A">
              <w:t>de nuevo experimento, realiz</w:t>
            </w:r>
            <w:r w:rsidR="006B1D0C">
              <w:t>a</w:t>
            </w:r>
            <w:r w:rsidR="00094A6A">
              <w:t>r</w:t>
            </w:r>
            <w:r w:rsidR="006B1D0C">
              <w:t xml:space="preserve"> la configuración de un </w:t>
            </w:r>
            <w:r w:rsidR="009C6159">
              <w:t>nuevo experimen</w:t>
            </w:r>
            <w:r w:rsidR="006B1D0C">
              <w:t>to</w:t>
            </w:r>
            <w:r w:rsidR="00094A6A">
              <w:t>.</w:t>
            </w:r>
            <w:r w:rsidR="009C6159">
              <w:t xml:space="preserve"> </w:t>
            </w:r>
            <w:r w:rsidR="00094A6A">
              <w:t>H</w:t>
            </w:r>
            <w:r w:rsidR="009C6159">
              <w:t>acer clic en el botón “</w:t>
            </w:r>
            <w:r w:rsidR="009C6159" w:rsidRPr="009C6159">
              <w:rPr>
                <w:i/>
              </w:rPr>
              <w:t>Save</w:t>
            </w:r>
            <w:r w:rsidR="009C6159">
              <w:t>” en el panel “</w:t>
            </w:r>
            <w:r w:rsidR="009C6159" w:rsidRPr="009C6159">
              <w:rPr>
                <w:i/>
              </w:rPr>
              <w:t>Configuración</w:t>
            </w:r>
            <w:r w:rsidR="009C6159">
              <w:t>”</w:t>
            </w:r>
            <w:r w:rsidR="00CA3906">
              <w:t xml:space="preserve">. </w:t>
            </w:r>
          </w:p>
        </w:tc>
      </w:tr>
      <w:tr w:rsidR="009E5206" w14:paraId="6DA04894" w14:textId="77777777" w:rsidTr="00F72644">
        <w:tc>
          <w:tcPr>
            <w:tcW w:w="9111" w:type="dxa"/>
            <w:gridSpan w:val="2"/>
          </w:tcPr>
          <w:p w14:paraId="73786AA6" w14:textId="7AB58210" w:rsidR="009E5206" w:rsidRDefault="009E5206" w:rsidP="00F72644">
            <w:r w:rsidRPr="009E5206">
              <w:rPr>
                <w:b/>
              </w:rPr>
              <w:t>Resultado esperado</w:t>
            </w:r>
            <w:r>
              <w:t>:</w:t>
            </w:r>
            <w:r w:rsidR="00E7192E">
              <w:t xml:space="preserve"> El sistema mostrara un </w:t>
            </w:r>
            <w:r w:rsidR="00E7192E" w:rsidRPr="00CA3906">
              <w:rPr>
                <w:i/>
              </w:rPr>
              <w:t>alert</w:t>
            </w:r>
            <w:r w:rsidR="00E7192E">
              <w:rPr>
                <w:i/>
              </w:rPr>
              <w:t xml:space="preserve"> </w:t>
            </w:r>
            <w:r w:rsidR="00E7192E" w:rsidRPr="00CA3906">
              <w:t>advirtiendo que la configuración ha sido guardada exitosamente</w:t>
            </w:r>
          </w:p>
        </w:tc>
      </w:tr>
      <w:tr w:rsidR="009E5206" w14:paraId="4F51A0B8" w14:textId="77777777" w:rsidTr="00F72644">
        <w:tc>
          <w:tcPr>
            <w:tcW w:w="9111" w:type="dxa"/>
            <w:gridSpan w:val="2"/>
          </w:tcPr>
          <w:p w14:paraId="390D53B9" w14:textId="0E4F81C3" w:rsidR="009E5206" w:rsidRDefault="009E5206" w:rsidP="00F72644">
            <w:r w:rsidRPr="009E5206">
              <w:rPr>
                <w:b/>
              </w:rPr>
              <w:t>Evaluación de la prueba</w:t>
            </w:r>
            <w:r>
              <w:t xml:space="preserve">: </w:t>
            </w:r>
            <w:r w:rsidR="00E7192E">
              <w:t>Prueba exitosa</w:t>
            </w:r>
          </w:p>
        </w:tc>
      </w:tr>
      <w:bookmarkEnd w:id="331"/>
      <w:bookmarkEnd w:id="332"/>
      <w:bookmarkEnd w:id="333"/>
    </w:tbl>
    <w:p w14:paraId="53F204B2" w14:textId="77777777" w:rsidR="009E5206" w:rsidRDefault="009E5206" w:rsidP="00852A5E"/>
    <w:p w14:paraId="6556AD40" w14:textId="77777777" w:rsidR="009E5206" w:rsidRDefault="009E5206" w:rsidP="00852A5E"/>
    <w:p w14:paraId="70D8156E" w14:textId="761D0B02" w:rsidR="00E7192E" w:rsidRDefault="00E7192E" w:rsidP="00E7192E">
      <w:pPr>
        <w:pStyle w:val="Descripcin"/>
        <w:keepNext/>
      </w:pPr>
      <w:bookmarkStart w:id="334" w:name="_Toc4342732"/>
      <w:r>
        <w:t xml:space="preserve">Tabla </w:t>
      </w:r>
      <w:r>
        <w:fldChar w:fldCharType="begin"/>
      </w:r>
      <w:r>
        <w:instrText xml:space="preserve"> SEQ Tabla \* ARABIC </w:instrText>
      </w:r>
      <w:r>
        <w:fldChar w:fldCharType="separate"/>
      </w:r>
      <w:r w:rsidR="00162A09">
        <w:rPr>
          <w:noProof/>
        </w:rPr>
        <w:t>39</w:t>
      </w:r>
      <w:r>
        <w:fldChar w:fldCharType="end"/>
      </w:r>
      <w:bookmarkStart w:id="335" w:name="OLE_LINK252"/>
      <w:bookmarkStart w:id="336" w:name="OLE_LINK253"/>
      <w:r w:rsidRPr="003D1D23">
        <w:t>: Cas</w:t>
      </w:r>
      <w:r>
        <w:t>o de Prueba de Aceptación UH6-P5</w:t>
      </w:r>
      <w:bookmarkEnd w:id="334"/>
      <w:bookmarkEnd w:id="335"/>
      <w:bookmarkEnd w:id="336"/>
    </w:p>
    <w:tbl>
      <w:tblPr>
        <w:tblStyle w:val="Tablaconcuadrcula"/>
        <w:tblW w:w="0" w:type="auto"/>
        <w:tblLook w:val="04A0" w:firstRow="1" w:lastRow="0" w:firstColumn="1" w:lastColumn="0" w:noHBand="0" w:noVBand="1"/>
      </w:tblPr>
      <w:tblGrid>
        <w:gridCol w:w="4427"/>
        <w:gridCol w:w="4413"/>
      </w:tblGrid>
      <w:tr w:rsidR="00E7192E" w14:paraId="2CC967FD" w14:textId="77777777" w:rsidTr="00E7192E">
        <w:tc>
          <w:tcPr>
            <w:tcW w:w="8840" w:type="dxa"/>
            <w:gridSpan w:val="2"/>
            <w:shd w:val="clear" w:color="auto" w:fill="9CC2E5" w:themeFill="accent5" w:themeFillTint="99"/>
          </w:tcPr>
          <w:p w14:paraId="2500DA74" w14:textId="77777777" w:rsidR="00E7192E" w:rsidRPr="006A06FD" w:rsidRDefault="00E7192E" w:rsidP="0014647A">
            <w:pPr>
              <w:spacing w:line="240" w:lineRule="auto"/>
              <w:jc w:val="center"/>
              <w:rPr>
                <w:b/>
                <w:sz w:val="28"/>
              </w:rPr>
            </w:pPr>
            <w:bookmarkStart w:id="337" w:name="OLE_LINK243"/>
            <w:bookmarkStart w:id="338" w:name="OLE_LINK244"/>
            <w:r w:rsidRPr="006A06FD">
              <w:rPr>
                <w:b/>
                <w:sz w:val="28"/>
              </w:rPr>
              <w:t>Caso de Prueba de Aceptación</w:t>
            </w:r>
          </w:p>
        </w:tc>
      </w:tr>
      <w:tr w:rsidR="00E7192E" w14:paraId="76106947" w14:textId="77777777" w:rsidTr="00E7192E">
        <w:tc>
          <w:tcPr>
            <w:tcW w:w="4427" w:type="dxa"/>
          </w:tcPr>
          <w:p w14:paraId="45A71234" w14:textId="60A16CB3" w:rsidR="00E7192E" w:rsidRDefault="00E7192E" w:rsidP="0014647A">
            <w:r w:rsidRPr="009E5206">
              <w:rPr>
                <w:b/>
              </w:rPr>
              <w:t>Código</w:t>
            </w:r>
            <w:r>
              <w:t>: HU6-P5</w:t>
            </w:r>
          </w:p>
        </w:tc>
        <w:tc>
          <w:tcPr>
            <w:tcW w:w="4413" w:type="dxa"/>
          </w:tcPr>
          <w:p w14:paraId="35721EB2" w14:textId="7D3D0B6F" w:rsidR="00E7192E" w:rsidRDefault="00E7192E" w:rsidP="0014647A">
            <w:r w:rsidRPr="009E5206">
              <w:rPr>
                <w:b/>
              </w:rPr>
              <w:t>Historia de Usuario</w:t>
            </w:r>
            <w:r>
              <w:t>: 6</w:t>
            </w:r>
          </w:p>
        </w:tc>
      </w:tr>
      <w:tr w:rsidR="00E7192E" w14:paraId="1C4031F0" w14:textId="77777777" w:rsidTr="00E7192E">
        <w:tc>
          <w:tcPr>
            <w:tcW w:w="8840" w:type="dxa"/>
            <w:gridSpan w:val="2"/>
          </w:tcPr>
          <w:p w14:paraId="6EA3C818" w14:textId="4D8471AF" w:rsidR="00E7192E" w:rsidRPr="00EE55B6" w:rsidRDefault="00E7192E" w:rsidP="0014647A">
            <w:pPr>
              <w:spacing w:after="138" w:line="240" w:lineRule="auto"/>
              <w:jc w:val="left"/>
              <w:rPr>
                <w:szCs w:val="25"/>
                <w:lang w:val="es-419"/>
              </w:rPr>
            </w:pPr>
            <w:r w:rsidRPr="009E5206">
              <w:rPr>
                <w:b/>
              </w:rPr>
              <w:t>Nombre</w:t>
            </w:r>
            <w:r>
              <w:t xml:space="preserve">: </w:t>
            </w:r>
            <w:r>
              <w:rPr>
                <w:szCs w:val="25"/>
                <w:lang w:val="es-419"/>
              </w:rPr>
              <w:t>Cargar</w:t>
            </w:r>
            <w:r w:rsidRPr="00F81276">
              <w:rPr>
                <w:szCs w:val="25"/>
                <w:lang w:val="es-419"/>
              </w:rPr>
              <w:t xml:space="preserve"> la configuracion de un experimento</w:t>
            </w:r>
          </w:p>
        </w:tc>
      </w:tr>
      <w:tr w:rsidR="00E7192E" w14:paraId="5949E7E8" w14:textId="77777777" w:rsidTr="00E7192E">
        <w:tc>
          <w:tcPr>
            <w:tcW w:w="8840" w:type="dxa"/>
            <w:gridSpan w:val="2"/>
          </w:tcPr>
          <w:p w14:paraId="65C88958" w14:textId="77777777" w:rsidR="00E7192E" w:rsidRDefault="00E7192E" w:rsidP="0014647A">
            <w:r w:rsidRPr="009E5206">
              <w:rPr>
                <w:b/>
              </w:rPr>
              <w:t>Descripción</w:t>
            </w:r>
            <w:r>
              <w:t xml:space="preserve">: </w:t>
            </w:r>
            <w:r w:rsidRPr="00037C8F">
              <w:t>Prueba la funcionalidad de guardar una configuración de un experimento de JCLAL</w:t>
            </w:r>
          </w:p>
        </w:tc>
      </w:tr>
      <w:tr w:rsidR="00E7192E" w14:paraId="140C51C7" w14:textId="77777777" w:rsidTr="00E7192E">
        <w:tc>
          <w:tcPr>
            <w:tcW w:w="8840" w:type="dxa"/>
            <w:gridSpan w:val="2"/>
          </w:tcPr>
          <w:p w14:paraId="0352A18D" w14:textId="33CCEAB1" w:rsidR="00E7192E" w:rsidRDefault="00E7192E" w:rsidP="0014647A">
            <w:r w:rsidRPr="009E5206">
              <w:rPr>
                <w:b/>
              </w:rPr>
              <w:t>Condiciones de ejecución</w:t>
            </w:r>
            <w:r>
              <w:t>: El usuario debe iniciar sesión en la aplicación.</w:t>
            </w:r>
            <w:r w:rsidR="005B3B2E">
              <w:t xml:space="preserve"> Al menos una configuración debe haber sigo guardada previamente</w:t>
            </w:r>
            <w:r>
              <w:t>.</w:t>
            </w:r>
          </w:p>
        </w:tc>
      </w:tr>
      <w:tr w:rsidR="00E7192E" w14:paraId="0DA55A50" w14:textId="77777777" w:rsidTr="00E7192E">
        <w:tc>
          <w:tcPr>
            <w:tcW w:w="8840" w:type="dxa"/>
            <w:gridSpan w:val="2"/>
          </w:tcPr>
          <w:p w14:paraId="37A9F193" w14:textId="6E5197AE" w:rsidR="00E7192E" w:rsidRDefault="00E7192E" w:rsidP="0014647A">
            <w:r w:rsidRPr="009E5206">
              <w:rPr>
                <w:b/>
              </w:rPr>
              <w:t>Entrada/Pasos de ejecución</w:t>
            </w:r>
            <w:r>
              <w:t xml:space="preserve">: </w:t>
            </w:r>
            <w:r w:rsidR="005B3B2E">
              <w:t xml:space="preserve">En la vista de configuración de nuevo experimento, </w:t>
            </w:r>
            <w:r>
              <w:t>hacer clic en el botón “</w:t>
            </w:r>
            <w:r w:rsidR="005B3B2E">
              <w:rPr>
                <w:i/>
              </w:rPr>
              <w:t>Load</w:t>
            </w:r>
            <w:r>
              <w:t>” en el panel “</w:t>
            </w:r>
            <w:r w:rsidRPr="009C6159">
              <w:rPr>
                <w:i/>
              </w:rPr>
              <w:t>Configuración</w:t>
            </w:r>
            <w:r>
              <w:t xml:space="preserve">”. </w:t>
            </w:r>
          </w:p>
        </w:tc>
      </w:tr>
      <w:tr w:rsidR="00E7192E" w14:paraId="1033DAA4" w14:textId="77777777" w:rsidTr="00E7192E">
        <w:tc>
          <w:tcPr>
            <w:tcW w:w="8840" w:type="dxa"/>
            <w:gridSpan w:val="2"/>
          </w:tcPr>
          <w:p w14:paraId="1B867499" w14:textId="450FD29A" w:rsidR="00E7192E" w:rsidRDefault="00E7192E" w:rsidP="0014647A">
            <w:r w:rsidRPr="009E5206">
              <w:rPr>
                <w:b/>
              </w:rPr>
              <w:t>Resultado esperado</w:t>
            </w:r>
            <w:r>
              <w:t xml:space="preserve">: El sistema mostrara un </w:t>
            </w:r>
            <w:r w:rsidRPr="00CA3906">
              <w:rPr>
                <w:i/>
              </w:rPr>
              <w:t>alert</w:t>
            </w:r>
            <w:r>
              <w:rPr>
                <w:i/>
              </w:rPr>
              <w:t xml:space="preserve"> </w:t>
            </w:r>
            <w:r w:rsidRPr="00CA3906">
              <w:t xml:space="preserve">advirtiendo que la configuración ha sido </w:t>
            </w:r>
            <w:r w:rsidR="00EF2A25">
              <w:t>cargada</w:t>
            </w:r>
            <w:r w:rsidRPr="00CA3906">
              <w:t xml:space="preserve"> exitosamente</w:t>
            </w:r>
          </w:p>
        </w:tc>
      </w:tr>
      <w:tr w:rsidR="00E7192E" w14:paraId="275E792A" w14:textId="77777777" w:rsidTr="00E7192E">
        <w:tc>
          <w:tcPr>
            <w:tcW w:w="8840" w:type="dxa"/>
            <w:gridSpan w:val="2"/>
          </w:tcPr>
          <w:p w14:paraId="30577CE0" w14:textId="77777777" w:rsidR="00E7192E" w:rsidRDefault="00E7192E" w:rsidP="0014647A">
            <w:r w:rsidRPr="009E5206">
              <w:rPr>
                <w:b/>
              </w:rPr>
              <w:t>Evaluación de la prueba</w:t>
            </w:r>
            <w:r>
              <w:t>: Prueba exitosa</w:t>
            </w:r>
          </w:p>
        </w:tc>
      </w:tr>
    </w:tbl>
    <w:p w14:paraId="548AABB6" w14:textId="6CB51C74" w:rsidR="002D5FDA" w:rsidRDefault="002D5FDA" w:rsidP="002D5FDA">
      <w:pPr>
        <w:pStyle w:val="Descripcin"/>
        <w:keepNext/>
      </w:pPr>
      <w:bookmarkStart w:id="339" w:name="_Toc4342733"/>
      <w:bookmarkEnd w:id="337"/>
      <w:bookmarkEnd w:id="338"/>
      <w:r>
        <w:lastRenderedPageBreak/>
        <w:t xml:space="preserve">Tabla </w:t>
      </w:r>
      <w:r>
        <w:fldChar w:fldCharType="begin"/>
      </w:r>
      <w:r>
        <w:instrText xml:space="preserve"> SEQ Tabla \* ARABIC </w:instrText>
      </w:r>
      <w:r>
        <w:fldChar w:fldCharType="separate"/>
      </w:r>
      <w:r w:rsidR="00162A09">
        <w:rPr>
          <w:noProof/>
        </w:rPr>
        <w:t>40</w:t>
      </w:r>
      <w:r>
        <w:fldChar w:fldCharType="end"/>
      </w:r>
      <w:r w:rsidRPr="00435A6E">
        <w:t xml:space="preserve">: </w:t>
      </w:r>
      <w:r>
        <w:t>Caso de Prueba de Aceptación UH7-P6</w:t>
      </w:r>
      <w:bookmarkEnd w:id="339"/>
    </w:p>
    <w:tbl>
      <w:tblPr>
        <w:tblStyle w:val="Tablaconcuadrcula"/>
        <w:tblW w:w="0" w:type="auto"/>
        <w:tblLook w:val="04A0" w:firstRow="1" w:lastRow="0" w:firstColumn="1" w:lastColumn="0" w:noHBand="0" w:noVBand="1"/>
      </w:tblPr>
      <w:tblGrid>
        <w:gridCol w:w="4555"/>
        <w:gridCol w:w="4556"/>
      </w:tblGrid>
      <w:tr w:rsidR="0075110F" w14:paraId="3FD4E329" w14:textId="77777777" w:rsidTr="00AD5FD7">
        <w:tc>
          <w:tcPr>
            <w:tcW w:w="9111" w:type="dxa"/>
            <w:gridSpan w:val="2"/>
            <w:shd w:val="clear" w:color="auto" w:fill="9CC2E5" w:themeFill="accent5" w:themeFillTint="99"/>
          </w:tcPr>
          <w:p w14:paraId="3040C511" w14:textId="77777777" w:rsidR="0075110F" w:rsidRPr="006A06FD" w:rsidRDefault="0075110F" w:rsidP="00AD5FD7">
            <w:pPr>
              <w:spacing w:line="240" w:lineRule="auto"/>
              <w:jc w:val="center"/>
              <w:rPr>
                <w:b/>
                <w:sz w:val="28"/>
              </w:rPr>
            </w:pPr>
            <w:bookmarkStart w:id="340" w:name="OLE_LINK248"/>
            <w:bookmarkStart w:id="341" w:name="OLE_LINK249"/>
            <w:r w:rsidRPr="006A06FD">
              <w:rPr>
                <w:b/>
                <w:sz w:val="28"/>
              </w:rPr>
              <w:t>Caso de Prueba de Aceptación</w:t>
            </w:r>
          </w:p>
        </w:tc>
      </w:tr>
      <w:tr w:rsidR="0075110F" w14:paraId="549E28F2" w14:textId="77777777" w:rsidTr="00AD5FD7">
        <w:tc>
          <w:tcPr>
            <w:tcW w:w="4555" w:type="dxa"/>
          </w:tcPr>
          <w:p w14:paraId="651B6865" w14:textId="64B14775" w:rsidR="0075110F" w:rsidRDefault="0075110F" w:rsidP="00AD5FD7">
            <w:r w:rsidRPr="009E5206">
              <w:rPr>
                <w:b/>
              </w:rPr>
              <w:t>Código</w:t>
            </w:r>
            <w:r>
              <w:t>: HU7-P6</w:t>
            </w:r>
          </w:p>
        </w:tc>
        <w:tc>
          <w:tcPr>
            <w:tcW w:w="4556" w:type="dxa"/>
          </w:tcPr>
          <w:p w14:paraId="6780D5FD" w14:textId="625F4E39" w:rsidR="0075110F" w:rsidRDefault="0075110F" w:rsidP="00AD5FD7">
            <w:r w:rsidRPr="009E5206">
              <w:rPr>
                <w:b/>
              </w:rPr>
              <w:t>Historia de Usuario</w:t>
            </w:r>
            <w:r>
              <w:t>: 7</w:t>
            </w:r>
          </w:p>
        </w:tc>
      </w:tr>
      <w:tr w:rsidR="0075110F" w14:paraId="51C85180" w14:textId="77777777" w:rsidTr="00AD5FD7">
        <w:tc>
          <w:tcPr>
            <w:tcW w:w="9111" w:type="dxa"/>
            <w:gridSpan w:val="2"/>
          </w:tcPr>
          <w:p w14:paraId="5295A42E" w14:textId="3C6B870F" w:rsidR="0075110F" w:rsidRPr="00EE55B6" w:rsidRDefault="0075110F" w:rsidP="00AD5FD7">
            <w:pPr>
              <w:spacing w:after="138" w:line="240" w:lineRule="auto"/>
              <w:jc w:val="left"/>
              <w:rPr>
                <w:szCs w:val="25"/>
                <w:lang w:val="es-419"/>
              </w:rPr>
            </w:pPr>
            <w:r w:rsidRPr="009E5206">
              <w:rPr>
                <w:b/>
              </w:rPr>
              <w:t>Nombre</w:t>
            </w:r>
            <w:r>
              <w:t xml:space="preserve">: </w:t>
            </w:r>
            <w:r>
              <w:rPr>
                <w:szCs w:val="25"/>
                <w:lang w:val="es-419"/>
              </w:rPr>
              <w:t xml:space="preserve">Ejecutar </w:t>
            </w:r>
            <w:r w:rsidRPr="00F81276">
              <w:rPr>
                <w:szCs w:val="25"/>
                <w:lang w:val="es-419"/>
              </w:rPr>
              <w:t>un experimento</w:t>
            </w:r>
            <w:r w:rsidR="00993C20">
              <w:rPr>
                <w:szCs w:val="25"/>
                <w:lang w:val="es-419"/>
              </w:rPr>
              <w:t xml:space="preserve"> usando el framework JCLAL</w:t>
            </w:r>
          </w:p>
        </w:tc>
      </w:tr>
      <w:tr w:rsidR="0075110F" w14:paraId="4168AC1D" w14:textId="77777777" w:rsidTr="00AD5FD7">
        <w:tc>
          <w:tcPr>
            <w:tcW w:w="9111" w:type="dxa"/>
            <w:gridSpan w:val="2"/>
          </w:tcPr>
          <w:p w14:paraId="0CEB7EB5" w14:textId="6FA4BD1D" w:rsidR="0075110F" w:rsidRDefault="0075110F" w:rsidP="00AD5FD7">
            <w:r w:rsidRPr="009E5206">
              <w:rPr>
                <w:b/>
              </w:rPr>
              <w:t>Descripción</w:t>
            </w:r>
            <w:r>
              <w:t xml:space="preserve">: </w:t>
            </w:r>
            <w:bookmarkStart w:id="342" w:name="OLE_LINK250"/>
            <w:bookmarkStart w:id="343" w:name="OLE_LINK251"/>
            <w:r w:rsidRPr="00037C8F">
              <w:t xml:space="preserve">Prueba la funcionalidad de </w:t>
            </w:r>
            <w:r w:rsidR="009C499E">
              <w:t>ejecutar</w:t>
            </w:r>
            <w:r w:rsidRPr="00037C8F">
              <w:t xml:space="preserve"> un experimento de </w:t>
            </w:r>
            <w:r w:rsidR="000026FD">
              <w:t xml:space="preserve">AL usando </w:t>
            </w:r>
            <w:r w:rsidRPr="00037C8F">
              <w:t>JCLAL</w:t>
            </w:r>
            <w:bookmarkEnd w:id="342"/>
            <w:bookmarkEnd w:id="343"/>
          </w:p>
        </w:tc>
      </w:tr>
      <w:tr w:rsidR="0075110F" w14:paraId="716AA7A4" w14:textId="77777777" w:rsidTr="00AD5FD7">
        <w:tc>
          <w:tcPr>
            <w:tcW w:w="9111" w:type="dxa"/>
            <w:gridSpan w:val="2"/>
          </w:tcPr>
          <w:p w14:paraId="679F9D83" w14:textId="4CE8F68D" w:rsidR="0075110F" w:rsidRDefault="0075110F" w:rsidP="00AD5FD7">
            <w:r w:rsidRPr="009E5206">
              <w:rPr>
                <w:b/>
              </w:rPr>
              <w:t>Condiciones de ejecución</w:t>
            </w:r>
            <w:r>
              <w:t xml:space="preserve">: </w:t>
            </w:r>
            <w:r w:rsidR="000026FD">
              <w:t>Todos los pará</w:t>
            </w:r>
            <w:r w:rsidR="000026FD" w:rsidRPr="000026FD">
              <w:t>metros de configuración deben estar correctamente completados por el usuario</w:t>
            </w:r>
          </w:p>
        </w:tc>
      </w:tr>
      <w:tr w:rsidR="0075110F" w14:paraId="6F9425DA" w14:textId="77777777" w:rsidTr="00AD5FD7">
        <w:tc>
          <w:tcPr>
            <w:tcW w:w="9111" w:type="dxa"/>
            <w:gridSpan w:val="2"/>
          </w:tcPr>
          <w:p w14:paraId="23AE44DA" w14:textId="7C99A894" w:rsidR="0075110F" w:rsidRDefault="0075110F" w:rsidP="00AD5FD7">
            <w:r w:rsidRPr="009E5206">
              <w:rPr>
                <w:b/>
              </w:rPr>
              <w:t>Entrada/Pasos de ejecución</w:t>
            </w:r>
            <w:r>
              <w:t>: En la vista de configuración de nuevo experimento, realizar la configuración de un nuevo experimento. Hacer clic en el botón “</w:t>
            </w:r>
            <w:r w:rsidR="000026FD">
              <w:rPr>
                <w:i/>
              </w:rPr>
              <w:t>Run Experiment</w:t>
            </w:r>
            <w:r w:rsidR="004A5D62">
              <w:t>”</w:t>
            </w:r>
            <w:r>
              <w:t xml:space="preserve">. </w:t>
            </w:r>
          </w:p>
        </w:tc>
      </w:tr>
      <w:tr w:rsidR="0075110F" w14:paraId="539E1614" w14:textId="77777777" w:rsidTr="00AD5FD7">
        <w:tc>
          <w:tcPr>
            <w:tcW w:w="9111" w:type="dxa"/>
            <w:gridSpan w:val="2"/>
          </w:tcPr>
          <w:p w14:paraId="217D010D" w14:textId="6338E7E1" w:rsidR="0075110F" w:rsidRDefault="0075110F" w:rsidP="00AD5FD7">
            <w:r w:rsidRPr="009E5206">
              <w:rPr>
                <w:b/>
              </w:rPr>
              <w:t>Resultado esperado</w:t>
            </w:r>
            <w:r>
              <w:t>: El sistema mostrara un</w:t>
            </w:r>
            <w:r w:rsidR="004A5D62">
              <w:t xml:space="preserve">a interfaz que muestra </w:t>
            </w:r>
            <w:r w:rsidR="00114405">
              <w:t>que el experimento se esta ejecutando</w:t>
            </w:r>
            <w:r w:rsidR="00993C20">
              <w:t>.</w:t>
            </w:r>
          </w:p>
        </w:tc>
      </w:tr>
      <w:tr w:rsidR="0075110F" w14:paraId="149EF35E" w14:textId="77777777" w:rsidTr="00AD5FD7">
        <w:tc>
          <w:tcPr>
            <w:tcW w:w="9111" w:type="dxa"/>
            <w:gridSpan w:val="2"/>
          </w:tcPr>
          <w:p w14:paraId="72C1EC9B" w14:textId="77777777" w:rsidR="0075110F" w:rsidRDefault="0075110F" w:rsidP="00AD5FD7">
            <w:r w:rsidRPr="009E5206">
              <w:rPr>
                <w:b/>
              </w:rPr>
              <w:t>Evaluación de la prueba</w:t>
            </w:r>
            <w:r>
              <w:t>: Prueba exitosa</w:t>
            </w:r>
          </w:p>
        </w:tc>
      </w:tr>
      <w:bookmarkEnd w:id="340"/>
      <w:bookmarkEnd w:id="341"/>
    </w:tbl>
    <w:p w14:paraId="4CC15759" w14:textId="77777777" w:rsidR="0075110F" w:rsidRDefault="0075110F" w:rsidP="00852A5E"/>
    <w:p w14:paraId="2A65C800" w14:textId="4DB667A7" w:rsidR="002D5FDA" w:rsidRDefault="002D5FDA" w:rsidP="002D5FDA">
      <w:pPr>
        <w:pStyle w:val="Descripcin"/>
        <w:keepNext/>
      </w:pPr>
      <w:bookmarkStart w:id="344" w:name="_Toc4342734"/>
      <w:r>
        <w:t xml:space="preserve">Tabla </w:t>
      </w:r>
      <w:r>
        <w:fldChar w:fldCharType="begin"/>
      </w:r>
      <w:r>
        <w:instrText xml:space="preserve"> SEQ Tabla \* ARABIC </w:instrText>
      </w:r>
      <w:r>
        <w:fldChar w:fldCharType="separate"/>
      </w:r>
      <w:r w:rsidR="00162A09">
        <w:rPr>
          <w:noProof/>
        </w:rPr>
        <w:t>41</w:t>
      </w:r>
      <w:r>
        <w:fldChar w:fldCharType="end"/>
      </w:r>
      <w:r w:rsidRPr="00983176">
        <w:t xml:space="preserve">: </w:t>
      </w:r>
      <w:r>
        <w:t>Caso de Prueba de Aceptación UH8-P7</w:t>
      </w:r>
      <w:bookmarkEnd w:id="344"/>
    </w:p>
    <w:tbl>
      <w:tblPr>
        <w:tblStyle w:val="Tablaconcuadrcula"/>
        <w:tblW w:w="0" w:type="auto"/>
        <w:tblLook w:val="04A0" w:firstRow="1" w:lastRow="0" w:firstColumn="1" w:lastColumn="0" w:noHBand="0" w:noVBand="1"/>
      </w:tblPr>
      <w:tblGrid>
        <w:gridCol w:w="4555"/>
        <w:gridCol w:w="4556"/>
      </w:tblGrid>
      <w:tr w:rsidR="0075110F" w14:paraId="0C1FC0A2" w14:textId="77777777" w:rsidTr="00AD5FD7">
        <w:tc>
          <w:tcPr>
            <w:tcW w:w="9111" w:type="dxa"/>
            <w:gridSpan w:val="2"/>
            <w:shd w:val="clear" w:color="auto" w:fill="9CC2E5" w:themeFill="accent5" w:themeFillTint="99"/>
          </w:tcPr>
          <w:p w14:paraId="68B53E31" w14:textId="77777777" w:rsidR="0075110F" w:rsidRPr="006A06FD" w:rsidRDefault="0075110F" w:rsidP="00AD5FD7">
            <w:pPr>
              <w:spacing w:line="240" w:lineRule="auto"/>
              <w:jc w:val="center"/>
              <w:rPr>
                <w:b/>
                <w:sz w:val="28"/>
              </w:rPr>
            </w:pPr>
            <w:r w:rsidRPr="006A06FD">
              <w:rPr>
                <w:b/>
                <w:sz w:val="28"/>
              </w:rPr>
              <w:t>Caso de Prueba de Aceptación</w:t>
            </w:r>
          </w:p>
        </w:tc>
      </w:tr>
      <w:tr w:rsidR="0075110F" w14:paraId="72358A22" w14:textId="77777777" w:rsidTr="00AD5FD7">
        <w:tc>
          <w:tcPr>
            <w:tcW w:w="4555" w:type="dxa"/>
          </w:tcPr>
          <w:p w14:paraId="392DD0BB" w14:textId="548E4009" w:rsidR="0075110F" w:rsidRDefault="0075110F" w:rsidP="00AD5FD7">
            <w:r w:rsidRPr="009E5206">
              <w:rPr>
                <w:b/>
              </w:rPr>
              <w:t>Código</w:t>
            </w:r>
            <w:r w:rsidR="00D074AF">
              <w:t>: HU8</w:t>
            </w:r>
            <w:r w:rsidR="00993C20">
              <w:t>-P7</w:t>
            </w:r>
          </w:p>
        </w:tc>
        <w:tc>
          <w:tcPr>
            <w:tcW w:w="4556" w:type="dxa"/>
          </w:tcPr>
          <w:p w14:paraId="2DAD7385" w14:textId="77250285" w:rsidR="0075110F" w:rsidRDefault="0075110F" w:rsidP="00AD5FD7">
            <w:r w:rsidRPr="009E5206">
              <w:rPr>
                <w:b/>
              </w:rPr>
              <w:t>Historia de Usuario</w:t>
            </w:r>
            <w:r w:rsidR="00D074AF">
              <w:t>: 8</w:t>
            </w:r>
          </w:p>
        </w:tc>
      </w:tr>
      <w:tr w:rsidR="0075110F" w14:paraId="46FCC4AE" w14:textId="77777777" w:rsidTr="00AD5FD7">
        <w:tc>
          <w:tcPr>
            <w:tcW w:w="9111" w:type="dxa"/>
            <w:gridSpan w:val="2"/>
          </w:tcPr>
          <w:p w14:paraId="0B012BDF" w14:textId="519CC776" w:rsidR="0075110F" w:rsidRPr="00EE55B6" w:rsidRDefault="0075110F" w:rsidP="00AD5FD7">
            <w:pPr>
              <w:spacing w:after="138" w:line="240" w:lineRule="auto"/>
              <w:jc w:val="left"/>
              <w:rPr>
                <w:szCs w:val="25"/>
                <w:lang w:val="es-419"/>
              </w:rPr>
            </w:pPr>
            <w:r w:rsidRPr="009E5206">
              <w:rPr>
                <w:b/>
              </w:rPr>
              <w:t>Nombre</w:t>
            </w:r>
            <w:r>
              <w:t xml:space="preserve">: </w:t>
            </w:r>
            <w:r w:rsidR="00D074AF">
              <w:rPr>
                <w:szCs w:val="25"/>
                <w:lang w:val="es-419"/>
              </w:rPr>
              <w:t>Visualizar los resultaos de</w:t>
            </w:r>
            <w:r>
              <w:rPr>
                <w:szCs w:val="25"/>
                <w:lang w:val="es-419"/>
              </w:rPr>
              <w:t xml:space="preserve"> </w:t>
            </w:r>
            <w:r w:rsidRPr="00F81276">
              <w:rPr>
                <w:szCs w:val="25"/>
                <w:lang w:val="es-419"/>
              </w:rPr>
              <w:t>un experimento</w:t>
            </w:r>
            <w:r w:rsidR="00D074AF">
              <w:rPr>
                <w:szCs w:val="25"/>
                <w:lang w:val="es-419"/>
              </w:rPr>
              <w:t>.</w:t>
            </w:r>
          </w:p>
        </w:tc>
      </w:tr>
      <w:tr w:rsidR="0075110F" w14:paraId="55D55285" w14:textId="77777777" w:rsidTr="00AD5FD7">
        <w:tc>
          <w:tcPr>
            <w:tcW w:w="9111" w:type="dxa"/>
            <w:gridSpan w:val="2"/>
          </w:tcPr>
          <w:p w14:paraId="6A1229AA" w14:textId="4F43EDC5" w:rsidR="0075110F" w:rsidRDefault="0075110F" w:rsidP="00AD5FD7">
            <w:r w:rsidRPr="009E5206">
              <w:rPr>
                <w:b/>
              </w:rPr>
              <w:t>Descripción</w:t>
            </w:r>
            <w:r>
              <w:t xml:space="preserve">: </w:t>
            </w:r>
            <w:r w:rsidR="00993C20" w:rsidRPr="00037C8F">
              <w:t xml:space="preserve">Prueba la funcionalidad de </w:t>
            </w:r>
            <w:r w:rsidR="00D074AF">
              <w:t>visualizar los resultados de</w:t>
            </w:r>
            <w:r w:rsidR="00993C20" w:rsidRPr="00037C8F">
              <w:t xml:space="preserve"> un experimento de </w:t>
            </w:r>
            <w:r w:rsidR="00993C20">
              <w:t xml:space="preserve">AL </w:t>
            </w:r>
            <w:r w:rsidR="00D074AF">
              <w:t>ejecutado en el framework</w:t>
            </w:r>
            <w:r w:rsidR="00993C20">
              <w:t xml:space="preserve"> </w:t>
            </w:r>
            <w:r w:rsidR="00993C20" w:rsidRPr="00037C8F">
              <w:t>JCLAL</w:t>
            </w:r>
          </w:p>
        </w:tc>
      </w:tr>
      <w:tr w:rsidR="0075110F" w14:paraId="6759102C" w14:textId="77777777" w:rsidTr="00AD5FD7">
        <w:tc>
          <w:tcPr>
            <w:tcW w:w="9111" w:type="dxa"/>
            <w:gridSpan w:val="2"/>
          </w:tcPr>
          <w:p w14:paraId="73CBAA81" w14:textId="6F992319" w:rsidR="0075110F" w:rsidRDefault="0075110F" w:rsidP="00AD5FD7">
            <w:r w:rsidRPr="009E5206">
              <w:rPr>
                <w:b/>
              </w:rPr>
              <w:t>Condiciones de ejecución</w:t>
            </w:r>
            <w:r>
              <w:t xml:space="preserve">: </w:t>
            </w:r>
            <w:r w:rsidR="009B5339">
              <w:t>Haber ejecutado y finalizado previamente un experimento</w:t>
            </w:r>
            <w:r>
              <w:t>.</w:t>
            </w:r>
          </w:p>
        </w:tc>
      </w:tr>
      <w:tr w:rsidR="0075110F" w14:paraId="2A330827" w14:textId="77777777" w:rsidTr="00AD5FD7">
        <w:tc>
          <w:tcPr>
            <w:tcW w:w="9111" w:type="dxa"/>
            <w:gridSpan w:val="2"/>
          </w:tcPr>
          <w:p w14:paraId="5ECE44D2" w14:textId="1829A2F4" w:rsidR="0075110F" w:rsidRDefault="0075110F" w:rsidP="00AD5FD7">
            <w:r w:rsidRPr="009E5206">
              <w:rPr>
                <w:b/>
              </w:rPr>
              <w:t>Entrada/Pasos de ejecución</w:t>
            </w:r>
            <w:r>
              <w:t xml:space="preserve">: </w:t>
            </w:r>
            <w:r w:rsidR="00A81852">
              <w:t>Luego de haber finalizado la ejecución de</w:t>
            </w:r>
            <w:r w:rsidR="009B5339">
              <w:t xml:space="preserve"> un experimento</w:t>
            </w:r>
            <w:r w:rsidR="002D5FDA">
              <w:t xml:space="preserve"> el sistema automáticamente mostrara los resultados</w:t>
            </w:r>
            <w:r>
              <w:t xml:space="preserve">. </w:t>
            </w:r>
          </w:p>
        </w:tc>
      </w:tr>
      <w:tr w:rsidR="0075110F" w14:paraId="7C76E4D4" w14:textId="77777777" w:rsidTr="00AD5FD7">
        <w:tc>
          <w:tcPr>
            <w:tcW w:w="9111" w:type="dxa"/>
            <w:gridSpan w:val="2"/>
          </w:tcPr>
          <w:p w14:paraId="02CC8E2C" w14:textId="5C720CE4" w:rsidR="0075110F" w:rsidRDefault="0075110F" w:rsidP="00AD5FD7">
            <w:r w:rsidRPr="009E5206">
              <w:rPr>
                <w:b/>
              </w:rPr>
              <w:t>Resultado esperado</w:t>
            </w:r>
            <w:r>
              <w:t>: El sistema mostrara un</w:t>
            </w:r>
            <w:r w:rsidR="00A81852">
              <w:t>a</w:t>
            </w:r>
            <w:r>
              <w:t xml:space="preserve"> </w:t>
            </w:r>
            <w:r w:rsidR="00A81852">
              <w:rPr>
                <w:i/>
              </w:rPr>
              <w:t>interfaz con los resultados del experimento.</w:t>
            </w:r>
          </w:p>
        </w:tc>
      </w:tr>
      <w:tr w:rsidR="0075110F" w14:paraId="3B0A649B" w14:textId="77777777" w:rsidTr="00AD5FD7">
        <w:tc>
          <w:tcPr>
            <w:tcW w:w="9111" w:type="dxa"/>
            <w:gridSpan w:val="2"/>
          </w:tcPr>
          <w:p w14:paraId="783597B8" w14:textId="77777777" w:rsidR="0075110F" w:rsidRDefault="0075110F" w:rsidP="00AD5FD7">
            <w:r w:rsidRPr="009E5206">
              <w:rPr>
                <w:b/>
              </w:rPr>
              <w:t>Evaluación de la prueba</w:t>
            </w:r>
            <w:r>
              <w:t>: Prueba exitosa</w:t>
            </w:r>
          </w:p>
        </w:tc>
      </w:tr>
    </w:tbl>
    <w:p w14:paraId="105D3AAB" w14:textId="77777777" w:rsidR="002D5FDA" w:rsidRDefault="002D5FDA" w:rsidP="00852A5E"/>
    <w:p w14:paraId="724566CB" w14:textId="47ADA3FA" w:rsidR="00162A09" w:rsidRDefault="00162A09" w:rsidP="00162A09">
      <w:pPr>
        <w:pStyle w:val="Descripcin"/>
        <w:keepNext/>
      </w:pPr>
      <w:bookmarkStart w:id="345" w:name="_Toc4342735"/>
      <w:r>
        <w:lastRenderedPageBreak/>
        <w:t xml:space="preserve">Tabla </w:t>
      </w:r>
      <w:r>
        <w:fldChar w:fldCharType="begin"/>
      </w:r>
      <w:r>
        <w:instrText xml:space="preserve"> SEQ Tabla \* ARABIC </w:instrText>
      </w:r>
      <w:r>
        <w:fldChar w:fldCharType="separate"/>
      </w:r>
      <w:r>
        <w:rPr>
          <w:noProof/>
        </w:rPr>
        <w:t>42</w:t>
      </w:r>
      <w:r>
        <w:fldChar w:fldCharType="end"/>
      </w:r>
      <w:r w:rsidRPr="00740D42">
        <w:t>: Caso de Prueba de Ace</w:t>
      </w:r>
      <w:r>
        <w:t>ptación UH9-P8</w:t>
      </w:r>
      <w:bookmarkEnd w:id="345"/>
    </w:p>
    <w:tbl>
      <w:tblPr>
        <w:tblStyle w:val="Tablaconcuadrcula"/>
        <w:tblW w:w="0" w:type="auto"/>
        <w:tblLook w:val="04A0" w:firstRow="1" w:lastRow="0" w:firstColumn="1" w:lastColumn="0" w:noHBand="0" w:noVBand="1"/>
      </w:tblPr>
      <w:tblGrid>
        <w:gridCol w:w="4555"/>
        <w:gridCol w:w="4556"/>
      </w:tblGrid>
      <w:tr w:rsidR="0075110F" w14:paraId="2DC14A48" w14:textId="77777777" w:rsidTr="00AD5FD7">
        <w:tc>
          <w:tcPr>
            <w:tcW w:w="9111" w:type="dxa"/>
            <w:gridSpan w:val="2"/>
            <w:shd w:val="clear" w:color="auto" w:fill="9CC2E5" w:themeFill="accent5" w:themeFillTint="99"/>
          </w:tcPr>
          <w:p w14:paraId="35F5B22D" w14:textId="77777777" w:rsidR="0075110F" w:rsidRPr="006A06FD" w:rsidRDefault="0075110F" w:rsidP="00AD5FD7">
            <w:pPr>
              <w:spacing w:line="240" w:lineRule="auto"/>
              <w:jc w:val="center"/>
              <w:rPr>
                <w:b/>
                <w:sz w:val="28"/>
              </w:rPr>
            </w:pPr>
            <w:r w:rsidRPr="006A06FD">
              <w:rPr>
                <w:b/>
                <w:sz w:val="28"/>
              </w:rPr>
              <w:t>Caso de Prueba de Aceptación</w:t>
            </w:r>
          </w:p>
        </w:tc>
      </w:tr>
      <w:tr w:rsidR="0075110F" w14:paraId="686ADC82" w14:textId="77777777" w:rsidTr="00AD5FD7">
        <w:tc>
          <w:tcPr>
            <w:tcW w:w="4555" w:type="dxa"/>
          </w:tcPr>
          <w:p w14:paraId="6B4B6F24" w14:textId="7037352C" w:rsidR="0075110F" w:rsidRDefault="0075110F" w:rsidP="00AD5FD7">
            <w:r w:rsidRPr="009E5206">
              <w:rPr>
                <w:b/>
              </w:rPr>
              <w:t>Código</w:t>
            </w:r>
            <w:r w:rsidR="00162A09">
              <w:t>: HU9-P8</w:t>
            </w:r>
          </w:p>
        </w:tc>
        <w:tc>
          <w:tcPr>
            <w:tcW w:w="4556" w:type="dxa"/>
          </w:tcPr>
          <w:p w14:paraId="47F3A0C1" w14:textId="2A9FE376" w:rsidR="0075110F" w:rsidRDefault="0075110F" w:rsidP="00AD5FD7">
            <w:r w:rsidRPr="009E5206">
              <w:rPr>
                <w:b/>
              </w:rPr>
              <w:t>Historia de Usuario</w:t>
            </w:r>
            <w:r w:rsidR="00162A09">
              <w:t>: 9</w:t>
            </w:r>
          </w:p>
        </w:tc>
      </w:tr>
      <w:tr w:rsidR="0075110F" w14:paraId="4BEC1F3A" w14:textId="77777777" w:rsidTr="00AD5FD7">
        <w:tc>
          <w:tcPr>
            <w:tcW w:w="9111" w:type="dxa"/>
            <w:gridSpan w:val="2"/>
          </w:tcPr>
          <w:p w14:paraId="669A639B" w14:textId="30E36786" w:rsidR="0075110F" w:rsidRPr="00EE55B6" w:rsidRDefault="0075110F" w:rsidP="00AD5FD7">
            <w:pPr>
              <w:spacing w:after="138" w:line="240" w:lineRule="auto"/>
              <w:jc w:val="left"/>
              <w:rPr>
                <w:szCs w:val="25"/>
                <w:lang w:val="es-419"/>
              </w:rPr>
            </w:pPr>
            <w:r w:rsidRPr="009E5206">
              <w:rPr>
                <w:b/>
              </w:rPr>
              <w:t>Nombre</w:t>
            </w:r>
            <w:r>
              <w:t xml:space="preserve">: </w:t>
            </w:r>
            <w:r w:rsidR="00B656EA">
              <w:rPr>
                <w:szCs w:val="25"/>
                <w:lang w:val="es-419"/>
              </w:rPr>
              <w:t>Guardar historial de experimentación.</w:t>
            </w:r>
          </w:p>
        </w:tc>
      </w:tr>
      <w:tr w:rsidR="0075110F" w14:paraId="37753669" w14:textId="77777777" w:rsidTr="00AD5FD7">
        <w:tc>
          <w:tcPr>
            <w:tcW w:w="9111" w:type="dxa"/>
            <w:gridSpan w:val="2"/>
          </w:tcPr>
          <w:p w14:paraId="3C76DFD1" w14:textId="278B88C6" w:rsidR="0075110F" w:rsidRDefault="0075110F" w:rsidP="00AD5FD7">
            <w:r w:rsidRPr="009E5206">
              <w:rPr>
                <w:b/>
              </w:rPr>
              <w:t>Descripción</w:t>
            </w:r>
            <w:r>
              <w:t xml:space="preserve">: </w:t>
            </w:r>
            <w:r w:rsidRPr="00037C8F">
              <w:t>Prueba</w:t>
            </w:r>
            <w:r w:rsidR="00B656EA">
              <w:t xml:space="preserve"> la funcionalidad de guardar un</w:t>
            </w:r>
            <w:r w:rsidRPr="00037C8F">
              <w:t xml:space="preserve"> </w:t>
            </w:r>
            <w:r w:rsidR="00B656EA">
              <w:t>historial de experimentación</w:t>
            </w:r>
            <w:r w:rsidR="005D5311">
              <w:t>.</w:t>
            </w:r>
          </w:p>
        </w:tc>
      </w:tr>
      <w:tr w:rsidR="0075110F" w14:paraId="0CA7299E" w14:textId="77777777" w:rsidTr="00AD5FD7">
        <w:tc>
          <w:tcPr>
            <w:tcW w:w="9111" w:type="dxa"/>
            <w:gridSpan w:val="2"/>
          </w:tcPr>
          <w:p w14:paraId="26B519B0" w14:textId="6C45E7FC" w:rsidR="0075110F" w:rsidRDefault="0075110F" w:rsidP="00AD5FD7">
            <w:r w:rsidRPr="009E5206">
              <w:rPr>
                <w:b/>
              </w:rPr>
              <w:t>Condiciones de ejecución</w:t>
            </w:r>
            <w:r>
              <w:t xml:space="preserve">: El usuario debe iniciar sesión en la aplicación. </w:t>
            </w:r>
            <w:r w:rsidR="005D5311">
              <w:t>Uno o varios experimentos deben haberse realizado</w:t>
            </w:r>
            <w:r>
              <w:t>.</w:t>
            </w:r>
          </w:p>
        </w:tc>
      </w:tr>
      <w:tr w:rsidR="0075110F" w14:paraId="4B66285A" w14:textId="77777777" w:rsidTr="00AD5FD7">
        <w:tc>
          <w:tcPr>
            <w:tcW w:w="9111" w:type="dxa"/>
            <w:gridSpan w:val="2"/>
          </w:tcPr>
          <w:p w14:paraId="03F43A1D" w14:textId="04F1F17D" w:rsidR="0075110F" w:rsidRDefault="0075110F" w:rsidP="00AD5FD7">
            <w:r w:rsidRPr="009E5206">
              <w:rPr>
                <w:b/>
              </w:rPr>
              <w:t>Entrada/Pasos de ejecución</w:t>
            </w:r>
            <w:r>
              <w:t xml:space="preserve">: En la vista de </w:t>
            </w:r>
            <w:r w:rsidR="003A3712">
              <w:t xml:space="preserve">cuenta de usuario, </w:t>
            </w:r>
            <w:r w:rsidR="000A3ACA">
              <w:t>acceder a la pestaña “History”</w:t>
            </w:r>
            <w:r>
              <w:t>.</w:t>
            </w:r>
          </w:p>
        </w:tc>
      </w:tr>
      <w:tr w:rsidR="0075110F" w14:paraId="525C6924" w14:textId="77777777" w:rsidTr="00AD5FD7">
        <w:tc>
          <w:tcPr>
            <w:tcW w:w="9111" w:type="dxa"/>
            <w:gridSpan w:val="2"/>
          </w:tcPr>
          <w:p w14:paraId="2926D8EB" w14:textId="71A86FED" w:rsidR="0075110F" w:rsidRDefault="0075110F" w:rsidP="00AD5FD7">
            <w:r w:rsidRPr="009E5206">
              <w:rPr>
                <w:b/>
              </w:rPr>
              <w:t>Resultado esperado</w:t>
            </w:r>
            <w:r>
              <w:t xml:space="preserve">: </w:t>
            </w:r>
            <w:r w:rsidR="00E1733A">
              <w:t xml:space="preserve">Se </w:t>
            </w:r>
            <w:proofErr w:type="gramStart"/>
            <w:r w:rsidR="00E1733A">
              <w:t>mostrara</w:t>
            </w:r>
            <w:proofErr w:type="gramEnd"/>
            <w:r w:rsidR="00E1733A">
              <w:t xml:space="preserve"> el historial de experimentos realizados por el usuario y la posibilidad de visualizar los resultados.</w:t>
            </w:r>
          </w:p>
        </w:tc>
      </w:tr>
      <w:tr w:rsidR="0075110F" w14:paraId="615A1D11" w14:textId="77777777" w:rsidTr="00AD5FD7">
        <w:tc>
          <w:tcPr>
            <w:tcW w:w="9111" w:type="dxa"/>
            <w:gridSpan w:val="2"/>
          </w:tcPr>
          <w:p w14:paraId="3E3A65A4" w14:textId="77777777" w:rsidR="0075110F" w:rsidRDefault="0075110F" w:rsidP="00AD5FD7">
            <w:r w:rsidRPr="009E5206">
              <w:rPr>
                <w:b/>
              </w:rPr>
              <w:t>Evaluación de la prueba</w:t>
            </w:r>
            <w:r>
              <w:t>: Prueba exitosa</w:t>
            </w:r>
          </w:p>
        </w:tc>
      </w:tr>
    </w:tbl>
    <w:p w14:paraId="749291F1" w14:textId="77777777" w:rsidR="0075110F" w:rsidRDefault="0075110F" w:rsidP="00852A5E"/>
    <w:p w14:paraId="55ECFBDA" w14:textId="77777777" w:rsidR="0075110F" w:rsidRDefault="0075110F" w:rsidP="00852A5E"/>
    <w:p w14:paraId="15624505" w14:textId="77777777" w:rsidR="00AD5FD7" w:rsidRDefault="00AD5FD7" w:rsidP="00AD5FD7">
      <w:pPr>
        <w:pStyle w:val="Ttulo2"/>
      </w:pPr>
      <w:bookmarkStart w:id="346" w:name="_Toc4351371"/>
      <w:r>
        <w:t>2.6 Conclusiones Parciales</w:t>
      </w:r>
      <w:bookmarkEnd w:id="346"/>
    </w:p>
    <w:p w14:paraId="70EBC482" w14:textId="77777777" w:rsidR="00346091" w:rsidRDefault="003E0470" w:rsidP="00AD5FD7">
      <w:r>
        <w:t>En el presente capitulo se abordaron todos los temas referentes a la metodología de desarrollo de software escogida en la construcción de la solución. Además, se presentó</w:t>
      </w:r>
      <w:r w:rsidR="0035317E">
        <w:t xml:space="preserve"> el diseño de la arquitectura de la aplicación web y las tareas que se llevaron a cabo para construirla</w:t>
      </w:r>
      <w:r w:rsidR="00346091">
        <w:t>.</w:t>
      </w:r>
    </w:p>
    <w:p w14:paraId="41E8E3C4" w14:textId="78F6DD36" w:rsidR="00346091" w:rsidRDefault="00346091" w:rsidP="00346091">
      <w:r>
        <w:t>La aplicación de la metodología en la implementación de la solución propuesta permitió el diseño y posterior desarrollo de la aplicación de forma rápida y organizada. Las fechas de entrega según lo planificado por el cronograma estuvieron acordes a la complejidad de desarrollo de las distintas tareas asignadas a cada iteración. El desglose de la implementación por iteraciones resultó de gran utilidad para simplificar el trabajo y organizar el período de pruebas.</w:t>
      </w:r>
    </w:p>
    <w:p w14:paraId="507B4DDC" w14:textId="68055CD7" w:rsidR="0075110F" w:rsidRPr="00AD5FD7" w:rsidRDefault="00346091" w:rsidP="00346091">
      <w:pPr>
        <w:rPr>
          <w:rFonts w:ascii="Museo Sans 500" w:hAnsi="Museo Sans 500"/>
          <w:sz w:val="32"/>
          <w:szCs w:val="26"/>
        </w:rPr>
      </w:pPr>
      <w:r>
        <w:t>La efectividad del desarrollo dirigido por pruebas y la aplicación de las pruebas de aceptación demuestran ser muy altas en el proceso de desarrollo de software. Ambas juegan un papel fundamental en el proceso de construcción del entorno de usuario con una metodología ágil, aún cuando el equipo de desarrollo es de un solo integrante como es el caso.</w:t>
      </w:r>
      <w:r w:rsidR="0075110F">
        <w:br w:type="page"/>
      </w:r>
    </w:p>
    <w:p w14:paraId="7F86C809" w14:textId="455100E6" w:rsidR="0075110F" w:rsidRDefault="00AD5FD7" w:rsidP="0075110F">
      <w:pPr>
        <w:pStyle w:val="Ttulo1"/>
      </w:pPr>
      <w:bookmarkStart w:id="347" w:name="_Toc4351372"/>
      <w:r>
        <w:lastRenderedPageBreak/>
        <w:t>Conclusiones</w:t>
      </w:r>
      <w:bookmarkEnd w:id="347"/>
    </w:p>
    <w:p w14:paraId="4BCEB6FB" w14:textId="18786E35" w:rsidR="00E1733A" w:rsidRDefault="00E1733A" w:rsidP="00E1733A">
      <w:r>
        <w:t xml:space="preserve">El análisis de los fundamentos teóricos que rigen el Aprendizaje Activo y cómo se utilizan en el framework JCLAL, </w:t>
      </w:r>
      <w:r w:rsidR="00560987">
        <w:t>así</w:t>
      </w:r>
      <w:r w:rsidR="00CB49C6">
        <w:t xml:space="preserve"> como el análisis del his</w:t>
      </w:r>
      <w:r w:rsidR="00560987">
        <w:t xml:space="preserve">torial de desarrollo que ha hecho evolucionar a </w:t>
      </w:r>
      <w:r w:rsidR="005F3B04">
        <w:t>esta</w:t>
      </w:r>
      <w:r w:rsidR="00560987">
        <w:t xml:space="preserve"> herramienta como VisualJCLAL, </w:t>
      </w:r>
      <w:r>
        <w:t>permitieron sentar las bases de conocimientos necesarios para que con la presente investigación se cumpliera el objetivo trazado.</w:t>
      </w:r>
    </w:p>
    <w:p w14:paraId="544E8B22" w14:textId="5F28B028" w:rsidR="00E1733A" w:rsidRDefault="00E1733A" w:rsidP="00E1733A">
      <w:r>
        <w:t xml:space="preserve">La arquitectura y el grupo de tecnologías utilizadas favorecieron el análisis, diseño e implementación </w:t>
      </w:r>
      <w:r w:rsidR="00560987">
        <w:t>de la aplicación web</w:t>
      </w:r>
      <w:r w:rsidR="005F3B04">
        <w:t>.</w:t>
      </w:r>
      <w:r>
        <w:t xml:space="preserve"> Con el uso de la metodología ágil XP para guiar el proceso y de esta forma lograr construir un producto que se caracteriza por su fácil uso y extensión.</w:t>
      </w:r>
    </w:p>
    <w:p w14:paraId="7D0509AC" w14:textId="1B200ADF" w:rsidR="00AD5FD7" w:rsidRDefault="00E1733A" w:rsidP="00E1733A">
      <w:r>
        <w:t xml:space="preserve">Las características y ventajas que ofrece </w:t>
      </w:r>
      <w:r w:rsidR="005F3B04">
        <w:t>la aplicación web</w:t>
      </w:r>
      <w:r>
        <w:t xml:space="preserve"> logran un ahorro del tiempo y una interacción menos asistida en la experimentación usando el framework JCLAL, lo cual posibilita la aplicación y uso de JCLAL por más investigadores.</w:t>
      </w:r>
    </w:p>
    <w:p w14:paraId="4F9C434E" w14:textId="77777777" w:rsidR="00AD5FD7" w:rsidRDefault="00AD5FD7" w:rsidP="00AD5FD7"/>
    <w:p w14:paraId="2F87DDD9" w14:textId="77777777" w:rsidR="00AD5FD7" w:rsidRDefault="00AD5FD7">
      <w:pPr>
        <w:spacing w:after="0" w:line="240" w:lineRule="auto"/>
        <w:jc w:val="left"/>
      </w:pPr>
      <w:r>
        <w:br w:type="page"/>
      </w:r>
    </w:p>
    <w:p w14:paraId="38CEF9AD" w14:textId="170B8206" w:rsidR="00AD5FD7" w:rsidRDefault="00AD5FD7" w:rsidP="00AD5FD7">
      <w:pPr>
        <w:pStyle w:val="Ttulo1"/>
      </w:pPr>
      <w:bookmarkStart w:id="348" w:name="_Toc4351373"/>
      <w:r>
        <w:lastRenderedPageBreak/>
        <w:t>Recomendaciones</w:t>
      </w:r>
      <w:bookmarkEnd w:id="348"/>
    </w:p>
    <w:p w14:paraId="774D42BA" w14:textId="77777777" w:rsidR="00AD5FD7" w:rsidRDefault="00AD5FD7" w:rsidP="00AD5FD7"/>
    <w:p w14:paraId="367D04E9" w14:textId="77777777" w:rsidR="00AD5FD7" w:rsidRDefault="00AD5FD7">
      <w:pPr>
        <w:spacing w:after="0" w:line="240" w:lineRule="auto"/>
        <w:jc w:val="left"/>
      </w:pPr>
      <w:r>
        <w:br w:type="page"/>
      </w:r>
    </w:p>
    <w:p w14:paraId="7CB43BC8" w14:textId="0A56941E" w:rsidR="00AD5FD7" w:rsidRPr="00AD5FD7" w:rsidRDefault="00AD5FD7" w:rsidP="00AD5FD7">
      <w:pPr>
        <w:pStyle w:val="Ttulo1"/>
      </w:pPr>
      <w:bookmarkStart w:id="349" w:name="_Toc4351374"/>
      <w:r>
        <w:lastRenderedPageBreak/>
        <w:t>Referencias bibliográficas</w:t>
      </w:r>
      <w:bookmarkEnd w:id="349"/>
    </w:p>
    <w:p w14:paraId="3B18627A" w14:textId="0AB75D41" w:rsidR="00393E94" w:rsidRPr="00393E94" w:rsidRDefault="00AD5FD7" w:rsidP="00393E94">
      <w:pPr>
        <w:widowControl w:val="0"/>
        <w:autoSpaceDE w:val="0"/>
        <w:autoSpaceDN w:val="0"/>
        <w:adjustRightInd w:val="0"/>
        <w:spacing w:line="240" w:lineRule="auto"/>
        <w:ind w:left="640" w:hanging="640"/>
        <w:rPr>
          <w:noProof/>
          <w:sz w:val="24"/>
          <w:lang w:val="es-ES_tradnl"/>
        </w:rPr>
      </w:pPr>
      <w:r>
        <w:fldChar w:fldCharType="begin" w:fldLock="1"/>
      </w:r>
      <w:r>
        <w:instrText xml:space="preserve">ADDIN Mendeley Bibliography CSL_BIBLIOGRAPHY </w:instrText>
      </w:r>
      <w:r>
        <w:fldChar w:fldCharType="separate"/>
      </w:r>
      <w:r w:rsidR="00393E94" w:rsidRPr="00393E94">
        <w:rPr>
          <w:noProof/>
          <w:sz w:val="24"/>
          <w:lang w:val="es-ES_tradnl"/>
        </w:rPr>
        <w:t>[1]</w:t>
      </w:r>
      <w:r w:rsidR="00393E94" w:rsidRPr="00393E94">
        <w:rPr>
          <w:noProof/>
          <w:sz w:val="24"/>
          <w:lang w:val="es-ES_tradnl"/>
        </w:rPr>
        <w:tab/>
        <w:t>E. Pérez Perdomo and O. Pupo Reyes, “PROPUESTA DE UN FRAMEWORK PARA,” Universidad de Holguín “Oscar Lucero Moya,” 2013.</w:t>
      </w:r>
    </w:p>
    <w:p w14:paraId="3186B3C5"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9D6CC7">
        <w:rPr>
          <w:noProof/>
          <w:sz w:val="24"/>
          <w:lang w:val="en-US"/>
        </w:rPr>
        <w:t>[2]</w:t>
      </w:r>
      <w:r w:rsidRPr="009D6CC7">
        <w:rPr>
          <w:noProof/>
          <w:sz w:val="24"/>
          <w:lang w:val="en-US"/>
        </w:rPr>
        <w:tab/>
        <w:t xml:space="preserve">B. Settles, “Active learning literature survey,” </w:t>
      </w:r>
      <w:r w:rsidRPr="009D6CC7">
        <w:rPr>
          <w:i/>
          <w:iCs/>
          <w:noProof/>
          <w:sz w:val="24"/>
          <w:lang w:val="en-US"/>
        </w:rPr>
        <w:t xml:space="preserve">Univ. </w:t>
      </w:r>
      <w:r w:rsidRPr="00393E94">
        <w:rPr>
          <w:i/>
          <w:iCs/>
          <w:noProof/>
          <w:sz w:val="24"/>
          <w:lang w:val="es-ES_tradnl"/>
        </w:rPr>
        <w:t>Wisconsin, Madison</w:t>
      </w:r>
      <w:r w:rsidRPr="00393E94">
        <w:rPr>
          <w:noProof/>
          <w:sz w:val="24"/>
          <w:lang w:val="es-ES_tradnl"/>
        </w:rPr>
        <w:t>, vol. 15, no. 2, pp. 201–221, 2010.</w:t>
      </w:r>
    </w:p>
    <w:p w14:paraId="17AB510E"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393E94">
        <w:rPr>
          <w:noProof/>
          <w:sz w:val="24"/>
          <w:lang w:val="es-ES_tradnl"/>
        </w:rPr>
        <w:t>[3]</w:t>
      </w:r>
      <w:r w:rsidRPr="00393E94">
        <w:rPr>
          <w:noProof/>
          <w:sz w:val="24"/>
          <w:lang w:val="es-ES_tradnl"/>
        </w:rPr>
        <w:tab/>
        <w:t xml:space="preserve">O. Reyes, E. Pérez, M. Del, C. Rodríguez-Hernández, H. M. Fardoun, and S. Ventura, “JCLAL: A Java Framework for Active Learning,” </w:t>
      </w:r>
      <w:r w:rsidRPr="00393E94">
        <w:rPr>
          <w:i/>
          <w:iCs/>
          <w:noProof/>
          <w:sz w:val="24"/>
          <w:lang w:val="es-ES_tradnl"/>
        </w:rPr>
        <w:t>J. Mach. Learn. Res.</w:t>
      </w:r>
      <w:r w:rsidRPr="00393E94">
        <w:rPr>
          <w:noProof/>
          <w:sz w:val="24"/>
          <w:lang w:val="es-ES_tradnl"/>
        </w:rPr>
        <w:t>, vol. 17, pp. 1–5, 2016.</w:t>
      </w:r>
    </w:p>
    <w:p w14:paraId="22513A50"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393E94">
        <w:rPr>
          <w:noProof/>
          <w:sz w:val="24"/>
          <w:lang w:val="es-ES_tradnl"/>
        </w:rPr>
        <w:t>[4]</w:t>
      </w:r>
      <w:r w:rsidRPr="00393E94">
        <w:rPr>
          <w:noProof/>
          <w:sz w:val="24"/>
          <w:lang w:val="es-ES_tradnl"/>
        </w:rPr>
        <w:tab/>
        <w:t>L. M. Sánchez Velázquez, “VISUALJCLAL</w:t>
      </w:r>
      <w:r w:rsidRPr="00393E94">
        <w:rPr>
          <w:rFonts w:ascii="Times New Roman" w:hAnsi="Times New Roman"/>
          <w:noProof/>
          <w:sz w:val="24"/>
          <w:lang w:val="es-ES_tradnl"/>
        </w:rPr>
        <w:t> </w:t>
      </w:r>
      <w:r w:rsidRPr="00393E94">
        <w:rPr>
          <w:noProof/>
          <w:sz w:val="24"/>
          <w:lang w:val="es-ES_tradnl"/>
        </w:rPr>
        <w:t>: ENTORNO DE USUARIO PARA EL FRAMEWORK JCLAL,” Universidad de Holguín “Oscar Lucero Moya,” 2017.</w:t>
      </w:r>
    </w:p>
    <w:p w14:paraId="2136D9B1"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[5]</w:t>
      </w:r>
      <w:r w:rsidRPr="009D6CC7">
        <w:rPr>
          <w:noProof/>
          <w:sz w:val="24"/>
          <w:lang w:val="en-US"/>
        </w:rPr>
        <w:tab/>
        <w:t>N. J. Nilsson, “Introduction to Machine Learning: An Early Draft of a Proposed Textbook.,” p. 179, 1996.</w:t>
      </w:r>
    </w:p>
    <w:p w14:paraId="504A31D8"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[6]</w:t>
      </w:r>
      <w:r w:rsidRPr="009D6CC7">
        <w:rPr>
          <w:noProof/>
          <w:sz w:val="24"/>
          <w:lang w:val="en-US"/>
        </w:rPr>
        <w:tab/>
        <w:t xml:space="preserve">T. Mitchell, </w:t>
      </w:r>
      <w:r w:rsidRPr="009D6CC7">
        <w:rPr>
          <w:i/>
          <w:iCs/>
          <w:noProof/>
          <w:sz w:val="24"/>
          <w:lang w:val="en-US"/>
        </w:rPr>
        <w:t>Machine Learning</w:t>
      </w:r>
      <w:r w:rsidRPr="009D6CC7">
        <w:rPr>
          <w:noProof/>
          <w:sz w:val="24"/>
          <w:lang w:val="en-US"/>
        </w:rPr>
        <w:t>. 1997.</w:t>
      </w:r>
    </w:p>
    <w:p w14:paraId="4966FD71"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[7]</w:t>
      </w:r>
      <w:r w:rsidRPr="009D6CC7">
        <w:rPr>
          <w:noProof/>
          <w:sz w:val="24"/>
          <w:lang w:val="en-US"/>
        </w:rPr>
        <w:tab/>
        <w:t>S. Huang, W. Gao, and Z. Zhou, “Fast Multi-Instance Multi-Label Learning,” vol. 176, no. 1, pp. 2291–2320, 2012, 2012.</w:t>
      </w:r>
    </w:p>
    <w:p w14:paraId="0F15A6F4"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[8]</w:t>
      </w:r>
      <w:r w:rsidRPr="009D6CC7">
        <w:rPr>
          <w:noProof/>
          <w:sz w:val="24"/>
          <w:lang w:val="en-US"/>
        </w:rPr>
        <w:tab/>
        <w:t>S. Huang, N. Gao, and S. Chen, “Multi-Instance Multi-Label Active Learning,” 2006, no. 61503182, pp. 1886–1892.</w:t>
      </w:r>
    </w:p>
    <w:p w14:paraId="4CB29C62"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[9]</w:t>
      </w:r>
      <w:r w:rsidRPr="009D6CC7">
        <w:rPr>
          <w:noProof/>
          <w:sz w:val="24"/>
          <w:lang w:val="en-US"/>
        </w:rPr>
        <w:tab/>
        <w:t xml:space="preserve">R. Liere and P. Tadepalli, “Active learning with committees for text categorization,” </w:t>
      </w:r>
      <w:r w:rsidRPr="009D6CC7">
        <w:rPr>
          <w:i/>
          <w:iCs/>
          <w:noProof/>
          <w:sz w:val="24"/>
          <w:lang w:val="en-US"/>
        </w:rPr>
        <w:t>Proc. Fourteenth Natl. Conf. Artif. Intell.</w:t>
      </w:r>
      <w:r w:rsidRPr="009D6CC7">
        <w:rPr>
          <w:noProof/>
          <w:sz w:val="24"/>
          <w:lang w:val="en-US"/>
        </w:rPr>
        <w:t>, pp. 591–596, 1997.</w:t>
      </w:r>
    </w:p>
    <w:p w14:paraId="7B2628D9"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[10]</w:t>
      </w:r>
      <w:r w:rsidRPr="009D6CC7">
        <w:rPr>
          <w:noProof/>
          <w:sz w:val="24"/>
          <w:lang w:val="en-US"/>
        </w:rPr>
        <w:tab/>
        <w:t xml:space="preserve">Y. Zhang, W. Xu, and J. Callan, “Exploration and Exploitation in Adaptive Filtering Based on Bayesian Active Learning,” </w:t>
      </w:r>
      <w:r w:rsidRPr="009D6CC7">
        <w:rPr>
          <w:i/>
          <w:iCs/>
          <w:noProof/>
          <w:sz w:val="24"/>
          <w:lang w:val="en-US"/>
        </w:rPr>
        <w:t>Int. Conf. Mach. Learn.</w:t>
      </w:r>
      <w:r w:rsidRPr="009D6CC7">
        <w:rPr>
          <w:noProof/>
          <w:sz w:val="24"/>
          <w:lang w:val="en-US"/>
        </w:rPr>
        <w:t>, pp. 896–903, 2003.</w:t>
      </w:r>
    </w:p>
    <w:p w14:paraId="01FA1774"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[11]</w:t>
      </w:r>
      <w:r w:rsidRPr="009D6CC7">
        <w:rPr>
          <w:noProof/>
          <w:sz w:val="24"/>
          <w:lang w:val="en-US"/>
        </w:rPr>
        <w:tab/>
        <w:t xml:space="preserve">A. Culotta, T. Kristjansson, A. McCallum, and P. Viola, “Corrective feedback and persistent learning for information extraction,” </w:t>
      </w:r>
      <w:r w:rsidRPr="009D6CC7">
        <w:rPr>
          <w:i/>
          <w:iCs/>
          <w:noProof/>
          <w:sz w:val="24"/>
          <w:lang w:val="en-US"/>
        </w:rPr>
        <w:t>Artif. Intell.</w:t>
      </w:r>
      <w:r w:rsidRPr="009D6CC7">
        <w:rPr>
          <w:noProof/>
          <w:sz w:val="24"/>
          <w:lang w:val="en-US"/>
        </w:rPr>
        <w:t>, vol. 170, no. 14–15, pp. 1101–1122, 2006.</w:t>
      </w:r>
    </w:p>
    <w:p w14:paraId="7262721D"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[12]</w:t>
      </w:r>
      <w:r w:rsidRPr="009D6CC7">
        <w:rPr>
          <w:noProof/>
          <w:sz w:val="24"/>
          <w:lang w:val="en-US"/>
        </w:rPr>
        <w:tab/>
        <w:t xml:space="preserve">M. Becker, B. Hachey, B. Alex, and C. Grover, “Optimising selective sampling for bootstrapping named entity recognition,” </w:t>
      </w:r>
      <w:r w:rsidRPr="009D6CC7">
        <w:rPr>
          <w:i/>
          <w:iCs/>
          <w:noProof/>
          <w:sz w:val="24"/>
          <w:lang w:val="en-US"/>
        </w:rPr>
        <w:t>ICML2005 Work.</w:t>
      </w:r>
      <w:r w:rsidRPr="009D6CC7">
        <w:rPr>
          <w:noProof/>
          <w:sz w:val="24"/>
          <w:lang w:val="en-US"/>
        </w:rPr>
        <w:t>, pp. 5–11, 2005.</w:t>
      </w:r>
    </w:p>
    <w:p w14:paraId="45C0AC7C"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[13]</w:t>
      </w:r>
      <w:r w:rsidRPr="009D6CC7">
        <w:rPr>
          <w:noProof/>
          <w:sz w:val="24"/>
          <w:lang w:val="en-US"/>
        </w:rPr>
        <w:tab/>
        <w:t>S. Argamon-engelson, “Committee-Based Sample Selection For Probabilistic Classi ers,” vol. 11. pp. 335–360, 1999.</w:t>
      </w:r>
    </w:p>
    <w:p w14:paraId="0BA5FBD3"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[14]</w:t>
      </w:r>
      <w:r w:rsidRPr="009D6CC7">
        <w:rPr>
          <w:noProof/>
          <w:sz w:val="24"/>
          <w:lang w:val="en-US"/>
        </w:rPr>
        <w:tab/>
        <w:t xml:space="preserve">E. Ringger </w:t>
      </w:r>
      <w:r w:rsidRPr="009D6CC7">
        <w:rPr>
          <w:i/>
          <w:iCs/>
          <w:noProof/>
          <w:sz w:val="24"/>
          <w:lang w:val="en-US"/>
        </w:rPr>
        <w:t>et al.</w:t>
      </w:r>
      <w:r w:rsidRPr="009D6CC7">
        <w:rPr>
          <w:noProof/>
          <w:sz w:val="24"/>
          <w:lang w:val="en-US"/>
        </w:rPr>
        <w:t xml:space="preserve">, “Active Learning for Part-of-Speech Tagging: Accelerating Corpus Annotation,” </w:t>
      </w:r>
      <w:r w:rsidRPr="009D6CC7">
        <w:rPr>
          <w:i/>
          <w:iCs/>
          <w:noProof/>
          <w:sz w:val="24"/>
          <w:lang w:val="en-US"/>
        </w:rPr>
        <w:t>LAW ’07 Proc. Linguist. Annot. Work. June, 2007, Prague</w:t>
      </w:r>
      <w:r w:rsidRPr="009D6CC7">
        <w:rPr>
          <w:noProof/>
          <w:sz w:val="24"/>
          <w:lang w:val="en-US"/>
        </w:rPr>
        <w:t>, no. June, pp. 101–108, 2007.</w:t>
      </w:r>
    </w:p>
    <w:p w14:paraId="79BA7AE8"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[15]</w:t>
      </w:r>
      <w:r w:rsidRPr="009D6CC7">
        <w:rPr>
          <w:noProof/>
          <w:sz w:val="24"/>
          <w:lang w:val="en-US"/>
        </w:rPr>
        <w:tab/>
        <w:t xml:space="preserve">M. Becker and M. Osborne, “A two-stage method for active learning of statistical grammars,” </w:t>
      </w:r>
      <w:r w:rsidRPr="009D6CC7">
        <w:rPr>
          <w:i/>
          <w:iCs/>
          <w:noProof/>
          <w:sz w:val="24"/>
          <w:lang w:val="en-US"/>
        </w:rPr>
        <w:t>IJCAI Int. Jt. Conf. Artif. Intell.</w:t>
      </w:r>
      <w:r w:rsidRPr="009D6CC7">
        <w:rPr>
          <w:noProof/>
          <w:sz w:val="24"/>
          <w:lang w:val="en-US"/>
        </w:rPr>
        <w:t>, no. January 2005, pp. 991–996, 2005.</w:t>
      </w:r>
    </w:p>
    <w:p w14:paraId="020A0B66"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[16]</w:t>
      </w:r>
      <w:r w:rsidRPr="009D6CC7">
        <w:rPr>
          <w:noProof/>
          <w:sz w:val="24"/>
          <w:lang w:val="en-US"/>
        </w:rPr>
        <w:tab/>
        <w:t xml:space="preserve">B. Hachey, B. Alex, and M. Becker, “Investigating the effects of selective sampling </w:t>
      </w:r>
      <w:r w:rsidRPr="009D6CC7">
        <w:rPr>
          <w:noProof/>
          <w:sz w:val="24"/>
          <w:lang w:val="en-US"/>
        </w:rPr>
        <w:lastRenderedPageBreak/>
        <w:t>on the annotation task,” p. 144, 2010.</w:t>
      </w:r>
    </w:p>
    <w:p w14:paraId="5663F7EF"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[17]</w:t>
      </w:r>
      <w:r w:rsidRPr="009D6CC7">
        <w:rPr>
          <w:noProof/>
          <w:sz w:val="24"/>
          <w:lang w:val="en-US"/>
        </w:rPr>
        <w:tab/>
        <w:t>S. Zhao and H. T. Ng, “Domain Adaptation with Active Learning for Coreference Resolution,” no. June, pp. 21–29, 2015.</w:t>
      </w:r>
    </w:p>
    <w:p w14:paraId="542B684A"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[18]</w:t>
      </w:r>
      <w:r w:rsidRPr="009D6CC7">
        <w:rPr>
          <w:noProof/>
          <w:sz w:val="24"/>
          <w:lang w:val="en-US"/>
        </w:rPr>
        <w:tab/>
        <w:t xml:space="preserve">G. Tur, D. Hakkani-Tür, and R. E. Schapire, “Combining active and semi-supervised learning for spoken language understanding,” </w:t>
      </w:r>
      <w:r w:rsidRPr="009D6CC7">
        <w:rPr>
          <w:i/>
          <w:iCs/>
          <w:noProof/>
          <w:sz w:val="24"/>
          <w:lang w:val="en-US"/>
        </w:rPr>
        <w:t>Speech Commun.</w:t>
      </w:r>
      <w:r w:rsidRPr="009D6CC7">
        <w:rPr>
          <w:noProof/>
          <w:sz w:val="24"/>
          <w:lang w:val="en-US"/>
        </w:rPr>
        <w:t>, vol. 45, no. 2, pp. 171–186, 2005.</w:t>
      </w:r>
    </w:p>
    <w:p w14:paraId="204CAEE9"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[19]</w:t>
      </w:r>
      <w:r w:rsidRPr="009D6CC7">
        <w:rPr>
          <w:noProof/>
          <w:sz w:val="24"/>
          <w:lang w:val="en-US"/>
        </w:rPr>
        <w:tab/>
        <w:t>J.-S. Kuo, H. Li, and Y.-K. Yang, “Learning transliteration lexicons from the web,” no. July, pp. 1129–1136, 2007.</w:t>
      </w:r>
    </w:p>
    <w:p w14:paraId="38DED3D2"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[20]</w:t>
      </w:r>
      <w:r w:rsidRPr="009D6CC7">
        <w:rPr>
          <w:noProof/>
          <w:sz w:val="24"/>
          <w:lang w:val="en-US"/>
        </w:rPr>
        <w:tab/>
        <w:t>M. Sassano, “An empirical study of active learning with support vector machines for Japanese word segmentation,” no. July, p. 505, 2007.</w:t>
      </w:r>
    </w:p>
    <w:p w14:paraId="5770FB73"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[21]</w:t>
      </w:r>
      <w:r w:rsidRPr="009D6CC7">
        <w:rPr>
          <w:noProof/>
          <w:sz w:val="24"/>
          <w:lang w:val="en-US"/>
        </w:rPr>
        <w:tab/>
        <w:t xml:space="preserve">D. Angluin, “Queries and Concept Learning,” </w:t>
      </w:r>
      <w:r w:rsidRPr="009D6CC7">
        <w:rPr>
          <w:i/>
          <w:iCs/>
          <w:noProof/>
          <w:sz w:val="24"/>
          <w:lang w:val="en-US"/>
        </w:rPr>
        <w:t>Mach. Learn.</w:t>
      </w:r>
      <w:r w:rsidRPr="009D6CC7">
        <w:rPr>
          <w:noProof/>
          <w:sz w:val="24"/>
          <w:lang w:val="en-US"/>
        </w:rPr>
        <w:t>, vol. 53, no. 1983, pp. 1689–1699, 2013.</w:t>
      </w:r>
    </w:p>
    <w:p w14:paraId="246B54A7"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[22]</w:t>
      </w:r>
      <w:r w:rsidRPr="009D6CC7">
        <w:rPr>
          <w:noProof/>
          <w:sz w:val="24"/>
          <w:lang w:val="en-US"/>
        </w:rPr>
        <w:tab/>
        <w:t xml:space="preserve">D. A. Cohn, “Neural network exploration using optimal experiment design,” </w:t>
      </w:r>
      <w:r w:rsidRPr="009D6CC7">
        <w:rPr>
          <w:i/>
          <w:iCs/>
          <w:noProof/>
          <w:sz w:val="24"/>
          <w:lang w:val="en-US"/>
        </w:rPr>
        <w:t>Neural Networks</w:t>
      </w:r>
      <w:r w:rsidRPr="009D6CC7">
        <w:rPr>
          <w:noProof/>
          <w:sz w:val="24"/>
          <w:lang w:val="en-US"/>
        </w:rPr>
        <w:t>, vol. 9, no. 6, pp. 1071–1083, 1996.</w:t>
      </w:r>
    </w:p>
    <w:p w14:paraId="449B5765"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[23]</w:t>
      </w:r>
      <w:r w:rsidRPr="009D6CC7">
        <w:rPr>
          <w:noProof/>
          <w:sz w:val="24"/>
          <w:lang w:val="en-US"/>
        </w:rPr>
        <w:tab/>
        <w:t xml:space="preserve">D. D. Lewis, “A sequential algorithm for training text classifiers,” </w:t>
      </w:r>
      <w:r w:rsidRPr="009D6CC7">
        <w:rPr>
          <w:i/>
          <w:iCs/>
          <w:noProof/>
          <w:sz w:val="24"/>
          <w:lang w:val="en-US"/>
        </w:rPr>
        <w:t>ACM SIGIR Forum</w:t>
      </w:r>
      <w:r w:rsidRPr="009D6CC7">
        <w:rPr>
          <w:noProof/>
          <w:sz w:val="24"/>
          <w:lang w:val="en-US"/>
        </w:rPr>
        <w:t>, vol. 29, no. 2. pp. 13–19, 2007.</w:t>
      </w:r>
    </w:p>
    <w:p w14:paraId="16749789"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[24]</w:t>
      </w:r>
      <w:r w:rsidRPr="009D6CC7">
        <w:rPr>
          <w:noProof/>
          <w:sz w:val="24"/>
          <w:lang w:val="en-US"/>
        </w:rPr>
        <w:tab/>
        <w:t xml:space="preserve">S. Tong and E. Chang, “Support vector machine active learning for image retrieval,” </w:t>
      </w:r>
      <w:r w:rsidRPr="009D6CC7">
        <w:rPr>
          <w:i/>
          <w:iCs/>
          <w:noProof/>
          <w:sz w:val="24"/>
          <w:lang w:val="en-US"/>
        </w:rPr>
        <w:t>Proc. ninth ACM Int. Conf. Multimed.  - Multimed. ’01</w:t>
      </w:r>
      <w:r w:rsidRPr="009D6CC7">
        <w:rPr>
          <w:noProof/>
          <w:sz w:val="24"/>
          <w:lang w:val="en-US"/>
        </w:rPr>
        <w:t>, no. C, p. 107, 2001.</w:t>
      </w:r>
    </w:p>
    <w:p w14:paraId="11E60E15"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[25]</w:t>
      </w:r>
      <w:r w:rsidRPr="009D6CC7">
        <w:rPr>
          <w:noProof/>
          <w:sz w:val="24"/>
          <w:lang w:val="en-US"/>
        </w:rPr>
        <w:tab/>
        <w:t xml:space="preserve">S. Tong and D. Koller, “Support Vector Machine Active Learning with Applications to Text Classification Simon,” </w:t>
      </w:r>
      <w:r w:rsidRPr="009D6CC7">
        <w:rPr>
          <w:i/>
          <w:iCs/>
          <w:noProof/>
          <w:sz w:val="24"/>
          <w:lang w:val="en-US"/>
        </w:rPr>
        <w:t>CrossRef List. Deleted DOIs</w:t>
      </w:r>
      <w:r w:rsidRPr="009D6CC7">
        <w:rPr>
          <w:noProof/>
          <w:sz w:val="24"/>
          <w:lang w:val="en-US"/>
        </w:rPr>
        <w:t>, vol. 1, pp. 45–66, 2000.</w:t>
      </w:r>
    </w:p>
    <w:p w14:paraId="41B6EEA8"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[26]</w:t>
      </w:r>
      <w:r w:rsidRPr="009D6CC7">
        <w:rPr>
          <w:noProof/>
          <w:sz w:val="24"/>
          <w:lang w:val="en-US"/>
        </w:rPr>
        <w:tab/>
        <w:t xml:space="preserve">S. C. H. Hoi, R. Jin, J. Zhu, and M. R. Lyu, “Semisupervised SVM batch mode active learning with applications to image retrieval,” </w:t>
      </w:r>
      <w:r w:rsidRPr="009D6CC7">
        <w:rPr>
          <w:i/>
          <w:iCs/>
          <w:noProof/>
          <w:sz w:val="24"/>
          <w:lang w:val="en-US"/>
        </w:rPr>
        <w:t>ACM Trans. Inf. Syst.</w:t>
      </w:r>
      <w:r w:rsidRPr="009D6CC7">
        <w:rPr>
          <w:noProof/>
          <w:sz w:val="24"/>
          <w:lang w:val="en-US"/>
        </w:rPr>
        <w:t>, vol. 27, no. 3, pp. 1–29, 2009.</w:t>
      </w:r>
    </w:p>
    <w:p w14:paraId="21EE7142"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[27]</w:t>
      </w:r>
      <w:r w:rsidRPr="009D6CC7">
        <w:rPr>
          <w:noProof/>
          <w:sz w:val="24"/>
          <w:lang w:val="en-US"/>
        </w:rPr>
        <w:tab/>
        <w:t>B. Settles and M. Craven, “An analysis of active learning strategies for sequence labeling tasks,” p. 1070, 2010.</w:t>
      </w:r>
    </w:p>
    <w:p w14:paraId="537BBCBA"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[28]</w:t>
      </w:r>
      <w:r w:rsidRPr="009D6CC7">
        <w:rPr>
          <w:noProof/>
          <w:sz w:val="24"/>
          <w:lang w:val="en-US"/>
        </w:rPr>
        <w:tab/>
        <w:t xml:space="preserve">C. A. Thompson, V. Hall, and R. J. Mooney, “Active Learning for Natural Language Parsing and Information Extraction LEARNING SYSTEMS,” </w:t>
      </w:r>
      <w:r w:rsidRPr="009D6CC7">
        <w:rPr>
          <w:i/>
          <w:iCs/>
          <w:noProof/>
          <w:sz w:val="24"/>
          <w:lang w:val="en-US"/>
        </w:rPr>
        <w:t>Mach. Learn.</w:t>
      </w:r>
      <w:r w:rsidRPr="009D6CC7">
        <w:rPr>
          <w:noProof/>
          <w:sz w:val="24"/>
          <w:lang w:val="en-US"/>
        </w:rPr>
        <w:t>, no. June, pp. 406–414, 1999.</w:t>
      </w:r>
    </w:p>
    <w:p w14:paraId="4D041DE9"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[29]</w:t>
      </w:r>
      <w:r w:rsidRPr="009D6CC7">
        <w:rPr>
          <w:noProof/>
          <w:sz w:val="24"/>
          <w:lang w:val="en-US"/>
        </w:rPr>
        <w:tab/>
        <w:t>D. Hakkani-Tur, G. Riccardi, and A. Gorin, “Active learning for automatic speech recognition,” no. December 2016, p. IV-3904-IV-3907, 2011.</w:t>
      </w:r>
    </w:p>
    <w:p w14:paraId="31FC5487"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[30]</w:t>
      </w:r>
      <w:r w:rsidRPr="009D6CC7">
        <w:rPr>
          <w:noProof/>
          <w:sz w:val="24"/>
          <w:lang w:val="en-US"/>
        </w:rPr>
        <w:tab/>
        <w:t xml:space="preserve">S. Huang, C. A. I. Nianguang, P. Penzuti Pacheco, S. Narandes, Y. Wang, and X. U. Wayne, “Applications of support vector machine (SVM) learning in cancer genomics,” </w:t>
      </w:r>
      <w:r w:rsidRPr="009D6CC7">
        <w:rPr>
          <w:i/>
          <w:iCs/>
          <w:noProof/>
          <w:sz w:val="24"/>
          <w:lang w:val="en-US"/>
        </w:rPr>
        <w:t>Cancer Genomics and Proteomics</w:t>
      </w:r>
      <w:r w:rsidRPr="009D6CC7">
        <w:rPr>
          <w:noProof/>
          <w:sz w:val="24"/>
          <w:lang w:val="en-US"/>
        </w:rPr>
        <w:t>, vol. 15, no. 1, pp. 41–51, 2018.</w:t>
      </w:r>
    </w:p>
    <w:p w14:paraId="38439390"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[31]</w:t>
      </w:r>
      <w:r w:rsidRPr="009D6CC7">
        <w:rPr>
          <w:noProof/>
          <w:sz w:val="24"/>
          <w:lang w:val="en-US"/>
        </w:rPr>
        <w:tab/>
        <w:t xml:space="preserve">H. S. Seung, M. Opper, and H. Sompolinsky, “Query by committee,” 2004, pp. </w:t>
      </w:r>
      <w:r w:rsidRPr="009D6CC7">
        <w:rPr>
          <w:noProof/>
          <w:sz w:val="24"/>
          <w:lang w:val="en-US"/>
        </w:rPr>
        <w:lastRenderedPageBreak/>
        <w:t>287–294.</w:t>
      </w:r>
    </w:p>
    <w:p w14:paraId="1380D0F5"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[32]</w:t>
      </w:r>
      <w:r w:rsidRPr="009D6CC7">
        <w:rPr>
          <w:noProof/>
          <w:sz w:val="24"/>
          <w:lang w:val="en-US"/>
        </w:rPr>
        <w:tab/>
        <w:t xml:space="preserve">Y. Freund, H. S. SEUNG, E. Shamir, and N. Tishby, “Selective Sampling Using the Query by Committee,” </w:t>
      </w:r>
      <w:r w:rsidRPr="009D6CC7">
        <w:rPr>
          <w:i/>
          <w:iCs/>
          <w:noProof/>
          <w:sz w:val="24"/>
          <w:lang w:val="en-US"/>
        </w:rPr>
        <w:t>Mach. Learn.</w:t>
      </w:r>
      <w:r w:rsidRPr="009D6CC7">
        <w:rPr>
          <w:noProof/>
          <w:sz w:val="24"/>
          <w:lang w:val="en-US"/>
        </w:rPr>
        <w:t>, vol. 168, pp. 133–168, 1997.</w:t>
      </w:r>
    </w:p>
    <w:p w14:paraId="4FDD1215"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[33]</w:t>
      </w:r>
      <w:r w:rsidRPr="009D6CC7">
        <w:rPr>
          <w:noProof/>
          <w:sz w:val="24"/>
          <w:lang w:val="en-US"/>
        </w:rPr>
        <w:tab/>
        <w:t>D. J. C. MacKay, “Information based objective functions for active data selection.pdf.” .</w:t>
      </w:r>
    </w:p>
    <w:p w14:paraId="6F0B899E"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[34]</w:t>
      </w:r>
      <w:r w:rsidRPr="009D6CC7">
        <w:rPr>
          <w:noProof/>
          <w:sz w:val="24"/>
          <w:lang w:val="en-US"/>
        </w:rPr>
        <w:tab/>
        <w:t xml:space="preserve">S. Ventura, C. Romero, A. Zafra, J. A. Delgado, and C. Herves, “JCLEC: A Java Framework for Evolutionary Computation,” </w:t>
      </w:r>
      <w:r w:rsidRPr="009D6CC7">
        <w:rPr>
          <w:i/>
          <w:iCs/>
          <w:noProof/>
          <w:sz w:val="24"/>
          <w:lang w:val="en-US"/>
        </w:rPr>
        <w:t>Soft Comput.</w:t>
      </w:r>
      <w:r w:rsidRPr="009D6CC7">
        <w:rPr>
          <w:noProof/>
          <w:sz w:val="24"/>
          <w:lang w:val="en-US"/>
        </w:rPr>
        <w:t>, vol. 12, no. 4, pp. 381–392, Oct. 2007.</w:t>
      </w:r>
    </w:p>
    <w:p w14:paraId="28AB5202"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[35]</w:t>
      </w:r>
      <w:r w:rsidRPr="009D6CC7">
        <w:rPr>
          <w:noProof/>
          <w:sz w:val="24"/>
          <w:lang w:val="en-US"/>
        </w:rPr>
        <w:tab/>
        <w:t>G. Tsoumakas and J. Vilcek, “MULAN</w:t>
      </w:r>
      <w:r w:rsidRPr="009D6CC7">
        <w:rPr>
          <w:rFonts w:ascii="Times New Roman" w:hAnsi="Times New Roman"/>
          <w:noProof/>
          <w:sz w:val="24"/>
          <w:lang w:val="en-US"/>
        </w:rPr>
        <w:t> </w:t>
      </w:r>
      <w:r w:rsidRPr="009D6CC7">
        <w:rPr>
          <w:noProof/>
          <w:sz w:val="24"/>
          <w:lang w:val="en-US"/>
        </w:rPr>
        <w:t>: A Java Library for Multi-Label Learning,” vol. 12, pp. 2411–2414, 2011.</w:t>
      </w:r>
    </w:p>
    <w:p w14:paraId="4F75E7E0"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393E94">
        <w:rPr>
          <w:noProof/>
          <w:sz w:val="24"/>
          <w:lang w:val="es-ES_tradnl"/>
        </w:rPr>
        <w:t>[36]</w:t>
      </w:r>
      <w:r w:rsidRPr="00393E94">
        <w:rPr>
          <w:noProof/>
          <w:sz w:val="24"/>
          <w:lang w:val="es-ES_tradnl"/>
        </w:rPr>
        <w:tab/>
        <w:t>S. Luján-Mora, “Programación de aplicaciones web: historia, principios básicos y clientes web,” Oct. 2002.</w:t>
      </w:r>
    </w:p>
    <w:p w14:paraId="794D4B59"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[37]</w:t>
      </w:r>
      <w:r w:rsidRPr="009D6CC7">
        <w:rPr>
          <w:noProof/>
          <w:sz w:val="24"/>
          <w:lang w:val="en-US"/>
        </w:rPr>
        <w:tab/>
        <w:t>World Wide Web Consortium, “https://www.w3.org/html/.” [Online]. Available: https://www.w3.org/html/.</w:t>
      </w:r>
    </w:p>
    <w:p w14:paraId="25508068"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[38]</w:t>
      </w:r>
      <w:r w:rsidRPr="009D6CC7">
        <w:rPr>
          <w:noProof/>
          <w:sz w:val="24"/>
          <w:lang w:val="en-US"/>
        </w:rPr>
        <w:tab/>
        <w:t>mozilla, “CSS: Cascading Style Sheets | MDN.” [Online]. Available: https://developer.mozilla.org/en-US/docs/Web/CSS. [Accessed: 07-Mar-2019].</w:t>
      </w:r>
    </w:p>
    <w:p w14:paraId="1C5ADEFD"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[39]</w:t>
      </w:r>
      <w:r w:rsidRPr="009D6CC7">
        <w:rPr>
          <w:noProof/>
          <w:sz w:val="24"/>
          <w:lang w:val="en-US"/>
        </w:rPr>
        <w:tab/>
        <w:t>E. International, “ECMA-262,” 2009.</w:t>
      </w:r>
    </w:p>
    <w:p w14:paraId="65295524"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[40]</w:t>
      </w:r>
      <w:r w:rsidRPr="009D6CC7">
        <w:rPr>
          <w:noProof/>
          <w:sz w:val="24"/>
          <w:lang w:val="en-US"/>
        </w:rPr>
        <w:tab/>
        <w:t>David Flanagan, “JavaScript</w:t>
      </w:r>
      <w:r w:rsidRPr="009D6CC7">
        <w:rPr>
          <w:rFonts w:ascii="Times New Roman" w:hAnsi="Times New Roman"/>
          <w:noProof/>
          <w:sz w:val="24"/>
          <w:lang w:val="en-US"/>
        </w:rPr>
        <w:t> </w:t>
      </w:r>
      <w:r w:rsidRPr="009D6CC7">
        <w:rPr>
          <w:noProof/>
          <w:sz w:val="24"/>
          <w:lang w:val="en-US"/>
        </w:rPr>
        <w:t>: The Definitive Guide , 4th Edition By David Flanagan Lilmeanman,” 2004.</w:t>
      </w:r>
    </w:p>
    <w:p w14:paraId="7DB43FFC"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[41]</w:t>
      </w:r>
      <w:r w:rsidRPr="009D6CC7">
        <w:rPr>
          <w:noProof/>
          <w:sz w:val="24"/>
          <w:lang w:val="en-US"/>
        </w:rPr>
        <w:tab/>
        <w:t>Oracle, “No Title.” [Online]. Available: https://www.oracle.com/technetwork/java/javase/12u-relnotes-5211424.html. [Accessed: 08-Mar-2019].</w:t>
      </w:r>
    </w:p>
    <w:p w14:paraId="070794B2"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[42]</w:t>
      </w:r>
      <w:r w:rsidRPr="009D6CC7">
        <w:rPr>
          <w:noProof/>
          <w:sz w:val="24"/>
          <w:lang w:val="en-US"/>
        </w:rPr>
        <w:tab/>
        <w:t>Oracle, “Sun &amp; Oracle.” [Online]. Available: http://www.oracle.com/us/sun/index.html. [Accessed: 08-Mar-2019].</w:t>
      </w:r>
    </w:p>
    <w:p w14:paraId="48E024BD"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393E94">
        <w:rPr>
          <w:noProof/>
          <w:sz w:val="24"/>
          <w:lang w:val="es-ES_tradnl"/>
        </w:rPr>
        <w:t>[43]</w:t>
      </w:r>
      <w:r w:rsidRPr="00393E94">
        <w:rPr>
          <w:noProof/>
          <w:sz w:val="24"/>
          <w:lang w:val="es-ES_tradnl"/>
        </w:rPr>
        <w:tab/>
        <w:t xml:space="preserve">A. SILBERSCHATZ, U. de Yale, H. F. KORTH, U. de Lehigh, S. SUDARSHAN, and B. Instituto tecnológico indio, </w:t>
      </w:r>
      <w:r w:rsidRPr="00393E94">
        <w:rPr>
          <w:i/>
          <w:iCs/>
          <w:noProof/>
          <w:sz w:val="24"/>
          <w:lang w:val="es-ES_tradnl"/>
        </w:rPr>
        <w:t>Fundamentos de Bases de Datos 5a Edicion.pdf</w:t>
      </w:r>
      <w:r w:rsidRPr="00393E94">
        <w:rPr>
          <w:noProof/>
          <w:sz w:val="24"/>
          <w:lang w:val="es-ES_tradnl"/>
        </w:rPr>
        <w:t>. 2006.</w:t>
      </w:r>
    </w:p>
    <w:p w14:paraId="59EE49B7"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[44]</w:t>
      </w:r>
      <w:r w:rsidRPr="009D6CC7">
        <w:rPr>
          <w:noProof/>
          <w:sz w:val="24"/>
          <w:lang w:val="en-US"/>
        </w:rPr>
        <w:tab/>
        <w:t>Microsoft, “https://code.visualstudio.com/docs/editor/whyvscode.” .</w:t>
      </w:r>
    </w:p>
    <w:p w14:paraId="258ED044"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[45]</w:t>
      </w:r>
      <w:r w:rsidRPr="009D6CC7">
        <w:rPr>
          <w:noProof/>
          <w:sz w:val="24"/>
          <w:lang w:val="en-US"/>
        </w:rPr>
        <w:tab/>
        <w:t>N. j. Foundation, “Node.js.” [Online]. Available: https://nodejs.org/es/about/. [Accessed: 28-Jan-2019].</w:t>
      </w:r>
    </w:p>
    <w:p w14:paraId="72D891EC"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[46]</w:t>
      </w:r>
      <w:r w:rsidRPr="009D6CC7">
        <w:rPr>
          <w:noProof/>
          <w:sz w:val="24"/>
          <w:lang w:val="en-US"/>
        </w:rPr>
        <w:tab/>
        <w:t>M. Web Docs, “Introducción a Express/Node.” [Online]. Available: https://developer.mozilla.org/es/docs/Learn/Server-side/Express_Nodejs/Introduction. [Accessed: 28-Jan-2019].</w:t>
      </w:r>
    </w:p>
    <w:p w14:paraId="7963070A"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[47]</w:t>
      </w:r>
      <w:r w:rsidRPr="009D6CC7">
        <w:rPr>
          <w:noProof/>
          <w:sz w:val="24"/>
          <w:lang w:val="en-US"/>
        </w:rPr>
        <w:tab/>
        <w:t>T. jQuery Foundation, “JQuery.” [Online]. Available: http://jquery.com. [Accessed: 28-Jan-2019].</w:t>
      </w:r>
    </w:p>
    <w:p w14:paraId="6711F1A8"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9D6CC7">
        <w:rPr>
          <w:noProof/>
          <w:sz w:val="24"/>
          <w:lang w:val="en-US"/>
        </w:rPr>
        <w:lastRenderedPageBreak/>
        <w:t>[48]</w:t>
      </w:r>
      <w:r w:rsidRPr="009D6CC7">
        <w:rPr>
          <w:noProof/>
          <w:sz w:val="24"/>
          <w:lang w:val="en-US"/>
        </w:rPr>
        <w:tab/>
        <w:t xml:space="preserve">J. Chaffer and K. Swedberg, </w:t>
      </w:r>
      <w:r w:rsidRPr="009D6CC7">
        <w:rPr>
          <w:i/>
          <w:iCs/>
          <w:noProof/>
          <w:sz w:val="24"/>
          <w:lang w:val="en-US"/>
        </w:rPr>
        <w:t>Learning jQuery - Fourth Edition</w:t>
      </w:r>
      <w:r w:rsidRPr="009D6CC7">
        <w:rPr>
          <w:noProof/>
          <w:sz w:val="24"/>
          <w:lang w:val="en-US"/>
        </w:rPr>
        <w:t xml:space="preserve">. </w:t>
      </w:r>
      <w:r w:rsidRPr="00393E94">
        <w:rPr>
          <w:noProof/>
          <w:sz w:val="24"/>
          <w:lang w:val="es-ES_tradnl"/>
        </w:rPr>
        <w:t>2013.</w:t>
      </w:r>
    </w:p>
    <w:p w14:paraId="3670B0F1"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393E94">
        <w:rPr>
          <w:noProof/>
          <w:sz w:val="24"/>
          <w:lang w:val="es-ES_tradnl"/>
        </w:rPr>
        <w:t>[49]</w:t>
      </w:r>
      <w:r w:rsidRPr="00393E94">
        <w:rPr>
          <w:noProof/>
          <w:sz w:val="24"/>
          <w:lang w:val="es-ES_tradnl"/>
        </w:rPr>
        <w:tab/>
        <w:t>“No Title.” [Online]. Available: http://getbootstrap.com/. [Accessed: 29-Jan-2019].</w:t>
      </w:r>
    </w:p>
    <w:p w14:paraId="1C40F182"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393E94">
        <w:rPr>
          <w:noProof/>
          <w:sz w:val="24"/>
          <w:lang w:val="es-ES_tradnl"/>
        </w:rPr>
        <w:t>[50]</w:t>
      </w:r>
      <w:r w:rsidRPr="00393E94">
        <w:rPr>
          <w:noProof/>
          <w:sz w:val="24"/>
          <w:lang w:val="es-ES_tradnl"/>
        </w:rPr>
        <w:tab/>
        <w:t xml:space="preserve">Universitat de Barcelona, “Bootstrap ¿que es y para qué sirve?” </w:t>
      </w:r>
      <w:r w:rsidRPr="009D6CC7">
        <w:rPr>
          <w:noProof/>
          <w:sz w:val="24"/>
          <w:lang w:val="en-US"/>
        </w:rPr>
        <w:t xml:space="preserve">[Online]. Available: https://www.obs-edu.com/int/blog-investigacion/sistemas/bootstrap-que-es-y-para-que-sirve. </w:t>
      </w:r>
      <w:r w:rsidRPr="00393E94">
        <w:rPr>
          <w:noProof/>
          <w:sz w:val="24"/>
          <w:lang w:val="es-ES_tradnl"/>
        </w:rPr>
        <w:t>[Accessed: 29-Jan-2019].</w:t>
      </w:r>
    </w:p>
    <w:p w14:paraId="027DC78C"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393E94">
        <w:rPr>
          <w:noProof/>
          <w:sz w:val="24"/>
          <w:lang w:val="es-ES_tradnl"/>
        </w:rPr>
        <w:t>[51]</w:t>
      </w:r>
      <w:r w:rsidRPr="00393E94">
        <w:rPr>
          <w:noProof/>
          <w:sz w:val="24"/>
          <w:lang w:val="es-ES_tradnl"/>
        </w:rPr>
        <w:tab/>
        <w:t>S. Bellido Sanchez, “e-Assessment mediante Bases de Datos NoSQL,” Universidad de Sevilla.</w:t>
      </w:r>
    </w:p>
    <w:p w14:paraId="2E5CE5A1" w14:textId="77777777" w:rsidR="00393E94" w:rsidRPr="00393E94" w:rsidRDefault="00393E94" w:rsidP="00393E94">
      <w:pPr>
        <w:widowControl w:val="0"/>
        <w:autoSpaceDE w:val="0"/>
        <w:autoSpaceDN w:val="0"/>
        <w:adjustRightInd w:val="0"/>
        <w:spacing w:line="240" w:lineRule="auto"/>
        <w:ind w:left="640" w:hanging="640"/>
        <w:rPr>
          <w:noProof/>
          <w:sz w:val="24"/>
          <w:lang w:val="es-ES_tradnl"/>
        </w:rPr>
      </w:pPr>
      <w:r w:rsidRPr="009D6CC7">
        <w:rPr>
          <w:noProof/>
          <w:sz w:val="24"/>
          <w:lang w:val="en-US"/>
        </w:rPr>
        <w:t>[52]</w:t>
      </w:r>
      <w:r w:rsidRPr="009D6CC7">
        <w:rPr>
          <w:noProof/>
          <w:sz w:val="24"/>
          <w:lang w:val="en-US"/>
        </w:rPr>
        <w:tab/>
        <w:t xml:space="preserve">S. Chacon, “Git --local-branching-on-the-cheap.” [Online]. Available: https://git-scm.com/book/es/v1/Empezando-Fundamentos-de-Git. </w:t>
      </w:r>
      <w:r w:rsidRPr="00393E94">
        <w:rPr>
          <w:noProof/>
          <w:sz w:val="24"/>
          <w:lang w:val="es-ES_tradnl"/>
        </w:rPr>
        <w:t>[Accessed: 29-Jan-2019].</w:t>
      </w:r>
    </w:p>
    <w:p w14:paraId="3CE22BEE"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393E94">
        <w:rPr>
          <w:noProof/>
          <w:sz w:val="24"/>
          <w:lang w:val="es-ES_tradnl"/>
        </w:rPr>
        <w:t>[53]</w:t>
      </w:r>
      <w:r w:rsidRPr="00393E94">
        <w:rPr>
          <w:noProof/>
          <w:sz w:val="24"/>
          <w:lang w:val="es-ES_tradnl"/>
        </w:rPr>
        <w:tab/>
        <w:t xml:space="preserve">I. Jacobson, G. Booch, and J. Rumbaugh, </w:t>
      </w:r>
      <w:r w:rsidRPr="00393E94">
        <w:rPr>
          <w:i/>
          <w:iCs/>
          <w:noProof/>
          <w:sz w:val="24"/>
          <w:lang w:val="es-ES_tradnl"/>
        </w:rPr>
        <w:t>El proceso unificado de desarrollo de software</w:t>
      </w:r>
      <w:r w:rsidRPr="00393E94">
        <w:rPr>
          <w:noProof/>
          <w:sz w:val="24"/>
          <w:lang w:val="es-ES_tradnl"/>
        </w:rPr>
        <w:t xml:space="preserve">. </w:t>
      </w:r>
      <w:r w:rsidRPr="009D6CC7">
        <w:rPr>
          <w:noProof/>
          <w:sz w:val="24"/>
          <w:lang w:val="en-US"/>
        </w:rPr>
        <w:t>Pearson Educación, 2000.</w:t>
      </w:r>
    </w:p>
    <w:p w14:paraId="4BBC1D28" w14:textId="77777777" w:rsidR="00393E94" w:rsidRPr="009D6CC7" w:rsidRDefault="00393E94" w:rsidP="00393E94">
      <w:pPr>
        <w:widowControl w:val="0"/>
        <w:autoSpaceDE w:val="0"/>
        <w:autoSpaceDN w:val="0"/>
        <w:adjustRightInd w:val="0"/>
        <w:spacing w:line="240" w:lineRule="auto"/>
        <w:ind w:left="640" w:hanging="640"/>
        <w:rPr>
          <w:noProof/>
          <w:sz w:val="24"/>
          <w:lang w:val="en-US"/>
        </w:rPr>
      </w:pPr>
      <w:r w:rsidRPr="009D6CC7">
        <w:rPr>
          <w:noProof/>
          <w:sz w:val="24"/>
          <w:lang w:val="en-US"/>
        </w:rPr>
        <w:t>[54]</w:t>
      </w:r>
      <w:r w:rsidRPr="009D6CC7">
        <w:rPr>
          <w:noProof/>
          <w:sz w:val="24"/>
          <w:lang w:val="en-US"/>
        </w:rPr>
        <w:tab/>
        <w:t xml:space="preserve">D. Rosenberg and M. Stephens, </w:t>
      </w:r>
      <w:r w:rsidRPr="009D6CC7">
        <w:rPr>
          <w:i/>
          <w:iCs/>
          <w:noProof/>
          <w:sz w:val="24"/>
          <w:lang w:val="en-US"/>
        </w:rPr>
        <w:t>Use Case Driven Object Modeling with UML Theory and Practice</w:t>
      </w:r>
      <w:r w:rsidRPr="009D6CC7">
        <w:rPr>
          <w:noProof/>
          <w:sz w:val="24"/>
          <w:lang w:val="en-US"/>
        </w:rPr>
        <w:t>. .</w:t>
      </w:r>
    </w:p>
    <w:p w14:paraId="2566D268" w14:textId="1CC3B92B" w:rsidR="0075110F" w:rsidRPr="0075110F" w:rsidRDefault="00AD5FD7" w:rsidP="00393E94">
      <w:pPr>
        <w:widowControl w:val="0"/>
        <w:autoSpaceDE w:val="0"/>
        <w:autoSpaceDN w:val="0"/>
        <w:adjustRightInd w:val="0"/>
        <w:spacing w:line="240" w:lineRule="auto"/>
        <w:ind w:left="640" w:hanging="640"/>
      </w:pPr>
      <w:r>
        <w:fldChar w:fldCharType="end"/>
      </w:r>
    </w:p>
    <w:sectPr w:rsidR="0075110F" w:rsidRPr="0075110F" w:rsidSect="002073E0">
      <w:headerReference w:type="first" r:id="rId21"/>
      <w:pgSz w:w="12240" w:h="15840"/>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A0B281" w14:textId="77777777" w:rsidR="008D5C42" w:rsidRDefault="008D5C42" w:rsidP="00577A6D">
      <w:pPr>
        <w:spacing w:after="0" w:line="240" w:lineRule="auto"/>
      </w:pPr>
      <w:r>
        <w:separator/>
      </w:r>
    </w:p>
  </w:endnote>
  <w:endnote w:type="continuationSeparator" w:id="0">
    <w:p w14:paraId="5C291244" w14:textId="77777777" w:rsidR="008D5C42" w:rsidRDefault="008D5C42" w:rsidP="00577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useo Sans 100">
    <w:panose1 w:val="02000000000000000000"/>
    <w:charset w:val="4D"/>
    <w:family w:val="auto"/>
    <w:notTrueType/>
    <w:pitch w:val="variable"/>
    <w:sig w:usb0="A00000AF" w:usb1="4000004A" w:usb2="00000000" w:usb3="00000000" w:csb0="00000093" w:csb1="00000000"/>
  </w:font>
  <w:font w:name="Calibri">
    <w:panose1 w:val="020F0502020204030204"/>
    <w:charset w:val="00"/>
    <w:family w:val="swiss"/>
    <w:pitch w:val="variable"/>
    <w:sig w:usb0="E0002AFF" w:usb1="C000ACFF" w:usb2="00000009" w:usb3="00000000" w:csb0="000001FF" w:csb1="00000000"/>
  </w:font>
  <w:font w:name="Museo Sans 700">
    <w:panose1 w:val="02000000000000000000"/>
    <w:charset w:val="4D"/>
    <w:family w:val="auto"/>
    <w:notTrueType/>
    <w:pitch w:val="variable"/>
    <w:sig w:usb0="A00000AF" w:usb1="4000004A" w:usb2="00000000" w:usb3="00000000" w:csb0="00000093" w:csb1="00000000"/>
  </w:font>
  <w:font w:name="Museo Sans 500">
    <w:panose1 w:val="02000000000000000000"/>
    <w:charset w:val="4D"/>
    <w:family w:val="auto"/>
    <w:notTrueType/>
    <w:pitch w:val="variable"/>
    <w:sig w:usb0="A00000AF" w:usb1="4000004A" w:usb2="00000000" w:usb3="00000000" w:csb0="00000093" w:csb1="00000000"/>
  </w:font>
  <w:font w:name="Museo Sans 300">
    <w:panose1 w:val="02000000000000000000"/>
    <w:charset w:val="4D"/>
    <w:family w:val="auto"/>
    <w:notTrueType/>
    <w:pitch w:val="variable"/>
    <w:sig w:usb0="A00000AF" w:usb1="4000004A"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Myriad Pro">
    <w:altName w:val="Segoe UI"/>
    <w:panose1 w:val="020B0604020202020204"/>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useo Sans 900">
    <w:panose1 w:val="02000000000000000000"/>
    <w:charset w:val="4D"/>
    <w:family w:val="auto"/>
    <w:notTrueType/>
    <w:pitch w:val="variable"/>
    <w:sig w:usb0="A00000AF" w:usb1="4000004A" w:usb2="00000000" w:usb3="00000000" w:csb0="00000093" w:csb1="00000000"/>
  </w:font>
  <w:font w:name="Fedra Sans Std Book">
    <w:altName w:val="Arial"/>
    <w:panose1 w:val="020B0604020202020204"/>
    <w:charset w:val="00"/>
    <w:family w:val="swiss"/>
    <w:notTrueType/>
    <w:pitch w:val="variable"/>
    <w:sig w:usb0="2000000F" w:usb1="00000033"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3FD31" w14:textId="6B5BDAC3" w:rsidR="00DD6DFA" w:rsidRPr="00C55146" w:rsidRDefault="00DD6DFA" w:rsidP="00A30DD6">
    <w:pPr>
      <w:ind w:right="190"/>
      <w:rPr>
        <w:color w:val="0F243E"/>
        <w:sz w:val="26"/>
        <w:szCs w:val="26"/>
      </w:rPr>
    </w:pPr>
    <w:r>
      <w:rPr>
        <w:noProof/>
        <w:lang w:val="es-ES_tradnl" w:eastAsia="es-ES_tradnl"/>
      </w:rPr>
      <mc:AlternateContent>
        <mc:Choice Requires="wps">
          <w:drawing>
            <wp:anchor distT="0" distB="0" distL="114300" distR="114300" simplePos="0" relativeHeight="251656192" behindDoc="0" locked="0" layoutInCell="1" allowOverlap="1" wp14:anchorId="29C8EE9A" wp14:editId="07B4B69E">
              <wp:simplePos x="0" y="0"/>
              <wp:positionH relativeFrom="column">
                <wp:posOffset>2911475</wp:posOffset>
              </wp:positionH>
              <wp:positionV relativeFrom="paragraph">
                <wp:posOffset>307340</wp:posOffset>
              </wp:positionV>
              <wp:extent cx="2621280" cy="401320"/>
              <wp:effectExtent l="0" t="0" r="0" b="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51749" w14:textId="77777777" w:rsidR="00DD6DFA" w:rsidRPr="00C55146" w:rsidRDefault="00DD6DFA" w:rsidP="00C55146">
                          <w:pPr>
                            <w:rPr>
                              <w:rFonts w:ascii="Fedra Sans Std Book" w:hAnsi="Fedra Sans Std Book" w:cs="Calibri"/>
                              <w:color w:val="212D57"/>
                              <w:sz w:val="16"/>
                              <w:szCs w:val="16"/>
                            </w:rPr>
                          </w:pPr>
                          <w:r w:rsidRPr="00F9375B">
                            <w:rPr>
                              <w:rFonts w:ascii="Fedra Sans Std Book" w:hAnsi="Fedra Sans Std Book" w:cs="Calibri"/>
                              <w:color w:val="212D57"/>
                              <w:sz w:val="16"/>
                              <w:szCs w:val="16"/>
                            </w:rPr>
                            <w:t>Aplicación web para la realización de experimentos de forma colaborativa en el framework JCLAL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C8EE9A" id="_x0000_t202" coordsize="21600,21600" o:spt="202" path="m,l,21600r21600,l21600,xe">
              <v:stroke joinstyle="miter"/>
              <v:path gradientshapeok="t" o:connecttype="rect"/>
            </v:shapetype>
            <v:shape id="Cuadro de texto 2" o:spid="_x0000_s1057" type="#_x0000_t202" style="position:absolute;left:0;text-align:left;margin-left:229.25pt;margin-top:24.2pt;width:206.4pt;height:31.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" filled="f" stroked="f">
              <v:textbox>
                <w:txbxContent>
                  <w:p w14:paraId="2EE51749" w14:textId="77777777" w:rsidR="00DD6DFA" w:rsidRPr="00C55146" w:rsidRDefault="00DD6DFA" w:rsidP="00C55146">
                    <w:pPr>
                      <w:rPr>
                        <w:rFonts w:ascii="Fedra Sans Std Book" w:hAnsi="Fedra Sans Std Book" w:cs="Calibri"/>
                        <w:color w:val="212D57"/>
                        <w:sz w:val="16"/>
                        <w:szCs w:val="16"/>
                      </w:rPr>
                    </w:pPr>
                    <w:r w:rsidRPr="00F9375B">
                      <w:rPr>
                        <w:rFonts w:ascii="Fedra Sans Std Book" w:hAnsi="Fedra Sans Std Book" w:cs="Calibri"/>
                        <w:color w:val="212D57"/>
                        <w:sz w:val="16"/>
                        <w:szCs w:val="16"/>
                      </w:rPr>
                      <w:t>Aplicación web para la realización de experimentos de forma colaborativa en el framework JCLAL</w:t>
                    </w:r>
                  </w:p>
                </w:txbxContent>
              </v:textbox>
            </v:shape>
          </w:pict>
        </mc:Fallback>
      </mc:AlternateContent>
    </w:r>
    <w:r>
      <w:rPr>
        <w:noProof/>
        <w:lang w:val="es-ES_tradnl" w:eastAsia="es-ES_tradnl"/>
      </w:rPr>
      <w:drawing>
        <wp:anchor distT="0" distB="0" distL="114300" distR="114300" simplePos="0" relativeHeight="251657216" behindDoc="1" locked="0" layoutInCell="1" allowOverlap="1" wp14:anchorId="178FBEE7" wp14:editId="29E425C0">
          <wp:simplePos x="0" y="0"/>
          <wp:positionH relativeFrom="column">
            <wp:posOffset>5586095</wp:posOffset>
          </wp:positionH>
          <wp:positionV relativeFrom="paragraph">
            <wp:posOffset>301625</wp:posOffset>
          </wp:positionV>
          <wp:extent cx="287020" cy="281305"/>
          <wp:effectExtent l="0" t="0" r="0" b="0"/>
          <wp:wrapNone/>
          <wp:docPr id="8" name="Imagen 8" descr="U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H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7020" cy="2813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S_tradnl" w:eastAsia="es-ES_tradnl"/>
      </w:rPr>
      <mc:AlternateContent>
        <mc:Choice Requires="wps">
          <w:drawing>
            <wp:anchor distT="0" distB="0" distL="114300" distR="114300" simplePos="0" relativeHeight="251655168" behindDoc="0" locked="0" layoutInCell="1" allowOverlap="1" wp14:anchorId="63ED1E6B" wp14:editId="1AB4EBDB">
              <wp:simplePos x="0" y="0"/>
              <wp:positionH relativeFrom="page">
                <wp:posOffset>7072630</wp:posOffset>
              </wp:positionH>
              <wp:positionV relativeFrom="page">
                <wp:posOffset>9354185</wp:posOffset>
              </wp:positionV>
              <wp:extent cx="388620" cy="506730"/>
              <wp:effectExtent l="0" t="0" r="0" b="0"/>
              <wp:wrapNone/>
              <wp:docPr id="5" name="Cuadro de texto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50673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BC68A1A" w14:textId="77777777" w:rsidR="00DD6DFA" w:rsidRPr="00C55146" w:rsidRDefault="00DD6DFA" w:rsidP="00A875F9">
                          <w:pPr>
                            <w:pStyle w:val="texto"/>
                          </w:pPr>
                          <w:r w:rsidRPr="00C55146">
                            <w:fldChar w:fldCharType="begin"/>
                          </w:r>
                          <w:r w:rsidRPr="00C55146">
                            <w:instrText>PAGE  \* Arabic  \* MERGEFORMAT</w:instrText>
                          </w:r>
                          <w:r w:rsidRPr="00C55146">
                            <w:fldChar w:fldCharType="separate"/>
                          </w:r>
                          <w:r w:rsidRPr="00C2495A">
                            <w:rPr>
                              <w:noProof/>
                              <w:lang w:val="es-ES"/>
                            </w:rPr>
                            <w:t>2</w:t>
                          </w:r>
                          <w:r w:rsidRPr="00C55146">
                            <w:fldChar w:fldCharType="end"/>
                          </w:r>
                        </w:p>
                      </w:txbxContent>
                    </wps:txbx>
                    <wps:bodyPr rot="0" vert="horz" wrap="square" lIns="0" tIns="45720" rIns="0" bIns="45720" anchor="ctr" anchorCtr="0" upright="1">
                      <a:spAutoFit/>
                    </wps:bodyPr>
                  </wps:wsp>
                </a:graphicData>
              </a:graphic>
              <wp14:sizeRelH relativeFrom="page">
                <wp14:pctWidth>5000</wp14:pctWidth>
              </wp14:sizeRelH>
              <wp14:sizeRelV relativeFrom="page">
                <wp14:pctHeight>5000</wp14:pctHeight>
              </wp14:sizeRelV>
            </wp:anchor>
          </w:drawing>
        </mc:Choice>
        <mc:Fallback>
          <w:pict>
            <v:shape w14:anchorId="63ED1E6B" id="Cuadro de texto 49" o:spid="_x0000_s1058" type="#_x0000_t202" style="position:absolute;left:0;text-align:left;margin-left:556.9pt;margin-top:736.55pt;width:30.6pt;height:39.9pt;z-index:251655168;visibility:visible;mso-wrap-style:square;mso-width-percent:50;mso-height-percent:50;mso-wrap-distance-left:9pt;mso-wrap-distance-top:0;mso-wrap-distance-right:9pt;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" stroked="f" strokeweight=".5pt">
              <v:textbox style="mso-fit-shape-to-text:t" inset="0,,0">
                <w:txbxContent>
                  <w:p w14:paraId="0BC68A1A" w14:textId="77777777" w:rsidR="00DD6DFA" w:rsidRPr="00C55146" w:rsidRDefault="00DD6DFA" w:rsidP="00A875F9">
                    <w:pPr>
                      <w:pStyle w:val="texto"/>
                    </w:pPr>
                    <w:r w:rsidRPr="00C55146">
                      <w:fldChar w:fldCharType="begin"/>
                    </w:r>
                    <w:r w:rsidRPr="00C55146">
                      <w:instrText>PAGE  \* Arabic  \* MERGEFORMAT</w:instrText>
                    </w:r>
                    <w:r w:rsidRPr="00C55146">
                      <w:fldChar w:fldCharType="separate"/>
                    </w:r>
                    <w:r w:rsidRPr="00C2495A">
                      <w:rPr>
                        <w:noProof/>
                        <w:lang w:val="es-ES"/>
                      </w:rPr>
                      <w:t>2</w:t>
                    </w:r>
                    <w:r w:rsidRPr="00C55146">
                      <w:fldChar w:fldCharType="end"/>
                    </w:r>
                  </w:p>
                </w:txbxContent>
              </v:textbox>
              <w10:wrap anchorx="page" anchory="page"/>
            </v:shape>
          </w:pict>
        </mc:Fallback>
      </mc:AlternateContent>
    </w:r>
  </w:p>
  <w:p w14:paraId="3325340B" w14:textId="16B6515B" w:rsidR="00DD6DFA" w:rsidRDefault="00DD6DF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43CC1" w14:textId="77777777" w:rsidR="00DD6DFA" w:rsidRDefault="00DD6DFA">
    <w:pPr>
      <w:pStyle w:val="Piedepgina"/>
    </w:pPr>
    <w:r>
      <w:rPr>
        <w:noProof/>
        <w:lang w:val="es-ES_tradnl" w:eastAsia="es-ES_tradnl"/>
      </w:rPr>
      <w:drawing>
        <wp:anchor distT="0" distB="0" distL="114300" distR="114300" simplePos="0" relativeHeight="251658240" behindDoc="1" locked="0" layoutInCell="1" allowOverlap="1" wp14:anchorId="77B14699" wp14:editId="66EE5BA2">
          <wp:simplePos x="0" y="0"/>
          <wp:positionH relativeFrom="column">
            <wp:posOffset>-1406525</wp:posOffset>
          </wp:positionH>
          <wp:positionV relativeFrom="paragraph">
            <wp:posOffset>-507365</wp:posOffset>
          </wp:positionV>
          <wp:extent cx="7839710" cy="1111885"/>
          <wp:effectExtent l="0" t="0" r="8890" b="5715"/>
          <wp:wrapNone/>
          <wp:docPr id="10" name="Imagen 10" descr="sen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nef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9710" cy="111188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421DE3" w14:textId="77777777" w:rsidR="008D5C42" w:rsidRDefault="008D5C42" w:rsidP="00577A6D">
      <w:pPr>
        <w:spacing w:after="0" w:line="240" w:lineRule="auto"/>
      </w:pPr>
      <w:r>
        <w:separator/>
      </w:r>
    </w:p>
  </w:footnote>
  <w:footnote w:type="continuationSeparator" w:id="0">
    <w:p w14:paraId="58DE2A1B" w14:textId="77777777" w:rsidR="008D5C42" w:rsidRDefault="008D5C42" w:rsidP="00577A6D">
      <w:pPr>
        <w:spacing w:after="0" w:line="240" w:lineRule="auto"/>
      </w:pPr>
      <w:r>
        <w:continuationSeparator/>
      </w:r>
    </w:p>
  </w:footnote>
  <w:footnote w:id="1">
    <w:p w14:paraId="14E0DBA5" w14:textId="77777777" w:rsidR="00DD6DFA" w:rsidRPr="00EB6817" w:rsidRDefault="00DD6DFA">
      <w:pPr>
        <w:pStyle w:val="Textonotapie"/>
      </w:pPr>
      <w:r w:rsidRPr="004E43F9">
        <w:rPr>
          <w:rStyle w:val="Refdenotaalpie"/>
        </w:rPr>
        <w:footnoteRef/>
      </w:r>
      <w:r w:rsidRPr="00EB6817">
        <w:t xml:space="preserve"> </w:t>
      </w:r>
      <w:r>
        <w:t>Considerado uno de los padres de la ciencia de la computación y precursor de la informática moderna</w:t>
      </w:r>
    </w:p>
  </w:footnote>
  <w:footnote w:id="2">
    <w:p w14:paraId="1157117A" w14:textId="77777777" w:rsidR="00DD6DFA" w:rsidRPr="00712634" w:rsidRDefault="00DD6DFA">
      <w:pPr>
        <w:pStyle w:val="Textonotapie"/>
      </w:pPr>
      <w:r w:rsidRPr="004E43F9">
        <w:rPr>
          <w:rStyle w:val="Refdenotaalpie"/>
        </w:rPr>
        <w:footnoteRef/>
      </w:r>
      <w:r>
        <w:t xml:space="preserve"> </w:t>
      </w:r>
      <w:r w:rsidRPr="00712634">
        <w:t>Gary Kasparov es uno de los maestros ajedrecistas mas prolíferos de la historia del deporte</w:t>
      </w:r>
    </w:p>
  </w:footnote>
  <w:footnote w:id="3">
    <w:p w14:paraId="54462234" w14:textId="77777777" w:rsidR="00DD6DFA" w:rsidRPr="00323B38" w:rsidRDefault="00DD6DFA">
      <w:pPr>
        <w:pStyle w:val="Textonotapie"/>
      </w:pPr>
      <w:r w:rsidRPr="004E43F9">
        <w:rPr>
          <w:rStyle w:val="Refdenotaalpie"/>
        </w:rPr>
        <w:footnoteRef/>
      </w:r>
      <w:r>
        <w:t xml:space="preserve"> </w:t>
      </w:r>
      <w:r w:rsidRPr="00323B38">
        <w:t>Se le conoce también como aprendizaje por consulta o diseño experimental óptimo en la literatura de estadística</w:t>
      </w:r>
    </w:p>
  </w:footnote>
  <w:footnote w:id="4">
    <w:p w14:paraId="219AF72A" w14:textId="77777777" w:rsidR="00DD6DFA" w:rsidRPr="00BA4D8C" w:rsidRDefault="00DD6DFA">
      <w:pPr>
        <w:pStyle w:val="Textonotapie"/>
        <w:rPr>
          <w:rStyle w:val="Hipervnculo"/>
        </w:rPr>
      </w:pPr>
      <w:r>
        <w:rPr>
          <w:rStyle w:val="Refdenotaalpie"/>
        </w:rPr>
        <w:footnoteRef/>
      </w:r>
      <w:r>
        <w:t xml:space="preserve"> </w:t>
      </w:r>
      <w:r w:rsidRPr="00BA4D8C">
        <w:rPr>
          <w:rStyle w:val="Hipervnculo"/>
        </w:rPr>
        <w:t>http://sourceforge.net/projects/jclal/files/</w:t>
      </w:r>
    </w:p>
  </w:footnote>
  <w:footnote w:id="5">
    <w:p w14:paraId="5108CAAB" w14:textId="77777777" w:rsidR="00DD6DFA" w:rsidRPr="00307DEC" w:rsidRDefault="00DD6DFA">
      <w:pPr>
        <w:pStyle w:val="Textonotapie"/>
      </w:pPr>
      <w:r>
        <w:rPr>
          <w:rStyle w:val="Refdenotaalpie"/>
        </w:rPr>
        <w:footnoteRef/>
      </w:r>
      <w:r>
        <w:t xml:space="preserve"> </w:t>
      </w:r>
      <w:r w:rsidRPr="00307DEC">
        <w:t xml:space="preserve">XML </w:t>
      </w:r>
      <w:r>
        <w:t>(</w:t>
      </w:r>
      <w:r w:rsidRPr="00307DEC">
        <w:rPr>
          <w:i/>
        </w:rPr>
        <w:t>eXtensible Markup Language</w:t>
      </w:r>
      <w:r>
        <w:t>),</w:t>
      </w:r>
      <w:r w:rsidRPr="00307DEC">
        <w:t xml:space="preserve"> "Lenguaje de Marcado Extensible", es un meta-lenguaje que permite definir lenguajes de marcas utilizado para almacenar datos en forma legible</w:t>
      </w:r>
      <w:r>
        <w:t>.</w:t>
      </w:r>
    </w:p>
  </w:footnote>
  <w:footnote w:id="6">
    <w:p w14:paraId="5953D5BD" w14:textId="77777777" w:rsidR="00DD6DFA" w:rsidRPr="00307DEC" w:rsidRDefault="00DD6DFA">
      <w:pPr>
        <w:pStyle w:val="Textonotapie"/>
      </w:pPr>
      <w:r>
        <w:rPr>
          <w:rStyle w:val="Refdenotaalpie"/>
        </w:rPr>
        <w:footnoteRef/>
      </w:r>
      <w:r>
        <w:t xml:space="preserve"> </w:t>
      </w:r>
      <w:r w:rsidRPr="00A361B6">
        <w:rPr>
          <w:rStyle w:val="Hipervnculo"/>
        </w:rPr>
        <w:t>https://github.com/eperezp1990/jclal-develop/tree/visual_jclal</w:t>
      </w:r>
    </w:p>
  </w:footnote>
  <w:footnote w:id="7">
    <w:p w14:paraId="41B0C09A" w14:textId="0BAA44F1" w:rsidR="00DD6DFA" w:rsidRPr="002D33D7" w:rsidRDefault="00DD6DFA">
      <w:pPr>
        <w:pStyle w:val="Textonotapie"/>
      </w:pPr>
      <w:r>
        <w:rPr>
          <w:rStyle w:val="Refdenotaalpie"/>
        </w:rPr>
        <w:footnoteRef/>
      </w:r>
      <w:r>
        <w:t xml:space="preserve"> </w:t>
      </w:r>
      <w:r w:rsidRPr="00C854A9">
        <w:t xml:space="preserve">Herbert </w:t>
      </w:r>
      <w:r>
        <w:t xml:space="preserve">Alexander </w:t>
      </w:r>
      <w:r w:rsidRPr="00C854A9">
        <w:t>Simon</w:t>
      </w:r>
      <w:r>
        <w:t xml:space="preserve">, Premio Turing 1975 y Premio Novel de Economía 1978 </w:t>
      </w:r>
    </w:p>
  </w:footnote>
  <w:footnote w:id="8">
    <w:p w14:paraId="56B1BFC9" w14:textId="6517834F" w:rsidR="00DD6DFA" w:rsidRPr="001F2D77" w:rsidRDefault="00DD6DFA">
      <w:pPr>
        <w:pStyle w:val="Textonotapie"/>
      </w:pPr>
      <w:r>
        <w:rPr>
          <w:rStyle w:val="Refdenotaalpie"/>
        </w:rPr>
        <w:footnoteRef/>
      </w:r>
      <w:r>
        <w:t xml:space="preserve"> </w:t>
      </w:r>
      <w:r w:rsidRPr="001F2D77">
        <w:rPr>
          <w:rFonts w:ascii="Calibri Light" w:hAnsi="Calibri Light" w:cs="Calibri Light"/>
        </w:rPr>
        <w:t>﻿</w:t>
      </w:r>
      <w:r w:rsidRPr="001F2D77">
        <w:t>El proceso o aprendizaje inductivo, parte de casos particulares (ejemplos) y obtiene casos generales (reglas o modelos) que generalizan o abstraen la evidencia.</w:t>
      </w:r>
    </w:p>
  </w:footnote>
  <w:footnote w:id="9">
    <w:p w14:paraId="6E83BD25" w14:textId="731C8508" w:rsidR="00DD6DFA" w:rsidRPr="00542A7F" w:rsidRDefault="00DD6DFA">
      <w:pPr>
        <w:pStyle w:val="Textonotapie"/>
      </w:pPr>
      <w:r>
        <w:rPr>
          <w:rStyle w:val="Refdenotaalpie"/>
        </w:rPr>
        <w:footnoteRef/>
      </w:r>
      <w:r>
        <w:t xml:space="preserve"> </w:t>
      </w:r>
      <w:r w:rsidRPr="00542A7F">
        <w:t>En aprendizaje activo un oráculo es aquel que se encarga de etiquetar los ejemplos no etiquetados, este puede ser un humano o simulado.</w:t>
      </w:r>
    </w:p>
  </w:footnote>
  <w:footnote w:id="10">
    <w:p w14:paraId="40006FD1" w14:textId="636F1B36" w:rsidR="00DD6DFA" w:rsidRDefault="00DD6DFA">
      <w:pPr>
        <w:pStyle w:val="Textonotapie"/>
      </w:pPr>
      <w:r>
        <w:rPr>
          <w:rStyle w:val="Refdenotaalpie"/>
        </w:rPr>
        <w:footnoteRef/>
      </w:r>
      <w:r>
        <w:t xml:space="preserve"> </w:t>
      </w:r>
      <w:hyperlink r:id="rId1" w:history="1">
        <w:r w:rsidRPr="006A408B">
          <w:rPr>
            <w:rStyle w:val="Hipervnculo"/>
          </w:rPr>
          <w:t>https://sourceforge.net/projects/jclal/files/</w:t>
        </w:r>
      </w:hyperlink>
    </w:p>
    <w:p w14:paraId="3873CCE5" w14:textId="77777777" w:rsidR="00DD6DFA" w:rsidRPr="00903617" w:rsidRDefault="00DD6DFA">
      <w:pPr>
        <w:pStyle w:val="Textonotapie"/>
      </w:pPr>
    </w:p>
  </w:footnote>
  <w:footnote w:id="11">
    <w:p w14:paraId="148A25C9" w14:textId="7CDA72B2" w:rsidR="00DD6DFA" w:rsidRPr="00903617" w:rsidRDefault="00DD6DFA">
      <w:pPr>
        <w:pStyle w:val="Textonotapie"/>
      </w:pPr>
      <w:r>
        <w:rPr>
          <w:rStyle w:val="Refdenotaalpie"/>
        </w:rPr>
        <w:footnoteRef/>
      </w:r>
      <w:r>
        <w:t xml:space="preserve"> </w:t>
      </w:r>
      <w:hyperlink r:id="rId2" w:history="1">
        <w:r w:rsidRPr="006A408B">
          <w:rPr>
            <w:rStyle w:val="Hipervnculo"/>
          </w:rPr>
          <w:t>https://github.com/ogreyesp/JCLAL</w:t>
        </w:r>
      </w:hyperlink>
      <w:r w:rsidRPr="00903617">
        <w:t xml:space="preserve"> </w:t>
      </w:r>
    </w:p>
  </w:footnote>
  <w:footnote w:id="12">
    <w:p w14:paraId="74842DE2" w14:textId="3800CC97" w:rsidR="00DD6DFA" w:rsidRPr="00F404FA" w:rsidRDefault="00DD6DFA">
      <w:pPr>
        <w:pStyle w:val="Textonotapie"/>
      </w:pPr>
      <w:r>
        <w:rPr>
          <w:rStyle w:val="Refdenotaalpie"/>
        </w:rPr>
        <w:footnoteRef/>
      </w:r>
      <w:r>
        <w:t xml:space="preserve"> </w:t>
      </w:r>
      <w:hyperlink r:id="rId3" w:history="1">
        <w:r w:rsidRPr="006A408B">
          <w:rPr>
            <w:rStyle w:val="Hipervnculo"/>
          </w:rPr>
          <w:t>https://www.w3.org/html/</w:t>
        </w:r>
      </w:hyperlink>
      <w:r>
        <w:t xml:space="preserve"> </w:t>
      </w:r>
    </w:p>
  </w:footnote>
  <w:footnote w:id="13">
    <w:p w14:paraId="6C49103F" w14:textId="4253D625" w:rsidR="00DD6DFA" w:rsidRPr="00574EF6" w:rsidRDefault="00DD6DFA">
      <w:pPr>
        <w:pStyle w:val="Textonotapie"/>
      </w:pPr>
      <w:r>
        <w:rPr>
          <w:rStyle w:val="Refdenotaalpie"/>
        </w:rPr>
        <w:footnoteRef/>
      </w:r>
      <w:r>
        <w:t xml:space="preserve"> En informática, un widget</w:t>
      </w:r>
      <w:r w:rsidRPr="00574EF6">
        <w:rPr>
          <w:rFonts w:ascii="Times New Roman" w:hAnsi="Times New Roman"/>
        </w:rPr>
        <w:t>​</w:t>
      </w:r>
      <w:r w:rsidRPr="00574EF6">
        <w:t xml:space="preserve"> es una</w:t>
      </w:r>
      <w:r>
        <w:t xml:space="preserve"> pequeña aplicación o programa ejecutado</w:t>
      </w:r>
      <w:r w:rsidRPr="00574EF6">
        <w:t xml:space="preserve"> por un Widget Engine. Entre sus objetivos están dar fácil acceso a funciones frecuentemente usadas y proveer de información visual.</w:t>
      </w:r>
    </w:p>
  </w:footnote>
  <w:footnote w:id="14">
    <w:p w14:paraId="7A2E45CD" w14:textId="0F6F930A" w:rsidR="00DD6DFA" w:rsidRPr="00BD7FAC" w:rsidRDefault="00DD6DFA">
      <w:pPr>
        <w:pStyle w:val="Textonotapie"/>
      </w:pPr>
      <w:r>
        <w:rPr>
          <w:rStyle w:val="Refdenotaalpie"/>
        </w:rPr>
        <w:footnoteRef/>
      </w:r>
      <w:r>
        <w:t xml:space="preserve"> AJAX (</w:t>
      </w:r>
      <w:r w:rsidRPr="002256DD">
        <w:t>Asíncronos JavaScript And XML</w:t>
      </w:r>
      <w:r>
        <w:t xml:space="preserve">) </w:t>
      </w:r>
      <w:r w:rsidRPr="002256DD">
        <w:t>es una técnica de desarrollo web para crear aplicaciones interactivas</w:t>
      </w:r>
      <w:r>
        <w:t>.</w:t>
      </w:r>
    </w:p>
  </w:footnote>
  <w:footnote w:id="15">
    <w:p w14:paraId="30990797" w14:textId="2089D287" w:rsidR="00DD6DFA" w:rsidRPr="00C02AC1" w:rsidRDefault="00DD6DFA">
      <w:pPr>
        <w:pStyle w:val="Textonotapie"/>
      </w:pPr>
      <w:r>
        <w:rPr>
          <w:rStyle w:val="Refdenotaalpie"/>
        </w:rPr>
        <w:footnoteRef/>
      </w:r>
      <w:r>
        <w:t xml:space="preserve"> </w:t>
      </w:r>
      <w:r w:rsidRPr="00C02AC1">
        <w:t>John Resig es un programador y empresario, conocido por ser el Evangelista de JavaScript de la Fundación Mozilla, creador y líder de desarrollo de la biblioteca JavaScrip</w:t>
      </w:r>
      <w:r>
        <w:t>t jQuery.</w:t>
      </w:r>
    </w:p>
  </w:footnote>
  <w:footnote w:id="16">
    <w:p w14:paraId="7C0D8845" w14:textId="1D8F2DED" w:rsidR="00DD6DFA" w:rsidRPr="00D7084E" w:rsidRDefault="00DD6DFA">
      <w:pPr>
        <w:pStyle w:val="Textonotapie"/>
      </w:pPr>
      <w:r>
        <w:rPr>
          <w:rStyle w:val="Refdenotaalpie"/>
        </w:rPr>
        <w:footnoteRef/>
      </w:r>
      <w:r>
        <w:t xml:space="preserve"> </w:t>
      </w:r>
      <w:hyperlink r:id="rId4" w:history="1">
        <w:r w:rsidRPr="001A357A">
          <w:rPr>
            <w:rStyle w:val="Hipervnculo"/>
          </w:rPr>
          <w:t>https://twitter.com/mdo</w:t>
        </w:r>
      </w:hyperlink>
      <w:r>
        <w:t xml:space="preserve"> </w:t>
      </w:r>
    </w:p>
  </w:footnote>
  <w:footnote w:id="17">
    <w:p w14:paraId="2006586C" w14:textId="09419DC4" w:rsidR="00DD6DFA" w:rsidRPr="00D7084E" w:rsidRDefault="00DD6DFA">
      <w:pPr>
        <w:pStyle w:val="Textonotapie"/>
      </w:pPr>
      <w:r>
        <w:rPr>
          <w:rStyle w:val="Refdenotaalpie"/>
        </w:rPr>
        <w:footnoteRef/>
      </w:r>
      <w:r>
        <w:t xml:space="preserve"> </w:t>
      </w:r>
      <w:hyperlink r:id="rId5" w:history="1">
        <w:r w:rsidRPr="001A357A">
          <w:rPr>
            <w:rStyle w:val="Hipervnculo"/>
          </w:rPr>
          <w:t>https://twitter.com/fat</w:t>
        </w:r>
      </w:hyperlink>
      <w:r>
        <w:t xml:space="preserve"> </w:t>
      </w:r>
    </w:p>
  </w:footnote>
  <w:footnote w:id="18">
    <w:p w14:paraId="04E83383" w14:textId="506E5B8C" w:rsidR="00DD6DFA" w:rsidRPr="00DC65C8" w:rsidRDefault="00DD6DFA">
      <w:pPr>
        <w:pStyle w:val="Textonotapie"/>
      </w:pPr>
      <w:r>
        <w:rPr>
          <w:rStyle w:val="Refdenotaalpie"/>
        </w:rPr>
        <w:footnoteRef/>
      </w:r>
      <w:r>
        <w:t xml:space="preserve"> I</w:t>
      </w:r>
      <w:r w:rsidRPr="00365706">
        <w:t>ngeniero de sof</w:t>
      </w:r>
      <w:r>
        <w:t xml:space="preserve">tware finlandés-estadounidense ganador de múltiples premios y reconocimientos en </w:t>
      </w:r>
      <w:proofErr w:type="gramStart"/>
      <w:r>
        <w:t>el áreas</w:t>
      </w:r>
      <w:proofErr w:type="gramEnd"/>
      <w:r>
        <w:t xml:space="preserve"> de las ciencias de la computación,</w:t>
      </w:r>
      <w:r w:rsidRPr="00365706">
        <w:rPr>
          <w:rFonts w:ascii="Times New Roman" w:hAnsi="Times New Roman"/>
        </w:rPr>
        <w:t xml:space="preserve"> ​</w:t>
      </w:r>
      <w:r w:rsidRPr="00365706">
        <w:t xml:space="preserve"> conocido por iniciar y mantener el desarrollo </w:t>
      </w:r>
      <w:r>
        <w:t xml:space="preserve">del </w:t>
      </w:r>
      <w:r w:rsidRPr="00365706">
        <w:rPr>
          <w:i/>
        </w:rPr>
        <w:t>kernel</w:t>
      </w:r>
      <w:r>
        <w:t xml:space="preserve"> </w:t>
      </w:r>
      <w:r w:rsidRPr="00365706">
        <w:t>Linux</w:t>
      </w:r>
      <w:r>
        <w:t>.</w:t>
      </w:r>
    </w:p>
  </w:footnote>
  <w:footnote w:id="19">
    <w:p w14:paraId="13110947" w14:textId="77777777" w:rsidR="00DD6DFA" w:rsidRPr="00C22223" w:rsidRDefault="00DD6DFA" w:rsidP="009B79F8">
      <w:pPr>
        <w:pStyle w:val="Textonotapie"/>
      </w:pPr>
      <w:r>
        <w:rPr>
          <w:rStyle w:val="Refdenotaalpie"/>
        </w:rPr>
        <w:footnoteRef/>
      </w:r>
      <w:r>
        <w:t xml:space="preserve"> Spike se traduce como “punta”, “clavo” o “frustar”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3BC492" w14:textId="77777777" w:rsidR="00DD6DFA" w:rsidRDefault="00DD6DFA">
    <w:pPr>
      <w:pStyle w:val="Encabezado"/>
    </w:pPr>
    <w:r>
      <w:rPr>
        <w:noProof/>
        <w:lang w:val="es-ES_tradnl" w:eastAsia="es-ES_tradnl"/>
      </w:rPr>
      <mc:AlternateContent>
        <mc:Choice Requires="wps">
          <w:drawing>
            <wp:anchor distT="0" distB="0" distL="114300" distR="114300" simplePos="0" relativeHeight="251660288" behindDoc="0" locked="0" layoutInCell="1" allowOverlap="1" wp14:anchorId="01698F87" wp14:editId="49B3E45E">
              <wp:simplePos x="0" y="0"/>
              <wp:positionH relativeFrom="column">
                <wp:posOffset>-114300</wp:posOffset>
              </wp:positionH>
              <wp:positionV relativeFrom="paragraph">
                <wp:posOffset>1276985</wp:posOffset>
              </wp:positionV>
              <wp:extent cx="2702560" cy="544830"/>
              <wp:effectExtent l="0" t="0" r="3810" b="127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2560" cy="544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4A045" w14:textId="77777777" w:rsidR="00DD6DFA" w:rsidRPr="00786A93" w:rsidRDefault="00DD6DFA" w:rsidP="00C70BB0">
                          <w:pPr>
                            <w:pStyle w:val="TITULO"/>
                            <w:rPr>
                              <w:sz w:val="18"/>
                              <w:szCs w:val="18"/>
                            </w:rPr>
                          </w:pPr>
                          <w:r w:rsidRPr="00786A93">
                            <w:rPr>
                              <w:sz w:val="18"/>
                              <w:szCs w:val="18"/>
                            </w:rPr>
                            <w:t>FACULTAD</w:t>
                          </w:r>
                        </w:p>
                        <w:p w14:paraId="1915472B" w14:textId="77777777" w:rsidR="00DD6DFA" w:rsidRPr="00786A93" w:rsidRDefault="00DD6DFA" w:rsidP="00C2495A">
                          <w:pPr>
                            <w:pStyle w:val="TITULO"/>
                            <w:rPr>
                              <w:sz w:val="18"/>
                              <w:szCs w:val="18"/>
                            </w:rPr>
                          </w:pPr>
                          <w:r>
                            <w:rPr>
                              <w:sz w:val="18"/>
                              <w:szCs w:val="18"/>
                            </w:rPr>
                            <w:t>INFORMÁTICA MATEMÁTICA</w:t>
                          </w:r>
                        </w:p>
                        <w:p w14:paraId="6057F6C4" w14:textId="77777777" w:rsidR="00DD6DFA" w:rsidRPr="00786A93" w:rsidRDefault="00DD6DFA" w:rsidP="00C2495A">
                          <w:pPr>
                            <w:pStyle w:val="TITULO"/>
                            <w:rPr>
                              <w:sz w:val="18"/>
                              <w:szCs w:val="18"/>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1698F87" id="_x0000_t202" coordsize="21600,21600" o:spt="202" path="m,l,21600r21600,l21600,xe">
              <v:stroke joinstyle="miter"/>
              <v:path gradientshapeok="t" o:connecttype="rect"/>
            </v:shapetype>
            <v:shape id="_x0000_s1059" type="#_x0000_t202" style="position:absolute;left:0;text-align:left;margin-left:-9pt;margin-top:100.55pt;width:212.8pt;height:42.9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" filled="f" stroked="f">
              <v:textbox style="mso-fit-shape-to-text:t">
                <w:txbxContent>
                  <w:p w14:paraId="15D4A045" w14:textId="77777777" w:rsidR="00DD6DFA" w:rsidRPr="00786A93" w:rsidRDefault="00DD6DFA" w:rsidP="00C70BB0">
                    <w:pPr>
                      <w:pStyle w:val="TITULO"/>
                      <w:rPr>
                        <w:sz w:val="18"/>
                        <w:szCs w:val="18"/>
                      </w:rPr>
                    </w:pPr>
                    <w:r w:rsidRPr="00786A93">
                      <w:rPr>
                        <w:sz w:val="18"/>
                        <w:szCs w:val="18"/>
                      </w:rPr>
                      <w:t>FACULTAD</w:t>
                    </w:r>
                  </w:p>
                  <w:p w14:paraId="1915472B" w14:textId="77777777" w:rsidR="00DD6DFA" w:rsidRPr="00786A93" w:rsidRDefault="00DD6DFA" w:rsidP="00C2495A">
                    <w:pPr>
                      <w:pStyle w:val="TITULO"/>
                      <w:rPr>
                        <w:sz w:val="18"/>
                        <w:szCs w:val="18"/>
                      </w:rPr>
                    </w:pPr>
                    <w:r>
                      <w:rPr>
                        <w:sz w:val="18"/>
                        <w:szCs w:val="18"/>
                      </w:rPr>
                      <w:t>INFORMÁTICA MATEMÁTICA</w:t>
                    </w:r>
                  </w:p>
                  <w:p w14:paraId="6057F6C4" w14:textId="77777777" w:rsidR="00DD6DFA" w:rsidRPr="00786A93" w:rsidRDefault="00DD6DFA" w:rsidP="00C2495A">
                    <w:pPr>
                      <w:pStyle w:val="TITULO"/>
                      <w:rPr>
                        <w:sz w:val="18"/>
                        <w:szCs w:val="18"/>
                      </w:rPr>
                    </w:pPr>
                  </w:p>
                </w:txbxContent>
              </v:textbox>
            </v:shape>
          </w:pict>
        </mc:Fallback>
      </mc:AlternateContent>
    </w:r>
    <w:r>
      <w:rPr>
        <w:noProof/>
        <w:lang w:val="es-ES_tradnl" w:eastAsia="es-ES_tradnl"/>
      </w:rPr>
      <mc:AlternateContent>
        <mc:Choice Requires="wps">
          <w:drawing>
            <wp:anchor distT="0" distB="0" distL="114300" distR="114300" simplePos="0" relativeHeight="251661312" behindDoc="0" locked="0" layoutInCell="1" allowOverlap="1" wp14:anchorId="154CB814" wp14:editId="3B3E929C">
              <wp:simplePos x="0" y="0"/>
              <wp:positionH relativeFrom="column">
                <wp:posOffset>27305</wp:posOffset>
              </wp:positionH>
              <wp:positionV relativeFrom="paragraph">
                <wp:posOffset>882015</wp:posOffset>
              </wp:positionV>
              <wp:extent cx="819150" cy="0"/>
              <wp:effectExtent l="40005" t="43815" r="55245" b="45085"/>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50800">
                        <a:solidFill>
                          <a:srgbClr val="93BA2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039B53" id="_x0000_t32" coordsize="21600,21600" o:spt="32" o:oned="t" path="m,l21600,21600e" filled="f">
              <v:path arrowok="t" fillok="f" o:connecttype="none"/>
              <o:lock v:ext="edit" shapetype="t"/>
            </v:shapetype>
            <v:shape id="AutoShape 15" o:spid="_x0000_s1026" type="#_x0000_t32" style="position:absolute;margin-left:2.15pt;margin-top:69.45pt;width:6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" strokecolor="#93ba21" strokeweight="4pt"/>
          </w:pict>
        </mc:Fallback>
      </mc:AlternateContent>
    </w:r>
    <w:r>
      <w:rPr>
        <w:noProof/>
        <w:lang w:val="es-ES_tradnl" w:eastAsia="es-ES_tradnl"/>
      </w:rPr>
      <w:drawing>
        <wp:anchor distT="0" distB="0" distL="114300" distR="114300" simplePos="0" relativeHeight="251659264" behindDoc="1" locked="0" layoutInCell="1" allowOverlap="1" wp14:anchorId="6A8B3F1D" wp14:editId="7B013092">
          <wp:simplePos x="0" y="0"/>
          <wp:positionH relativeFrom="column">
            <wp:posOffset>-1406525</wp:posOffset>
          </wp:positionH>
          <wp:positionV relativeFrom="paragraph">
            <wp:posOffset>-461010</wp:posOffset>
          </wp:positionV>
          <wp:extent cx="7777480" cy="1210310"/>
          <wp:effectExtent l="0" t="0" r="0" b="8890"/>
          <wp:wrapNone/>
          <wp:docPr id="11" name="Imagen 11" descr="c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r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480" cy="12103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0CC083" w14:textId="77777777" w:rsidR="00DD6DFA" w:rsidRDefault="00DD6DFA">
    <w:pPr>
      <w:pStyle w:val="Encabezado"/>
    </w:pPr>
    <w:r>
      <w:rPr>
        <w:noProof/>
        <w:lang w:val="es-ES_tradnl" w:eastAsia="es-ES_tradnl"/>
      </w:rPr>
      <w:drawing>
        <wp:inline distT="0" distB="0" distL="0" distR="0" wp14:anchorId="613E4006" wp14:editId="2C2B0EC8">
          <wp:extent cx="5181600" cy="731520"/>
          <wp:effectExtent l="0" t="0" r="0" b="5080"/>
          <wp:docPr id="1" name="Imagen 1" descr="sen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ef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81600" cy="731520"/>
                  </a:xfrm>
                  <a:prstGeom prst="rect">
                    <a:avLst/>
                  </a:prstGeom>
                  <a:noFill/>
                  <a:ln>
                    <a:noFill/>
                  </a:ln>
                </pic:spPr>
              </pic:pic>
            </a:graphicData>
          </a:graphic>
        </wp:inline>
      </w:drawing>
    </w:r>
    <w:r>
      <w:rPr>
        <w:noProof/>
        <w:lang w:val="es-ES_tradnl" w:eastAsia="es-ES_tradnl"/>
      </w:rPr>
      <w:drawing>
        <wp:anchor distT="0" distB="0" distL="114300" distR="114300" simplePos="0" relativeHeight="251654144" behindDoc="1" locked="0" layoutInCell="1" allowOverlap="1" wp14:anchorId="0AE2D804" wp14:editId="3B85BE43">
          <wp:simplePos x="0" y="0"/>
          <wp:positionH relativeFrom="page">
            <wp:posOffset>14605</wp:posOffset>
          </wp:positionH>
          <wp:positionV relativeFrom="paragraph">
            <wp:posOffset>-438785</wp:posOffset>
          </wp:positionV>
          <wp:extent cx="2473325" cy="1155700"/>
          <wp:effectExtent l="0" t="0" r="0" b="12700"/>
          <wp:wrapNone/>
          <wp:docPr id="2" name="Imagen 16" descr="E:\Proyectos\Personal\UHO\PRODUCTO FINAL\APLICACIONES\Hoja carta\TIMBRE GENERAL\ID1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descr="E:\Proyectos\Personal\UHO\PRODUCTO FINAL\APLICACIONES\Hoja carta\TIMBRE GENERAL\ID1P.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73325" cy="11557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24887"/>
    <w:multiLevelType w:val="hybridMultilevel"/>
    <w:tmpl w:val="69EAA0F6"/>
    <w:lvl w:ilvl="0" w:tplc="7F60EF84">
      <w:start w:val="4"/>
      <w:numFmt w:val="decimal"/>
      <w:lvlText w:val="%1."/>
      <w:lvlJc w:val="left"/>
      <w:pPr>
        <w:tabs>
          <w:tab w:val="num" w:pos="720"/>
        </w:tabs>
        <w:ind w:left="720" w:hanging="360"/>
      </w:pPr>
    </w:lvl>
    <w:lvl w:ilvl="1" w:tplc="655604BA" w:tentative="1">
      <w:start w:val="1"/>
      <w:numFmt w:val="decimal"/>
      <w:lvlText w:val="%2."/>
      <w:lvlJc w:val="left"/>
      <w:pPr>
        <w:tabs>
          <w:tab w:val="num" w:pos="1440"/>
        </w:tabs>
        <w:ind w:left="1440" w:hanging="360"/>
      </w:pPr>
    </w:lvl>
    <w:lvl w:ilvl="2" w:tplc="CF6026A4" w:tentative="1">
      <w:start w:val="1"/>
      <w:numFmt w:val="decimal"/>
      <w:lvlText w:val="%3."/>
      <w:lvlJc w:val="left"/>
      <w:pPr>
        <w:tabs>
          <w:tab w:val="num" w:pos="2160"/>
        </w:tabs>
        <w:ind w:left="2160" w:hanging="360"/>
      </w:pPr>
    </w:lvl>
    <w:lvl w:ilvl="3" w:tplc="B3EAA5B4" w:tentative="1">
      <w:start w:val="1"/>
      <w:numFmt w:val="decimal"/>
      <w:lvlText w:val="%4."/>
      <w:lvlJc w:val="left"/>
      <w:pPr>
        <w:tabs>
          <w:tab w:val="num" w:pos="2880"/>
        </w:tabs>
        <w:ind w:left="2880" w:hanging="360"/>
      </w:pPr>
    </w:lvl>
    <w:lvl w:ilvl="4" w:tplc="8B863A98" w:tentative="1">
      <w:start w:val="1"/>
      <w:numFmt w:val="decimal"/>
      <w:lvlText w:val="%5."/>
      <w:lvlJc w:val="left"/>
      <w:pPr>
        <w:tabs>
          <w:tab w:val="num" w:pos="3600"/>
        </w:tabs>
        <w:ind w:left="3600" w:hanging="360"/>
      </w:pPr>
    </w:lvl>
    <w:lvl w:ilvl="5" w:tplc="6A8C0488" w:tentative="1">
      <w:start w:val="1"/>
      <w:numFmt w:val="decimal"/>
      <w:lvlText w:val="%6."/>
      <w:lvlJc w:val="left"/>
      <w:pPr>
        <w:tabs>
          <w:tab w:val="num" w:pos="4320"/>
        </w:tabs>
        <w:ind w:left="4320" w:hanging="360"/>
      </w:pPr>
    </w:lvl>
    <w:lvl w:ilvl="6" w:tplc="24DEB8F6" w:tentative="1">
      <w:start w:val="1"/>
      <w:numFmt w:val="decimal"/>
      <w:lvlText w:val="%7."/>
      <w:lvlJc w:val="left"/>
      <w:pPr>
        <w:tabs>
          <w:tab w:val="num" w:pos="5040"/>
        </w:tabs>
        <w:ind w:left="5040" w:hanging="360"/>
      </w:pPr>
    </w:lvl>
    <w:lvl w:ilvl="7" w:tplc="2B54BF1C" w:tentative="1">
      <w:start w:val="1"/>
      <w:numFmt w:val="decimal"/>
      <w:lvlText w:val="%8."/>
      <w:lvlJc w:val="left"/>
      <w:pPr>
        <w:tabs>
          <w:tab w:val="num" w:pos="5760"/>
        </w:tabs>
        <w:ind w:left="5760" w:hanging="360"/>
      </w:pPr>
    </w:lvl>
    <w:lvl w:ilvl="8" w:tplc="4404A4E6" w:tentative="1">
      <w:start w:val="1"/>
      <w:numFmt w:val="decimal"/>
      <w:lvlText w:val="%9."/>
      <w:lvlJc w:val="left"/>
      <w:pPr>
        <w:tabs>
          <w:tab w:val="num" w:pos="6480"/>
        </w:tabs>
        <w:ind w:left="6480" w:hanging="360"/>
      </w:pPr>
    </w:lvl>
  </w:abstractNum>
  <w:abstractNum w:abstractNumId="1" w15:restartNumberingAfterBreak="0">
    <w:nsid w:val="013631A4"/>
    <w:multiLevelType w:val="hybridMultilevel"/>
    <w:tmpl w:val="1C847A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58C0BF8"/>
    <w:multiLevelType w:val="hybridMultilevel"/>
    <w:tmpl w:val="AD18E2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6761FFF"/>
    <w:multiLevelType w:val="hybridMultilevel"/>
    <w:tmpl w:val="B1AA6D6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8B40606"/>
    <w:multiLevelType w:val="hybridMultilevel"/>
    <w:tmpl w:val="656A1D3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0A8672F8"/>
    <w:multiLevelType w:val="hybridMultilevel"/>
    <w:tmpl w:val="CD7240A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0D0777D6"/>
    <w:multiLevelType w:val="multilevel"/>
    <w:tmpl w:val="E7184B1E"/>
    <w:lvl w:ilvl="0">
      <w:start w:val="1"/>
      <w:numFmt w:val="decimal"/>
      <w:lvlText w:val="%1."/>
      <w:lvlJc w:val="left"/>
      <w:pPr>
        <w:ind w:left="360" w:hanging="360"/>
      </w:pPr>
      <w:rPr>
        <w:u w:val="no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420BFA"/>
    <w:multiLevelType w:val="multilevel"/>
    <w:tmpl w:val="70863C3E"/>
    <w:lvl w:ilvl="0">
      <w:start w:val="1"/>
      <w:numFmt w:val="decimal"/>
      <w:suff w:val="space"/>
      <w:lvlText w:val="Tarea %1:"/>
      <w:lvlJc w:val="left"/>
      <w:pPr>
        <w:ind w:left="964" w:hanging="964"/>
      </w:pPr>
      <w:rPr>
        <w:rFonts w:hint="default"/>
      </w:rPr>
    </w:lvl>
    <w:lvl w:ilvl="1">
      <w:start w:val="1"/>
      <w:numFmt w:val="decimal"/>
      <w:lvlText w:val="Tarea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254418F"/>
    <w:multiLevelType w:val="hybridMultilevel"/>
    <w:tmpl w:val="182A6CD0"/>
    <w:lvl w:ilvl="0" w:tplc="EB48CF62">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2AF7416"/>
    <w:multiLevelType w:val="hybridMultilevel"/>
    <w:tmpl w:val="61E27100"/>
    <w:lvl w:ilvl="0" w:tplc="040A0001">
      <w:start w:val="1"/>
      <w:numFmt w:val="bullet"/>
      <w:lvlText w:val=""/>
      <w:lvlJc w:val="left"/>
      <w:pPr>
        <w:ind w:left="1800" w:hanging="360"/>
      </w:pPr>
      <w:rPr>
        <w:rFonts w:ascii="Symbol" w:hAnsi="Symbol" w:hint="default"/>
      </w:rPr>
    </w:lvl>
    <w:lvl w:ilvl="1" w:tplc="040A0003" w:tentative="1">
      <w:start w:val="1"/>
      <w:numFmt w:val="bullet"/>
      <w:lvlText w:val="o"/>
      <w:lvlJc w:val="left"/>
      <w:pPr>
        <w:ind w:left="2520" w:hanging="360"/>
      </w:pPr>
      <w:rPr>
        <w:rFonts w:ascii="Courier New" w:hAnsi="Courier New" w:cs="Courier New" w:hint="default"/>
      </w:rPr>
    </w:lvl>
    <w:lvl w:ilvl="2" w:tplc="040A0005" w:tentative="1">
      <w:start w:val="1"/>
      <w:numFmt w:val="bullet"/>
      <w:lvlText w:val=""/>
      <w:lvlJc w:val="left"/>
      <w:pPr>
        <w:ind w:left="3240" w:hanging="360"/>
      </w:pPr>
      <w:rPr>
        <w:rFonts w:ascii="Wingdings" w:hAnsi="Wingdings" w:hint="default"/>
      </w:rPr>
    </w:lvl>
    <w:lvl w:ilvl="3" w:tplc="040A0001" w:tentative="1">
      <w:start w:val="1"/>
      <w:numFmt w:val="bullet"/>
      <w:lvlText w:val=""/>
      <w:lvlJc w:val="left"/>
      <w:pPr>
        <w:ind w:left="3960" w:hanging="360"/>
      </w:pPr>
      <w:rPr>
        <w:rFonts w:ascii="Symbol" w:hAnsi="Symbol" w:hint="default"/>
      </w:rPr>
    </w:lvl>
    <w:lvl w:ilvl="4" w:tplc="040A0003" w:tentative="1">
      <w:start w:val="1"/>
      <w:numFmt w:val="bullet"/>
      <w:lvlText w:val="o"/>
      <w:lvlJc w:val="left"/>
      <w:pPr>
        <w:ind w:left="4680" w:hanging="360"/>
      </w:pPr>
      <w:rPr>
        <w:rFonts w:ascii="Courier New" w:hAnsi="Courier New" w:cs="Courier New" w:hint="default"/>
      </w:rPr>
    </w:lvl>
    <w:lvl w:ilvl="5" w:tplc="040A0005" w:tentative="1">
      <w:start w:val="1"/>
      <w:numFmt w:val="bullet"/>
      <w:lvlText w:val=""/>
      <w:lvlJc w:val="left"/>
      <w:pPr>
        <w:ind w:left="5400" w:hanging="360"/>
      </w:pPr>
      <w:rPr>
        <w:rFonts w:ascii="Wingdings" w:hAnsi="Wingdings" w:hint="default"/>
      </w:rPr>
    </w:lvl>
    <w:lvl w:ilvl="6" w:tplc="040A0001" w:tentative="1">
      <w:start w:val="1"/>
      <w:numFmt w:val="bullet"/>
      <w:lvlText w:val=""/>
      <w:lvlJc w:val="left"/>
      <w:pPr>
        <w:ind w:left="6120" w:hanging="360"/>
      </w:pPr>
      <w:rPr>
        <w:rFonts w:ascii="Symbol" w:hAnsi="Symbol" w:hint="default"/>
      </w:rPr>
    </w:lvl>
    <w:lvl w:ilvl="7" w:tplc="040A0003" w:tentative="1">
      <w:start w:val="1"/>
      <w:numFmt w:val="bullet"/>
      <w:lvlText w:val="o"/>
      <w:lvlJc w:val="left"/>
      <w:pPr>
        <w:ind w:left="6840" w:hanging="360"/>
      </w:pPr>
      <w:rPr>
        <w:rFonts w:ascii="Courier New" w:hAnsi="Courier New" w:cs="Courier New" w:hint="default"/>
      </w:rPr>
    </w:lvl>
    <w:lvl w:ilvl="8" w:tplc="040A0005" w:tentative="1">
      <w:start w:val="1"/>
      <w:numFmt w:val="bullet"/>
      <w:lvlText w:val=""/>
      <w:lvlJc w:val="left"/>
      <w:pPr>
        <w:ind w:left="7560" w:hanging="360"/>
      </w:pPr>
      <w:rPr>
        <w:rFonts w:ascii="Wingdings" w:hAnsi="Wingdings" w:hint="default"/>
      </w:rPr>
    </w:lvl>
  </w:abstractNum>
  <w:abstractNum w:abstractNumId="10" w15:restartNumberingAfterBreak="0">
    <w:nsid w:val="171C3A18"/>
    <w:multiLevelType w:val="hybridMultilevel"/>
    <w:tmpl w:val="D3700AD0"/>
    <w:lvl w:ilvl="0" w:tplc="20D86370">
      <w:start w:val="1"/>
      <w:numFmt w:val="bullet"/>
      <w:lvlText w:val="•"/>
      <w:lvlJc w:val="left"/>
      <w:pPr>
        <w:tabs>
          <w:tab w:val="num" w:pos="720"/>
        </w:tabs>
        <w:ind w:left="720" w:hanging="360"/>
      </w:pPr>
      <w:rPr>
        <w:rFonts w:ascii="Times New Roman" w:hAnsi="Times New Roman" w:hint="default"/>
      </w:rPr>
    </w:lvl>
    <w:lvl w:ilvl="1" w:tplc="497C8878" w:tentative="1">
      <w:start w:val="1"/>
      <w:numFmt w:val="bullet"/>
      <w:lvlText w:val="•"/>
      <w:lvlJc w:val="left"/>
      <w:pPr>
        <w:tabs>
          <w:tab w:val="num" w:pos="1440"/>
        </w:tabs>
        <w:ind w:left="1440" w:hanging="360"/>
      </w:pPr>
      <w:rPr>
        <w:rFonts w:ascii="Times New Roman" w:hAnsi="Times New Roman" w:hint="default"/>
      </w:rPr>
    </w:lvl>
    <w:lvl w:ilvl="2" w:tplc="CA42BAFE" w:tentative="1">
      <w:start w:val="1"/>
      <w:numFmt w:val="bullet"/>
      <w:lvlText w:val="•"/>
      <w:lvlJc w:val="left"/>
      <w:pPr>
        <w:tabs>
          <w:tab w:val="num" w:pos="2160"/>
        </w:tabs>
        <w:ind w:left="2160" w:hanging="360"/>
      </w:pPr>
      <w:rPr>
        <w:rFonts w:ascii="Times New Roman" w:hAnsi="Times New Roman" w:hint="default"/>
      </w:rPr>
    </w:lvl>
    <w:lvl w:ilvl="3" w:tplc="27D2307E" w:tentative="1">
      <w:start w:val="1"/>
      <w:numFmt w:val="bullet"/>
      <w:lvlText w:val="•"/>
      <w:lvlJc w:val="left"/>
      <w:pPr>
        <w:tabs>
          <w:tab w:val="num" w:pos="2880"/>
        </w:tabs>
        <w:ind w:left="2880" w:hanging="360"/>
      </w:pPr>
      <w:rPr>
        <w:rFonts w:ascii="Times New Roman" w:hAnsi="Times New Roman" w:hint="default"/>
      </w:rPr>
    </w:lvl>
    <w:lvl w:ilvl="4" w:tplc="A52E71FA" w:tentative="1">
      <w:start w:val="1"/>
      <w:numFmt w:val="bullet"/>
      <w:lvlText w:val="•"/>
      <w:lvlJc w:val="left"/>
      <w:pPr>
        <w:tabs>
          <w:tab w:val="num" w:pos="3600"/>
        </w:tabs>
        <w:ind w:left="3600" w:hanging="360"/>
      </w:pPr>
      <w:rPr>
        <w:rFonts w:ascii="Times New Roman" w:hAnsi="Times New Roman" w:hint="default"/>
      </w:rPr>
    </w:lvl>
    <w:lvl w:ilvl="5" w:tplc="185E491A" w:tentative="1">
      <w:start w:val="1"/>
      <w:numFmt w:val="bullet"/>
      <w:lvlText w:val="•"/>
      <w:lvlJc w:val="left"/>
      <w:pPr>
        <w:tabs>
          <w:tab w:val="num" w:pos="4320"/>
        </w:tabs>
        <w:ind w:left="4320" w:hanging="360"/>
      </w:pPr>
      <w:rPr>
        <w:rFonts w:ascii="Times New Roman" w:hAnsi="Times New Roman" w:hint="default"/>
      </w:rPr>
    </w:lvl>
    <w:lvl w:ilvl="6" w:tplc="BDD29182" w:tentative="1">
      <w:start w:val="1"/>
      <w:numFmt w:val="bullet"/>
      <w:lvlText w:val="•"/>
      <w:lvlJc w:val="left"/>
      <w:pPr>
        <w:tabs>
          <w:tab w:val="num" w:pos="5040"/>
        </w:tabs>
        <w:ind w:left="5040" w:hanging="360"/>
      </w:pPr>
      <w:rPr>
        <w:rFonts w:ascii="Times New Roman" w:hAnsi="Times New Roman" w:hint="default"/>
      </w:rPr>
    </w:lvl>
    <w:lvl w:ilvl="7" w:tplc="8E5A7714" w:tentative="1">
      <w:start w:val="1"/>
      <w:numFmt w:val="bullet"/>
      <w:lvlText w:val="•"/>
      <w:lvlJc w:val="left"/>
      <w:pPr>
        <w:tabs>
          <w:tab w:val="num" w:pos="5760"/>
        </w:tabs>
        <w:ind w:left="5760" w:hanging="360"/>
      </w:pPr>
      <w:rPr>
        <w:rFonts w:ascii="Times New Roman" w:hAnsi="Times New Roman" w:hint="default"/>
      </w:rPr>
    </w:lvl>
    <w:lvl w:ilvl="8" w:tplc="D0863344"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A4E491D"/>
    <w:multiLevelType w:val="hybridMultilevel"/>
    <w:tmpl w:val="ECA635F4"/>
    <w:lvl w:ilvl="0" w:tplc="040A0001">
      <w:start w:val="1"/>
      <w:numFmt w:val="bullet"/>
      <w:lvlText w:val=""/>
      <w:lvlJc w:val="left"/>
      <w:pPr>
        <w:ind w:left="720" w:hanging="360"/>
      </w:pPr>
      <w:rPr>
        <w:rFonts w:ascii="Symbol" w:hAnsi="Symbol" w:hint="default"/>
      </w:rPr>
    </w:lvl>
    <w:lvl w:ilvl="1" w:tplc="4886C14C">
      <w:numFmt w:val="bullet"/>
      <w:lvlText w:val="•"/>
      <w:lvlJc w:val="left"/>
      <w:pPr>
        <w:ind w:left="1440" w:hanging="360"/>
      </w:pPr>
      <w:rPr>
        <w:rFonts w:ascii="Museo Sans 100" w:eastAsia="Calibri" w:hAnsi="Museo Sans 100" w:cs="Times New Roman"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1C982FD6"/>
    <w:multiLevelType w:val="multilevel"/>
    <w:tmpl w:val="F7E6DF62"/>
    <w:lvl w:ilvl="0">
      <w:start w:val="1"/>
      <w:numFmt w:val="decimal"/>
      <w:lvlText w:val="%1."/>
      <w:lvlJc w:val="left"/>
      <w:pPr>
        <w:ind w:left="360" w:hanging="360"/>
      </w:pPr>
      <w:rPr>
        <w:b/>
        <w:u w:val="single"/>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ED04B88"/>
    <w:multiLevelType w:val="multilevel"/>
    <w:tmpl w:val="70863C3E"/>
    <w:lvl w:ilvl="0">
      <w:start w:val="1"/>
      <w:numFmt w:val="decimal"/>
      <w:suff w:val="space"/>
      <w:lvlText w:val="Tarea %1:"/>
      <w:lvlJc w:val="left"/>
      <w:pPr>
        <w:ind w:left="964" w:hanging="964"/>
      </w:pPr>
      <w:rPr>
        <w:rFonts w:hint="default"/>
      </w:rPr>
    </w:lvl>
    <w:lvl w:ilvl="1">
      <w:start w:val="1"/>
      <w:numFmt w:val="decimal"/>
      <w:lvlText w:val="Tarea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2875EF4"/>
    <w:multiLevelType w:val="hybridMultilevel"/>
    <w:tmpl w:val="E8BE44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2A6B7558"/>
    <w:multiLevelType w:val="multilevel"/>
    <w:tmpl w:val="70863C3E"/>
    <w:lvl w:ilvl="0">
      <w:start w:val="1"/>
      <w:numFmt w:val="decimal"/>
      <w:suff w:val="space"/>
      <w:lvlText w:val="Tarea %1:"/>
      <w:lvlJc w:val="left"/>
      <w:pPr>
        <w:ind w:left="964" w:hanging="964"/>
      </w:pPr>
      <w:rPr>
        <w:rFonts w:hint="default"/>
      </w:rPr>
    </w:lvl>
    <w:lvl w:ilvl="1">
      <w:start w:val="1"/>
      <w:numFmt w:val="decimal"/>
      <w:lvlText w:val="Tarea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B85386D"/>
    <w:multiLevelType w:val="multilevel"/>
    <w:tmpl w:val="C778CF58"/>
    <w:lvl w:ilvl="0">
      <w:start w:val="1"/>
      <w:numFmt w:val="decimal"/>
      <w:pStyle w:val="Lis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2C8D6A78"/>
    <w:multiLevelType w:val="hybridMultilevel"/>
    <w:tmpl w:val="AE9E70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2F2B4E47"/>
    <w:multiLevelType w:val="hybridMultilevel"/>
    <w:tmpl w:val="8B5E09CC"/>
    <w:lvl w:ilvl="0" w:tplc="56F68234">
      <w:start w:val="1"/>
      <w:numFmt w:val="bullet"/>
      <w:lvlText w:val="•"/>
      <w:lvlJc w:val="left"/>
      <w:pPr>
        <w:tabs>
          <w:tab w:val="num" w:pos="720"/>
        </w:tabs>
        <w:ind w:left="720" w:hanging="360"/>
      </w:pPr>
      <w:rPr>
        <w:rFonts w:ascii="Times New Roman" w:hAnsi="Times New Roman" w:hint="default"/>
      </w:rPr>
    </w:lvl>
    <w:lvl w:ilvl="1" w:tplc="74323D50" w:tentative="1">
      <w:start w:val="1"/>
      <w:numFmt w:val="bullet"/>
      <w:lvlText w:val="•"/>
      <w:lvlJc w:val="left"/>
      <w:pPr>
        <w:tabs>
          <w:tab w:val="num" w:pos="1440"/>
        </w:tabs>
        <w:ind w:left="1440" w:hanging="360"/>
      </w:pPr>
      <w:rPr>
        <w:rFonts w:ascii="Times New Roman" w:hAnsi="Times New Roman" w:hint="default"/>
      </w:rPr>
    </w:lvl>
    <w:lvl w:ilvl="2" w:tplc="A71C7EF0" w:tentative="1">
      <w:start w:val="1"/>
      <w:numFmt w:val="bullet"/>
      <w:lvlText w:val="•"/>
      <w:lvlJc w:val="left"/>
      <w:pPr>
        <w:tabs>
          <w:tab w:val="num" w:pos="2160"/>
        </w:tabs>
        <w:ind w:left="2160" w:hanging="360"/>
      </w:pPr>
      <w:rPr>
        <w:rFonts w:ascii="Times New Roman" w:hAnsi="Times New Roman" w:hint="default"/>
      </w:rPr>
    </w:lvl>
    <w:lvl w:ilvl="3" w:tplc="33F224D6" w:tentative="1">
      <w:start w:val="1"/>
      <w:numFmt w:val="bullet"/>
      <w:lvlText w:val="•"/>
      <w:lvlJc w:val="left"/>
      <w:pPr>
        <w:tabs>
          <w:tab w:val="num" w:pos="2880"/>
        </w:tabs>
        <w:ind w:left="2880" w:hanging="360"/>
      </w:pPr>
      <w:rPr>
        <w:rFonts w:ascii="Times New Roman" w:hAnsi="Times New Roman" w:hint="default"/>
      </w:rPr>
    </w:lvl>
    <w:lvl w:ilvl="4" w:tplc="764A90F6" w:tentative="1">
      <w:start w:val="1"/>
      <w:numFmt w:val="bullet"/>
      <w:lvlText w:val="•"/>
      <w:lvlJc w:val="left"/>
      <w:pPr>
        <w:tabs>
          <w:tab w:val="num" w:pos="3600"/>
        </w:tabs>
        <w:ind w:left="3600" w:hanging="360"/>
      </w:pPr>
      <w:rPr>
        <w:rFonts w:ascii="Times New Roman" w:hAnsi="Times New Roman" w:hint="default"/>
      </w:rPr>
    </w:lvl>
    <w:lvl w:ilvl="5" w:tplc="D2ACB562" w:tentative="1">
      <w:start w:val="1"/>
      <w:numFmt w:val="bullet"/>
      <w:lvlText w:val="•"/>
      <w:lvlJc w:val="left"/>
      <w:pPr>
        <w:tabs>
          <w:tab w:val="num" w:pos="4320"/>
        </w:tabs>
        <w:ind w:left="4320" w:hanging="360"/>
      </w:pPr>
      <w:rPr>
        <w:rFonts w:ascii="Times New Roman" w:hAnsi="Times New Roman" w:hint="default"/>
      </w:rPr>
    </w:lvl>
    <w:lvl w:ilvl="6" w:tplc="276E3566" w:tentative="1">
      <w:start w:val="1"/>
      <w:numFmt w:val="bullet"/>
      <w:lvlText w:val="•"/>
      <w:lvlJc w:val="left"/>
      <w:pPr>
        <w:tabs>
          <w:tab w:val="num" w:pos="5040"/>
        </w:tabs>
        <w:ind w:left="5040" w:hanging="360"/>
      </w:pPr>
      <w:rPr>
        <w:rFonts w:ascii="Times New Roman" w:hAnsi="Times New Roman" w:hint="default"/>
      </w:rPr>
    </w:lvl>
    <w:lvl w:ilvl="7" w:tplc="E87EB648" w:tentative="1">
      <w:start w:val="1"/>
      <w:numFmt w:val="bullet"/>
      <w:lvlText w:val="•"/>
      <w:lvlJc w:val="left"/>
      <w:pPr>
        <w:tabs>
          <w:tab w:val="num" w:pos="5760"/>
        </w:tabs>
        <w:ind w:left="5760" w:hanging="360"/>
      </w:pPr>
      <w:rPr>
        <w:rFonts w:ascii="Times New Roman" w:hAnsi="Times New Roman" w:hint="default"/>
      </w:rPr>
    </w:lvl>
    <w:lvl w:ilvl="8" w:tplc="7CA2D44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0880F2E"/>
    <w:multiLevelType w:val="multilevel"/>
    <w:tmpl w:val="368625A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30A27063"/>
    <w:multiLevelType w:val="hybridMultilevel"/>
    <w:tmpl w:val="CED66FB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10256A1"/>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57C0F9B"/>
    <w:multiLevelType w:val="hybridMultilevel"/>
    <w:tmpl w:val="E50EEED2"/>
    <w:lvl w:ilvl="0" w:tplc="8E3AC32E">
      <w:start w:val="1"/>
      <w:numFmt w:val="bullet"/>
      <w:lvlText w:val="•"/>
      <w:lvlJc w:val="left"/>
      <w:pPr>
        <w:tabs>
          <w:tab w:val="num" w:pos="720"/>
        </w:tabs>
        <w:ind w:left="720" w:hanging="360"/>
      </w:pPr>
      <w:rPr>
        <w:rFonts w:ascii="Times New Roman" w:hAnsi="Times New Roman" w:hint="default"/>
      </w:rPr>
    </w:lvl>
    <w:lvl w:ilvl="1" w:tplc="3CF867E2" w:tentative="1">
      <w:start w:val="1"/>
      <w:numFmt w:val="bullet"/>
      <w:lvlText w:val="•"/>
      <w:lvlJc w:val="left"/>
      <w:pPr>
        <w:tabs>
          <w:tab w:val="num" w:pos="1440"/>
        </w:tabs>
        <w:ind w:left="1440" w:hanging="360"/>
      </w:pPr>
      <w:rPr>
        <w:rFonts w:ascii="Times New Roman" w:hAnsi="Times New Roman" w:hint="default"/>
      </w:rPr>
    </w:lvl>
    <w:lvl w:ilvl="2" w:tplc="E47A9DA2" w:tentative="1">
      <w:start w:val="1"/>
      <w:numFmt w:val="bullet"/>
      <w:lvlText w:val="•"/>
      <w:lvlJc w:val="left"/>
      <w:pPr>
        <w:tabs>
          <w:tab w:val="num" w:pos="2160"/>
        </w:tabs>
        <w:ind w:left="2160" w:hanging="360"/>
      </w:pPr>
      <w:rPr>
        <w:rFonts w:ascii="Times New Roman" w:hAnsi="Times New Roman" w:hint="default"/>
      </w:rPr>
    </w:lvl>
    <w:lvl w:ilvl="3" w:tplc="BD143BAA" w:tentative="1">
      <w:start w:val="1"/>
      <w:numFmt w:val="bullet"/>
      <w:lvlText w:val="•"/>
      <w:lvlJc w:val="left"/>
      <w:pPr>
        <w:tabs>
          <w:tab w:val="num" w:pos="2880"/>
        </w:tabs>
        <w:ind w:left="2880" w:hanging="360"/>
      </w:pPr>
      <w:rPr>
        <w:rFonts w:ascii="Times New Roman" w:hAnsi="Times New Roman" w:hint="default"/>
      </w:rPr>
    </w:lvl>
    <w:lvl w:ilvl="4" w:tplc="3CDC5824" w:tentative="1">
      <w:start w:val="1"/>
      <w:numFmt w:val="bullet"/>
      <w:lvlText w:val="•"/>
      <w:lvlJc w:val="left"/>
      <w:pPr>
        <w:tabs>
          <w:tab w:val="num" w:pos="3600"/>
        </w:tabs>
        <w:ind w:left="3600" w:hanging="360"/>
      </w:pPr>
      <w:rPr>
        <w:rFonts w:ascii="Times New Roman" w:hAnsi="Times New Roman" w:hint="default"/>
      </w:rPr>
    </w:lvl>
    <w:lvl w:ilvl="5" w:tplc="DA06DA8E" w:tentative="1">
      <w:start w:val="1"/>
      <w:numFmt w:val="bullet"/>
      <w:lvlText w:val="•"/>
      <w:lvlJc w:val="left"/>
      <w:pPr>
        <w:tabs>
          <w:tab w:val="num" w:pos="4320"/>
        </w:tabs>
        <w:ind w:left="4320" w:hanging="360"/>
      </w:pPr>
      <w:rPr>
        <w:rFonts w:ascii="Times New Roman" w:hAnsi="Times New Roman" w:hint="default"/>
      </w:rPr>
    </w:lvl>
    <w:lvl w:ilvl="6" w:tplc="06842F12" w:tentative="1">
      <w:start w:val="1"/>
      <w:numFmt w:val="bullet"/>
      <w:lvlText w:val="•"/>
      <w:lvlJc w:val="left"/>
      <w:pPr>
        <w:tabs>
          <w:tab w:val="num" w:pos="5040"/>
        </w:tabs>
        <w:ind w:left="5040" w:hanging="360"/>
      </w:pPr>
      <w:rPr>
        <w:rFonts w:ascii="Times New Roman" w:hAnsi="Times New Roman" w:hint="default"/>
      </w:rPr>
    </w:lvl>
    <w:lvl w:ilvl="7" w:tplc="15362C5A" w:tentative="1">
      <w:start w:val="1"/>
      <w:numFmt w:val="bullet"/>
      <w:lvlText w:val="•"/>
      <w:lvlJc w:val="left"/>
      <w:pPr>
        <w:tabs>
          <w:tab w:val="num" w:pos="5760"/>
        </w:tabs>
        <w:ind w:left="5760" w:hanging="360"/>
      </w:pPr>
      <w:rPr>
        <w:rFonts w:ascii="Times New Roman" w:hAnsi="Times New Roman" w:hint="default"/>
      </w:rPr>
    </w:lvl>
    <w:lvl w:ilvl="8" w:tplc="E8FCA584"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375E585A"/>
    <w:multiLevelType w:val="multilevel"/>
    <w:tmpl w:val="0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3766788B"/>
    <w:multiLevelType w:val="multilevel"/>
    <w:tmpl w:val="70863C3E"/>
    <w:lvl w:ilvl="0">
      <w:start w:val="1"/>
      <w:numFmt w:val="decimal"/>
      <w:suff w:val="space"/>
      <w:lvlText w:val="Tarea %1:"/>
      <w:lvlJc w:val="left"/>
      <w:pPr>
        <w:ind w:left="964" w:hanging="964"/>
      </w:pPr>
      <w:rPr>
        <w:rFonts w:hint="default"/>
      </w:rPr>
    </w:lvl>
    <w:lvl w:ilvl="1">
      <w:start w:val="1"/>
      <w:numFmt w:val="decimal"/>
      <w:lvlText w:val="Tarea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A6026CA"/>
    <w:multiLevelType w:val="hybridMultilevel"/>
    <w:tmpl w:val="B4D832B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3B5A237E"/>
    <w:multiLevelType w:val="multilevel"/>
    <w:tmpl w:val="876E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533253"/>
    <w:multiLevelType w:val="multilevel"/>
    <w:tmpl w:val="F9DE7648"/>
    <w:lvl w:ilvl="0">
      <w:start w:val="1"/>
      <w:numFmt w:val="decimal"/>
      <w:lvlText w:val="Tarea %1:"/>
      <w:lvlJc w:val="left"/>
      <w:pPr>
        <w:ind w:left="57" w:hanging="57"/>
      </w:pPr>
      <w:rPr>
        <w:rFonts w:hint="default"/>
      </w:rPr>
    </w:lvl>
    <w:lvl w:ilvl="1">
      <w:start w:val="1"/>
      <w:numFmt w:val="decimal"/>
      <w:lvlText w:val="Tarea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75712C6"/>
    <w:multiLevelType w:val="multilevel"/>
    <w:tmpl w:val="B5ECCD0A"/>
    <w:lvl w:ilvl="0">
      <w:start w:val="1"/>
      <w:numFmt w:val="decimal"/>
      <w:lvlText w:val="Tarea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487A2137"/>
    <w:multiLevelType w:val="hybridMultilevel"/>
    <w:tmpl w:val="97D202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4A0B3ABD"/>
    <w:multiLevelType w:val="multilevel"/>
    <w:tmpl w:val="8C029C68"/>
    <w:lvl w:ilvl="0">
      <w:start w:val="1"/>
      <w:numFmt w:val="decimal"/>
      <w:lvlText w:val="Tarea %1:"/>
      <w:lvlJc w:val="left"/>
      <w:pPr>
        <w:ind w:left="2268" w:hanging="2268"/>
      </w:pPr>
      <w:rPr>
        <w:rFonts w:hint="default"/>
      </w:rPr>
    </w:lvl>
    <w:lvl w:ilvl="1">
      <w:start w:val="1"/>
      <w:numFmt w:val="decimal"/>
      <w:lvlText w:val="Tarea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E090441"/>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F6C384D"/>
    <w:multiLevelType w:val="hybridMultilevel"/>
    <w:tmpl w:val="417802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3" w15:restartNumberingAfterBreak="0">
    <w:nsid w:val="534124FD"/>
    <w:multiLevelType w:val="hybridMultilevel"/>
    <w:tmpl w:val="77B849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55C411B4"/>
    <w:multiLevelType w:val="hybridMultilevel"/>
    <w:tmpl w:val="985A49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56E60ABA"/>
    <w:multiLevelType w:val="hybridMultilevel"/>
    <w:tmpl w:val="C4D0F83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52A4B96"/>
    <w:multiLevelType w:val="multilevel"/>
    <w:tmpl w:val="FD3A3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99590F"/>
    <w:multiLevelType w:val="multilevel"/>
    <w:tmpl w:val="B5ECCD0A"/>
    <w:lvl w:ilvl="0">
      <w:start w:val="1"/>
      <w:numFmt w:val="decimal"/>
      <w:lvlText w:val="Tarea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7B14EC8"/>
    <w:multiLevelType w:val="hybridMultilevel"/>
    <w:tmpl w:val="0E960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C222B8"/>
    <w:multiLevelType w:val="multilevel"/>
    <w:tmpl w:val="2BE8C4C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69187A20"/>
    <w:multiLevelType w:val="hybridMultilevel"/>
    <w:tmpl w:val="BC8847CE"/>
    <w:lvl w:ilvl="0" w:tplc="F27872A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3961DE"/>
    <w:multiLevelType w:val="hybridMultilevel"/>
    <w:tmpl w:val="A23691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72711E63"/>
    <w:multiLevelType w:val="hybridMultilevel"/>
    <w:tmpl w:val="10D402C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3" w15:restartNumberingAfterBreak="0">
    <w:nsid w:val="751164DD"/>
    <w:multiLevelType w:val="multilevel"/>
    <w:tmpl w:val="A028BCF0"/>
    <w:lvl w:ilvl="0">
      <w:start w:val="1"/>
      <w:numFmt w:val="decimal"/>
      <w:lvlText w:val="%1"/>
      <w:lvlJc w:val="left"/>
      <w:pPr>
        <w:ind w:left="720" w:hanging="360"/>
      </w:pPr>
      <w:rPr>
        <w:rFonts w:hint="default"/>
      </w:rPr>
    </w:lvl>
    <w:lvl w:ilvl="1">
      <w:start w:val="1"/>
      <w:numFmt w:val="decimal"/>
      <w:lvlText w:val="%1.%2"/>
      <w:lvlJc w:val="left"/>
      <w:pPr>
        <w:ind w:left="2137" w:hanging="72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6120" w:hanging="1440"/>
      </w:pPr>
      <w:rPr>
        <w:rFonts w:hint="default"/>
      </w:rPr>
    </w:lvl>
    <w:lvl w:ilvl="5">
      <w:start w:val="1"/>
      <w:numFmt w:val="decimal"/>
      <w:lvlText w:val="%1.%2.%3.%4.%5.%6"/>
      <w:lvlJc w:val="left"/>
      <w:pPr>
        <w:ind w:left="7200" w:hanging="1440"/>
      </w:pPr>
      <w:rPr>
        <w:rFonts w:hint="default"/>
      </w:rPr>
    </w:lvl>
    <w:lvl w:ilvl="6">
      <w:start w:val="1"/>
      <w:numFmt w:val="decimal"/>
      <w:lvlText w:val="%1.%2.%3.%4.%5.%6.%7"/>
      <w:lvlJc w:val="left"/>
      <w:pPr>
        <w:ind w:left="8640" w:hanging="1800"/>
      </w:pPr>
      <w:rPr>
        <w:rFonts w:hint="default"/>
      </w:rPr>
    </w:lvl>
    <w:lvl w:ilvl="7">
      <w:start w:val="1"/>
      <w:numFmt w:val="decimal"/>
      <w:lvlText w:val="%1.%2.%3.%4.%5.%6.%7.%8"/>
      <w:lvlJc w:val="left"/>
      <w:pPr>
        <w:ind w:left="10080" w:hanging="2160"/>
      </w:pPr>
      <w:rPr>
        <w:rFonts w:hint="default"/>
      </w:rPr>
    </w:lvl>
    <w:lvl w:ilvl="8">
      <w:start w:val="1"/>
      <w:numFmt w:val="decimal"/>
      <w:lvlText w:val="%1.%2.%3.%4.%5.%6.%7.%8.%9"/>
      <w:lvlJc w:val="left"/>
      <w:pPr>
        <w:ind w:left="11160" w:hanging="2160"/>
      </w:pPr>
      <w:rPr>
        <w:rFonts w:hint="default"/>
      </w:rPr>
    </w:lvl>
  </w:abstractNum>
  <w:abstractNum w:abstractNumId="44" w15:restartNumberingAfterBreak="0">
    <w:nsid w:val="7542474A"/>
    <w:multiLevelType w:val="hybridMultilevel"/>
    <w:tmpl w:val="620248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77BD5C2E"/>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78D97C29"/>
    <w:multiLevelType w:val="multilevel"/>
    <w:tmpl w:val="70863C3E"/>
    <w:lvl w:ilvl="0">
      <w:start w:val="1"/>
      <w:numFmt w:val="decimal"/>
      <w:suff w:val="space"/>
      <w:lvlText w:val="Tarea %1:"/>
      <w:lvlJc w:val="left"/>
      <w:pPr>
        <w:ind w:left="964" w:hanging="964"/>
      </w:pPr>
      <w:rPr>
        <w:rFonts w:hint="default"/>
      </w:rPr>
    </w:lvl>
    <w:lvl w:ilvl="1">
      <w:start w:val="1"/>
      <w:numFmt w:val="decimal"/>
      <w:lvlText w:val="Tarea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BEF5945"/>
    <w:multiLevelType w:val="multilevel"/>
    <w:tmpl w:val="70863C3E"/>
    <w:lvl w:ilvl="0">
      <w:start w:val="1"/>
      <w:numFmt w:val="decimal"/>
      <w:suff w:val="space"/>
      <w:lvlText w:val="Tarea %1:"/>
      <w:lvlJc w:val="left"/>
      <w:pPr>
        <w:ind w:left="964" w:hanging="964"/>
      </w:pPr>
      <w:rPr>
        <w:rFonts w:hint="default"/>
      </w:rPr>
    </w:lvl>
    <w:lvl w:ilvl="1">
      <w:start w:val="1"/>
      <w:numFmt w:val="decimal"/>
      <w:lvlText w:val="Tarea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7C4C3A75"/>
    <w:multiLevelType w:val="hybridMultilevel"/>
    <w:tmpl w:val="C8F26CB2"/>
    <w:lvl w:ilvl="0" w:tplc="7EE69CC6">
      <w:start w:val="1"/>
      <w:numFmt w:val="decimal"/>
      <w:lvlText w:val="%1."/>
      <w:lvlJc w:val="left"/>
      <w:pPr>
        <w:tabs>
          <w:tab w:val="num" w:pos="720"/>
        </w:tabs>
        <w:ind w:left="720" w:hanging="360"/>
      </w:pPr>
    </w:lvl>
    <w:lvl w:ilvl="1" w:tplc="F2F2B4E6" w:tentative="1">
      <w:start w:val="1"/>
      <w:numFmt w:val="decimal"/>
      <w:lvlText w:val="%2."/>
      <w:lvlJc w:val="left"/>
      <w:pPr>
        <w:tabs>
          <w:tab w:val="num" w:pos="1440"/>
        </w:tabs>
        <w:ind w:left="1440" w:hanging="360"/>
      </w:pPr>
    </w:lvl>
    <w:lvl w:ilvl="2" w:tplc="53C41DD2" w:tentative="1">
      <w:start w:val="1"/>
      <w:numFmt w:val="decimal"/>
      <w:lvlText w:val="%3."/>
      <w:lvlJc w:val="left"/>
      <w:pPr>
        <w:tabs>
          <w:tab w:val="num" w:pos="2160"/>
        </w:tabs>
        <w:ind w:left="2160" w:hanging="360"/>
      </w:pPr>
    </w:lvl>
    <w:lvl w:ilvl="3" w:tplc="61569CF8" w:tentative="1">
      <w:start w:val="1"/>
      <w:numFmt w:val="decimal"/>
      <w:lvlText w:val="%4."/>
      <w:lvlJc w:val="left"/>
      <w:pPr>
        <w:tabs>
          <w:tab w:val="num" w:pos="2880"/>
        </w:tabs>
        <w:ind w:left="2880" w:hanging="360"/>
      </w:pPr>
    </w:lvl>
    <w:lvl w:ilvl="4" w:tplc="77FED316" w:tentative="1">
      <w:start w:val="1"/>
      <w:numFmt w:val="decimal"/>
      <w:lvlText w:val="%5."/>
      <w:lvlJc w:val="left"/>
      <w:pPr>
        <w:tabs>
          <w:tab w:val="num" w:pos="3600"/>
        </w:tabs>
        <w:ind w:left="3600" w:hanging="360"/>
      </w:pPr>
    </w:lvl>
    <w:lvl w:ilvl="5" w:tplc="9B7ED85C" w:tentative="1">
      <w:start w:val="1"/>
      <w:numFmt w:val="decimal"/>
      <w:lvlText w:val="%6."/>
      <w:lvlJc w:val="left"/>
      <w:pPr>
        <w:tabs>
          <w:tab w:val="num" w:pos="4320"/>
        </w:tabs>
        <w:ind w:left="4320" w:hanging="360"/>
      </w:pPr>
    </w:lvl>
    <w:lvl w:ilvl="6" w:tplc="C8E0D706" w:tentative="1">
      <w:start w:val="1"/>
      <w:numFmt w:val="decimal"/>
      <w:lvlText w:val="%7."/>
      <w:lvlJc w:val="left"/>
      <w:pPr>
        <w:tabs>
          <w:tab w:val="num" w:pos="5040"/>
        </w:tabs>
        <w:ind w:left="5040" w:hanging="360"/>
      </w:pPr>
    </w:lvl>
    <w:lvl w:ilvl="7" w:tplc="8394256A" w:tentative="1">
      <w:start w:val="1"/>
      <w:numFmt w:val="decimal"/>
      <w:lvlText w:val="%8."/>
      <w:lvlJc w:val="left"/>
      <w:pPr>
        <w:tabs>
          <w:tab w:val="num" w:pos="5760"/>
        </w:tabs>
        <w:ind w:left="5760" w:hanging="360"/>
      </w:pPr>
    </w:lvl>
    <w:lvl w:ilvl="8" w:tplc="99CCA840" w:tentative="1">
      <w:start w:val="1"/>
      <w:numFmt w:val="decimal"/>
      <w:lvlText w:val="%9."/>
      <w:lvlJc w:val="left"/>
      <w:pPr>
        <w:tabs>
          <w:tab w:val="num" w:pos="6480"/>
        </w:tabs>
        <w:ind w:left="6480" w:hanging="360"/>
      </w:pPr>
    </w:lvl>
  </w:abstractNum>
  <w:abstractNum w:abstractNumId="49" w15:restartNumberingAfterBreak="0">
    <w:nsid w:val="7E415810"/>
    <w:multiLevelType w:val="hybridMultilevel"/>
    <w:tmpl w:val="33CC609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8"/>
  </w:num>
  <w:num w:numId="2">
    <w:abstractNumId w:val="16"/>
  </w:num>
  <w:num w:numId="3">
    <w:abstractNumId w:val="4"/>
  </w:num>
  <w:num w:numId="4">
    <w:abstractNumId w:val="22"/>
  </w:num>
  <w:num w:numId="5">
    <w:abstractNumId w:val="48"/>
  </w:num>
  <w:num w:numId="6">
    <w:abstractNumId w:val="0"/>
  </w:num>
  <w:num w:numId="7">
    <w:abstractNumId w:val="39"/>
  </w:num>
  <w:num w:numId="8">
    <w:abstractNumId w:val="19"/>
  </w:num>
  <w:num w:numId="9">
    <w:abstractNumId w:val="29"/>
  </w:num>
  <w:num w:numId="10">
    <w:abstractNumId w:val="38"/>
  </w:num>
  <w:num w:numId="11">
    <w:abstractNumId w:val="42"/>
  </w:num>
  <w:num w:numId="12">
    <w:abstractNumId w:val="41"/>
  </w:num>
  <w:num w:numId="13">
    <w:abstractNumId w:val="11"/>
  </w:num>
  <w:num w:numId="14">
    <w:abstractNumId w:val="49"/>
  </w:num>
  <w:num w:numId="15">
    <w:abstractNumId w:val="9"/>
  </w:num>
  <w:num w:numId="16">
    <w:abstractNumId w:val="3"/>
  </w:num>
  <w:num w:numId="17">
    <w:abstractNumId w:val="14"/>
  </w:num>
  <w:num w:numId="18">
    <w:abstractNumId w:val="18"/>
  </w:num>
  <w:num w:numId="19">
    <w:abstractNumId w:val="17"/>
  </w:num>
  <w:num w:numId="20">
    <w:abstractNumId w:val="34"/>
  </w:num>
  <w:num w:numId="21">
    <w:abstractNumId w:val="44"/>
  </w:num>
  <w:num w:numId="22">
    <w:abstractNumId w:val="36"/>
  </w:num>
  <w:num w:numId="23">
    <w:abstractNumId w:val="26"/>
  </w:num>
  <w:num w:numId="24">
    <w:abstractNumId w:val="20"/>
  </w:num>
  <w:num w:numId="25">
    <w:abstractNumId w:val="10"/>
  </w:num>
  <w:num w:numId="26">
    <w:abstractNumId w:val="40"/>
  </w:num>
  <w:num w:numId="27">
    <w:abstractNumId w:val="6"/>
  </w:num>
  <w:num w:numId="28">
    <w:abstractNumId w:val="43"/>
  </w:num>
  <w:num w:numId="29">
    <w:abstractNumId w:val="23"/>
  </w:num>
  <w:num w:numId="30">
    <w:abstractNumId w:val="31"/>
  </w:num>
  <w:num w:numId="31">
    <w:abstractNumId w:val="12"/>
  </w:num>
  <w:num w:numId="32">
    <w:abstractNumId w:val="28"/>
  </w:num>
  <w:num w:numId="33">
    <w:abstractNumId w:val="37"/>
  </w:num>
  <w:num w:numId="34">
    <w:abstractNumId w:val="45"/>
  </w:num>
  <w:num w:numId="35">
    <w:abstractNumId w:val="7"/>
  </w:num>
  <w:num w:numId="36">
    <w:abstractNumId w:val="21"/>
  </w:num>
  <w:num w:numId="37">
    <w:abstractNumId w:val="30"/>
  </w:num>
  <w:num w:numId="38">
    <w:abstractNumId w:val="27"/>
  </w:num>
  <w:num w:numId="39">
    <w:abstractNumId w:val="47"/>
  </w:num>
  <w:num w:numId="40">
    <w:abstractNumId w:val="15"/>
  </w:num>
  <w:num w:numId="41">
    <w:abstractNumId w:val="46"/>
  </w:num>
  <w:num w:numId="42">
    <w:abstractNumId w:val="13"/>
  </w:num>
  <w:num w:numId="43">
    <w:abstractNumId w:val="24"/>
  </w:num>
  <w:num w:numId="44">
    <w:abstractNumId w:val="2"/>
  </w:num>
  <w:num w:numId="45">
    <w:abstractNumId w:val="35"/>
  </w:num>
  <w:num w:numId="46">
    <w:abstractNumId w:val="32"/>
  </w:num>
  <w:num w:numId="47">
    <w:abstractNumId w:val="33"/>
  </w:num>
  <w:num w:numId="48">
    <w:abstractNumId w:val="1"/>
  </w:num>
  <w:num w:numId="49">
    <w:abstractNumId w:val="25"/>
  </w:num>
  <w:num w:numId="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proofState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B3"/>
    <w:rsid w:val="0000038B"/>
    <w:rsid w:val="000026FD"/>
    <w:rsid w:val="00002C1F"/>
    <w:rsid w:val="00002DA1"/>
    <w:rsid w:val="000042D8"/>
    <w:rsid w:val="00005377"/>
    <w:rsid w:val="00007FAB"/>
    <w:rsid w:val="0001103A"/>
    <w:rsid w:val="000118FB"/>
    <w:rsid w:val="00013320"/>
    <w:rsid w:val="000175E5"/>
    <w:rsid w:val="00017F91"/>
    <w:rsid w:val="000203B8"/>
    <w:rsid w:val="0002179A"/>
    <w:rsid w:val="00023601"/>
    <w:rsid w:val="0002662D"/>
    <w:rsid w:val="00030153"/>
    <w:rsid w:val="0003509F"/>
    <w:rsid w:val="00037C8F"/>
    <w:rsid w:val="0004144B"/>
    <w:rsid w:val="00042A83"/>
    <w:rsid w:val="00043149"/>
    <w:rsid w:val="00045F20"/>
    <w:rsid w:val="000468C4"/>
    <w:rsid w:val="00046CBC"/>
    <w:rsid w:val="000602FC"/>
    <w:rsid w:val="00060AF3"/>
    <w:rsid w:val="0006259F"/>
    <w:rsid w:val="00071436"/>
    <w:rsid w:val="00071A05"/>
    <w:rsid w:val="00074456"/>
    <w:rsid w:val="00074AE5"/>
    <w:rsid w:val="00075E8A"/>
    <w:rsid w:val="00084FF2"/>
    <w:rsid w:val="000858AB"/>
    <w:rsid w:val="000867D1"/>
    <w:rsid w:val="00090293"/>
    <w:rsid w:val="00094A6A"/>
    <w:rsid w:val="00094C03"/>
    <w:rsid w:val="000978B7"/>
    <w:rsid w:val="000A2AFA"/>
    <w:rsid w:val="000A32C4"/>
    <w:rsid w:val="000A3ACA"/>
    <w:rsid w:val="000A7024"/>
    <w:rsid w:val="000B2F8E"/>
    <w:rsid w:val="000B7DF6"/>
    <w:rsid w:val="000C12E0"/>
    <w:rsid w:val="000C14CD"/>
    <w:rsid w:val="000C1882"/>
    <w:rsid w:val="000C1C63"/>
    <w:rsid w:val="000C1D1B"/>
    <w:rsid w:val="000C6FDA"/>
    <w:rsid w:val="000C75A6"/>
    <w:rsid w:val="000C7830"/>
    <w:rsid w:val="000D059D"/>
    <w:rsid w:val="000D069A"/>
    <w:rsid w:val="000D773D"/>
    <w:rsid w:val="000D7D92"/>
    <w:rsid w:val="000E0B4C"/>
    <w:rsid w:val="000E29F7"/>
    <w:rsid w:val="000E57E1"/>
    <w:rsid w:val="000E68CA"/>
    <w:rsid w:val="000E69A8"/>
    <w:rsid w:val="000E76CD"/>
    <w:rsid w:val="000E78C8"/>
    <w:rsid w:val="000F1F57"/>
    <w:rsid w:val="000F3899"/>
    <w:rsid w:val="000F3C98"/>
    <w:rsid w:val="000F3FAB"/>
    <w:rsid w:val="000F6F2D"/>
    <w:rsid w:val="000F715C"/>
    <w:rsid w:val="000F7311"/>
    <w:rsid w:val="00100F9A"/>
    <w:rsid w:val="00102617"/>
    <w:rsid w:val="00110BDB"/>
    <w:rsid w:val="001110BF"/>
    <w:rsid w:val="00111C76"/>
    <w:rsid w:val="00112CB8"/>
    <w:rsid w:val="00114405"/>
    <w:rsid w:val="00120721"/>
    <w:rsid w:val="001255A6"/>
    <w:rsid w:val="00126003"/>
    <w:rsid w:val="0013136F"/>
    <w:rsid w:val="001324DD"/>
    <w:rsid w:val="0013318D"/>
    <w:rsid w:val="00134DE5"/>
    <w:rsid w:val="00143BB9"/>
    <w:rsid w:val="00144197"/>
    <w:rsid w:val="0014647A"/>
    <w:rsid w:val="00154017"/>
    <w:rsid w:val="00155CA3"/>
    <w:rsid w:val="00162A09"/>
    <w:rsid w:val="001645CD"/>
    <w:rsid w:val="0016589C"/>
    <w:rsid w:val="00165E45"/>
    <w:rsid w:val="001666EE"/>
    <w:rsid w:val="00166D75"/>
    <w:rsid w:val="00167171"/>
    <w:rsid w:val="0016727A"/>
    <w:rsid w:val="00177405"/>
    <w:rsid w:val="00180430"/>
    <w:rsid w:val="00180A94"/>
    <w:rsid w:val="00182407"/>
    <w:rsid w:val="001833F5"/>
    <w:rsid w:val="00184673"/>
    <w:rsid w:val="00185FF9"/>
    <w:rsid w:val="00192BF9"/>
    <w:rsid w:val="00193D39"/>
    <w:rsid w:val="001941D0"/>
    <w:rsid w:val="00194FE8"/>
    <w:rsid w:val="00196725"/>
    <w:rsid w:val="001A0B25"/>
    <w:rsid w:val="001A0BF1"/>
    <w:rsid w:val="001A0BF9"/>
    <w:rsid w:val="001A3BE5"/>
    <w:rsid w:val="001A5A9E"/>
    <w:rsid w:val="001A66F3"/>
    <w:rsid w:val="001B03D6"/>
    <w:rsid w:val="001B18A2"/>
    <w:rsid w:val="001B22DD"/>
    <w:rsid w:val="001B2340"/>
    <w:rsid w:val="001B2DA0"/>
    <w:rsid w:val="001B3C7D"/>
    <w:rsid w:val="001B4489"/>
    <w:rsid w:val="001B53B4"/>
    <w:rsid w:val="001B5525"/>
    <w:rsid w:val="001C096F"/>
    <w:rsid w:val="001C4857"/>
    <w:rsid w:val="001C54B3"/>
    <w:rsid w:val="001C6BAC"/>
    <w:rsid w:val="001D0960"/>
    <w:rsid w:val="001D2097"/>
    <w:rsid w:val="001D337F"/>
    <w:rsid w:val="001D6349"/>
    <w:rsid w:val="001D7624"/>
    <w:rsid w:val="001D7CCB"/>
    <w:rsid w:val="001E04C5"/>
    <w:rsid w:val="001E48D2"/>
    <w:rsid w:val="001E4AAC"/>
    <w:rsid w:val="001E6C47"/>
    <w:rsid w:val="001E7593"/>
    <w:rsid w:val="001E7FBE"/>
    <w:rsid w:val="001F1287"/>
    <w:rsid w:val="001F1443"/>
    <w:rsid w:val="001F1E07"/>
    <w:rsid w:val="001F2D77"/>
    <w:rsid w:val="001F7EDC"/>
    <w:rsid w:val="00202E4D"/>
    <w:rsid w:val="00205448"/>
    <w:rsid w:val="00205DB2"/>
    <w:rsid w:val="002073E0"/>
    <w:rsid w:val="00210EBA"/>
    <w:rsid w:val="00216799"/>
    <w:rsid w:val="00221C05"/>
    <w:rsid w:val="00223975"/>
    <w:rsid w:val="002256DD"/>
    <w:rsid w:val="00227865"/>
    <w:rsid w:val="00227A62"/>
    <w:rsid w:val="00230053"/>
    <w:rsid w:val="002316C5"/>
    <w:rsid w:val="002327EE"/>
    <w:rsid w:val="0023447B"/>
    <w:rsid w:val="002359E6"/>
    <w:rsid w:val="00236E3B"/>
    <w:rsid w:val="00236EE4"/>
    <w:rsid w:val="002374BA"/>
    <w:rsid w:val="00237CD8"/>
    <w:rsid w:val="0024513F"/>
    <w:rsid w:val="00252FE5"/>
    <w:rsid w:val="00255111"/>
    <w:rsid w:val="0025543E"/>
    <w:rsid w:val="00257A09"/>
    <w:rsid w:val="00262B6D"/>
    <w:rsid w:val="00263D96"/>
    <w:rsid w:val="0026585F"/>
    <w:rsid w:val="0027098C"/>
    <w:rsid w:val="00271B36"/>
    <w:rsid w:val="0027237C"/>
    <w:rsid w:val="0028064C"/>
    <w:rsid w:val="00282A50"/>
    <w:rsid w:val="0028635D"/>
    <w:rsid w:val="00286849"/>
    <w:rsid w:val="00292402"/>
    <w:rsid w:val="00295649"/>
    <w:rsid w:val="002A6C9A"/>
    <w:rsid w:val="002B091F"/>
    <w:rsid w:val="002B1060"/>
    <w:rsid w:val="002B1567"/>
    <w:rsid w:val="002B7E11"/>
    <w:rsid w:val="002C191A"/>
    <w:rsid w:val="002C259D"/>
    <w:rsid w:val="002C5A39"/>
    <w:rsid w:val="002C5DC8"/>
    <w:rsid w:val="002C6268"/>
    <w:rsid w:val="002D005D"/>
    <w:rsid w:val="002D1A33"/>
    <w:rsid w:val="002D1E58"/>
    <w:rsid w:val="002D2BE1"/>
    <w:rsid w:val="002D3187"/>
    <w:rsid w:val="002D33D7"/>
    <w:rsid w:val="002D43AD"/>
    <w:rsid w:val="002D4D96"/>
    <w:rsid w:val="002D5FDA"/>
    <w:rsid w:val="002D7DCF"/>
    <w:rsid w:val="002E139A"/>
    <w:rsid w:val="002E2C9E"/>
    <w:rsid w:val="002E5B9F"/>
    <w:rsid w:val="002F45CE"/>
    <w:rsid w:val="002F664A"/>
    <w:rsid w:val="002F672B"/>
    <w:rsid w:val="00300A68"/>
    <w:rsid w:val="00304FD7"/>
    <w:rsid w:val="003056FB"/>
    <w:rsid w:val="0030771F"/>
    <w:rsid w:val="00307BCE"/>
    <w:rsid w:val="00307DEC"/>
    <w:rsid w:val="00311ACC"/>
    <w:rsid w:val="003144BC"/>
    <w:rsid w:val="003145C0"/>
    <w:rsid w:val="00314BD8"/>
    <w:rsid w:val="00315F43"/>
    <w:rsid w:val="0032025B"/>
    <w:rsid w:val="00322E61"/>
    <w:rsid w:val="00323B38"/>
    <w:rsid w:val="00327AB8"/>
    <w:rsid w:val="00327D2F"/>
    <w:rsid w:val="00332065"/>
    <w:rsid w:val="00332D43"/>
    <w:rsid w:val="0033328A"/>
    <w:rsid w:val="0033367A"/>
    <w:rsid w:val="0033466A"/>
    <w:rsid w:val="00335A41"/>
    <w:rsid w:val="0034083B"/>
    <w:rsid w:val="00341D41"/>
    <w:rsid w:val="00344264"/>
    <w:rsid w:val="00345499"/>
    <w:rsid w:val="00345873"/>
    <w:rsid w:val="003458C5"/>
    <w:rsid w:val="00345BB5"/>
    <w:rsid w:val="00345C1D"/>
    <w:rsid w:val="00346091"/>
    <w:rsid w:val="00346169"/>
    <w:rsid w:val="00350C54"/>
    <w:rsid w:val="00351CBF"/>
    <w:rsid w:val="0035317E"/>
    <w:rsid w:val="00353E71"/>
    <w:rsid w:val="0035779A"/>
    <w:rsid w:val="003613BD"/>
    <w:rsid w:val="00362AAE"/>
    <w:rsid w:val="00363ECA"/>
    <w:rsid w:val="00364B08"/>
    <w:rsid w:val="00365706"/>
    <w:rsid w:val="0037168D"/>
    <w:rsid w:val="00372840"/>
    <w:rsid w:val="003734DF"/>
    <w:rsid w:val="00373E01"/>
    <w:rsid w:val="00375B30"/>
    <w:rsid w:val="00377367"/>
    <w:rsid w:val="00377633"/>
    <w:rsid w:val="00380EC2"/>
    <w:rsid w:val="00393E94"/>
    <w:rsid w:val="003A10AC"/>
    <w:rsid w:val="003A17F8"/>
    <w:rsid w:val="003A2E61"/>
    <w:rsid w:val="003A3712"/>
    <w:rsid w:val="003A5721"/>
    <w:rsid w:val="003A73CC"/>
    <w:rsid w:val="003B0434"/>
    <w:rsid w:val="003B2767"/>
    <w:rsid w:val="003B3179"/>
    <w:rsid w:val="003B57EB"/>
    <w:rsid w:val="003B617A"/>
    <w:rsid w:val="003B6451"/>
    <w:rsid w:val="003B7804"/>
    <w:rsid w:val="003B794F"/>
    <w:rsid w:val="003B7C5B"/>
    <w:rsid w:val="003C19BD"/>
    <w:rsid w:val="003C1D41"/>
    <w:rsid w:val="003C403C"/>
    <w:rsid w:val="003C5492"/>
    <w:rsid w:val="003C6512"/>
    <w:rsid w:val="003D060C"/>
    <w:rsid w:val="003D1E7C"/>
    <w:rsid w:val="003D4A6A"/>
    <w:rsid w:val="003D536F"/>
    <w:rsid w:val="003D6CA0"/>
    <w:rsid w:val="003E0470"/>
    <w:rsid w:val="003E1DEB"/>
    <w:rsid w:val="003E229D"/>
    <w:rsid w:val="003E245C"/>
    <w:rsid w:val="003E5633"/>
    <w:rsid w:val="003F28B3"/>
    <w:rsid w:val="003F414C"/>
    <w:rsid w:val="003F4F2B"/>
    <w:rsid w:val="00400F7E"/>
    <w:rsid w:val="00401CDA"/>
    <w:rsid w:val="00402166"/>
    <w:rsid w:val="004024D1"/>
    <w:rsid w:val="004052C6"/>
    <w:rsid w:val="0041009C"/>
    <w:rsid w:val="00410E30"/>
    <w:rsid w:val="00413D3A"/>
    <w:rsid w:val="00415617"/>
    <w:rsid w:val="0041768C"/>
    <w:rsid w:val="004257CC"/>
    <w:rsid w:val="00431B10"/>
    <w:rsid w:val="004327D4"/>
    <w:rsid w:val="00441AE3"/>
    <w:rsid w:val="004461A2"/>
    <w:rsid w:val="00446948"/>
    <w:rsid w:val="00447A0B"/>
    <w:rsid w:val="004503B0"/>
    <w:rsid w:val="00450DF2"/>
    <w:rsid w:val="00451A24"/>
    <w:rsid w:val="004566E9"/>
    <w:rsid w:val="0046361E"/>
    <w:rsid w:val="00463A88"/>
    <w:rsid w:val="00465AB1"/>
    <w:rsid w:val="00465EFD"/>
    <w:rsid w:val="00466DEE"/>
    <w:rsid w:val="00470215"/>
    <w:rsid w:val="004721BD"/>
    <w:rsid w:val="00475B49"/>
    <w:rsid w:val="00476470"/>
    <w:rsid w:val="00477F7B"/>
    <w:rsid w:val="004804C3"/>
    <w:rsid w:val="00482862"/>
    <w:rsid w:val="004866CB"/>
    <w:rsid w:val="00490CD0"/>
    <w:rsid w:val="00493F56"/>
    <w:rsid w:val="00495188"/>
    <w:rsid w:val="004961DD"/>
    <w:rsid w:val="00496C2E"/>
    <w:rsid w:val="004A4702"/>
    <w:rsid w:val="004A567E"/>
    <w:rsid w:val="004A5D62"/>
    <w:rsid w:val="004A6FCC"/>
    <w:rsid w:val="004B028F"/>
    <w:rsid w:val="004B0908"/>
    <w:rsid w:val="004B0E76"/>
    <w:rsid w:val="004C1698"/>
    <w:rsid w:val="004C1744"/>
    <w:rsid w:val="004C2466"/>
    <w:rsid w:val="004C26D0"/>
    <w:rsid w:val="004C587A"/>
    <w:rsid w:val="004D017B"/>
    <w:rsid w:val="004D0B3D"/>
    <w:rsid w:val="004D0FF7"/>
    <w:rsid w:val="004D1118"/>
    <w:rsid w:val="004D18CB"/>
    <w:rsid w:val="004D1A46"/>
    <w:rsid w:val="004D1ABB"/>
    <w:rsid w:val="004D1CEC"/>
    <w:rsid w:val="004D32F2"/>
    <w:rsid w:val="004D39B8"/>
    <w:rsid w:val="004D49E1"/>
    <w:rsid w:val="004D4EF8"/>
    <w:rsid w:val="004D793D"/>
    <w:rsid w:val="004E0A2C"/>
    <w:rsid w:val="004E1523"/>
    <w:rsid w:val="004E43F9"/>
    <w:rsid w:val="004E6843"/>
    <w:rsid w:val="004F278C"/>
    <w:rsid w:val="004F64C8"/>
    <w:rsid w:val="004F75BE"/>
    <w:rsid w:val="00500255"/>
    <w:rsid w:val="00501D91"/>
    <w:rsid w:val="005021D6"/>
    <w:rsid w:val="005028EC"/>
    <w:rsid w:val="00502A32"/>
    <w:rsid w:val="005034FD"/>
    <w:rsid w:val="00503B4B"/>
    <w:rsid w:val="00503F3A"/>
    <w:rsid w:val="00505E9A"/>
    <w:rsid w:val="005103CD"/>
    <w:rsid w:val="005103D1"/>
    <w:rsid w:val="00510A68"/>
    <w:rsid w:val="0051188C"/>
    <w:rsid w:val="00513C5A"/>
    <w:rsid w:val="005144CA"/>
    <w:rsid w:val="005171D6"/>
    <w:rsid w:val="005204BC"/>
    <w:rsid w:val="00530E9C"/>
    <w:rsid w:val="0053249F"/>
    <w:rsid w:val="00532FEE"/>
    <w:rsid w:val="00533FEB"/>
    <w:rsid w:val="00536FB9"/>
    <w:rsid w:val="005376AD"/>
    <w:rsid w:val="00537987"/>
    <w:rsid w:val="005426DD"/>
    <w:rsid w:val="00542A7F"/>
    <w:rsid w:val="005443C3"/>
    <w:rsid w:val="005448FD"/>
    <w:rsid w:val="00545077"/>
    <w:rsid w:val="005452D6"/>
    <w:rsid w:val="00547534"/>
    <w:rsid w:val="0055020D"/>
    <w:rsid w:val="00552106"/>
    <w:rsid w:val="0055649D"/>
    <w:rsid w:val="00560390"/>
    <w:rsid w:val="00560572"/>
    <w:rsid w:val="00560987"/>
    <w:rsid w:val="00563EB1"/>
    <w:rsid w:val="0056428A"/>
    <w:rsid w:val="00566B6A"/>
    <w:rsid w:val="00567AC3"/>
    <w:rsid w:val="00574EF6"/>
    <w:rsid w:val="0057549C"/>
    <w:rsid w:val="00577A6D"/>
    <w:rsid w:val="005800DC"/>
    <w:rsid w:val="005802F1"/>
    <w:rsid w:val="005807D9"/>
    <w:rsid w:val="00581CCF"/>
    <w:rsid w:val="00582DB6"/>
    <w:rsid w:val="00583317"/>
    <w:rsid w:val="00583500"/>
    <w:rsid w:val="00583D2C"/>
    <w:rsid w:val="00585A9D"/>
    <w:rsid w:val="00585B27"/>
    <w:rsid w:val="00586E75"/>
    <w:rsid w:val="00590BEC"/>
    <w:rsid w:val="00592E92"/>
    <w:rsid w:val="00592FEB"/>
    <w:rsid w:val="005937D5"/>
    <w:rsid w:val="00597D41"/>
    <w:rsid w:val="005A303A"/>
    <w:rsid w:val="005A377D"/>
    <w:rsid w:val="005A399F"/>
    <w:rsid w:val="005B065C"/>
    <w:rsid w:val="005B3B2E"/>
    <w:rsid w:val="005B42CB"/>
    <w:rsid w:val="005B4D68"/>
    <w:rsid w:val="005B5B30"/>
    <w:rsid w:val="005C7465"/>
    <w:rsid w:val="005D5311"/>
    <w:rsid w:val="005D70D5"/>
    <w:rsid w:val="005E0D7B"/>
    <w:rsid w:val="005E1476"/>
    <w:rsid w:val="005E149A"/>
    <w:rsid w:val="005E4A48"/>
    <w:rsid w:val="005E57A7"/>
    <w:rsid w:val="005E641D"/>
    <w:rsid w:val="005E6EED"/>
    <w:rsid w:val="005F0DB2"/>
    <w:rsid w:val="005F1DCD"/>
    <w:rsid w:val="005F2FAB"/>
    <w:rsid w:val="005F3B04"/>
    <w:rsid w:val="005F534A"/>
    <w:rsid w:val="005F53F5"/>
    <w:rsid w:val="005F63E2"/>
    <w:rsid w:val="0060044B"/>
    <w:rsid w:val="00601DD4"/>
    <w:rsid w:val="00607804"/>
    <w:rsid w:val="006121A1"/>
    <w:rsid w:val="006153A0"/>
    <w:rsid w:val="00615778"/>
    <w:rsid w:val="00615D21"/>
    <w:rsid w:val="00617EBA"/>
    <w:rsid w:val="0062163B"/>
    <w:rsid w:val="006220E6"/>
    <w:rsid w:val="00623229"/>
    <w:rsid w:val="006234E4"/>
    <w:rsid w:val="006267E9"/>
    <w:rsid w:val="0063088D"/>
    <w:rsid w:val="00631989"/>
    <w:rsid w:val="00632C68"/>
    <w:rsid w:val="00634902"/>
    <w:rsid w:val="006449E0"/>
    <w:rsid w:val="00644EB9"/>
    <w:rsid w:val="00646101"/>
    <w:rsid w:val="006509FB"/>
    <w:rsid w:val="00652BED"/>
    <w:rsid w:val="00655921"/>
    <w:rsid w:val="00655F8F"/>
    <w:rsid w:val="00656C99"/>
    <w:rsid w:val="00656CF7"/>
    <w:rsid w:val="00662048"/>
    <w:rsid w:val="00670E32"/>
    <w:rsid w:val="00672035"/>
    <w:rsid w:val="006727EA"/>
    <w:rsid w:val="00673A17"/>
    <w:rsid w:val="00676623"/>
    <w:rsid w:val="0067738E"/>
    <w:rsid w:val="00682673"/>
    <w:rsid w:val="006829CF"/>
    <w:rsid w:val="0068623A"/>
    <w:rsid w:val="00686651"/>
    <w:rsid w:val="00687158"/>
    <w:rsid w:val="006874F6"/>
    <w:rsid w:val="00692A44"/>
    <w:rsid w:val="006A06FD"/>
    <w:rsid w:val="006A434E"/>
    <w:rsid w:val="006A49B1"/>
    <w:rsid w:val="006A6D78"/>
    <w:rsid w:val="006B1D0C"/>
    <w:rsid w:val="006B24A1"/>
    <w:rsid w:val="006B4535"/>
    <w:rsid w:val="006B59F8"/>
    <w:rsid w:val="006B60F6"/>
    <w:rsid w:val="006B6604"/>
    <w:rsid w:val="006B7147"/>
    <w:rsid w:val="006B7F3E"/>
    <w:rsid w:val="006C0E7E"/>
    <w:rsid w:val="006C1344"/>
    <w:rsid w:val="006C191F"/>
    <w:rsid w:val="006C3D33"/>
    <w:rsid w:val="006C48AA"/>
    <w:rsid w:val="006C5C0C"/>
    <w:rsid w:val="006C5F7A"/>
    <w:rsid w:val="006D21DE"/>
    <w:rsid w:val="006D2657"/>
    <w:rsid w:val="006D7762"/>
    <w:rsid w:val="006E12A8"/>
    <w:rsid w:val="006E28B9"/>
    <w:rsid w:val="006E643B"/>
    <w:rsid w:val="006E6444"/>
    <w:rsid w:val="006F0B5C"/>
    <w:rsid w:val="006F21A3"/>
    <w:rsid w:val="006F27A9"/>
    <w:rsid w:val="006F5AD4"/>
    <w:rsid w:val="006F6C0E"/>
    <w:rsid w:val="0071195B"/>
    <w:rsid w:val="00712062"/>
    <w:rsid w:val="00712634"/>
    <w:rsid w:val="007137ED"/>
    <w:rsid w:val="00713FF9"/>
    <w:rsid w:val="007151F9"/>
    <w:rsid w:val="00715394"/>
    <w:rsid w:val="007154C2"/>
    <w:rsid w:val="007169D6"/>
    <w:rsid w:val="007212BB"/>
    <w:rsid w:val="00721831"/>
    <w:rsid w:val="00721DC9"/>
    <w:rsid w:val="00722263"/>
    <w:rsid w:val="00722E94"/>
    <w:rsid w:val="00723518"/>
    <w:rsid w:val="00725527"/>
    <w:rsid w:val="00730A06"/>
    <w:rsid w:val="00733351"/>
    <w:rsid w:val="00735BA2"/>
    <w:rsid w:val="00735DDA"/>
    <w:rsid w:val="007419F6"/>
    <w:rsid w:val="00741E14"/>
    <w:rsid w:val="00742374"/>
    <w:rsid w:val="007450A2"/>
    <w:rsid w:val="007502C3"/>
    <w:rsid w:val="0075110F"/>
    <w:rsid w:val="00751F16"/>
    <w:rsid w:val="00752618"/>
    <w:rsid w:val="007543A4"/>
    <w:rsid w:val="0075462C"/>
    <w:rsid w:val="00764A72"/>
    <w:rsid w:val="00767D62"/>
    <w:rsid w:val="007709A4"/>
    <w:rsid w:val="00773C13"/>
    <w:rsid w:val="00774713"/>
    <w:rsid w:val="00776B39"/>
    <w:rsid w:val="007819A2"/>
    <w:rsid w:val="00781B42"/>
    <w:rsid w:val="00786A93"/>
    <w:rsid w:val="00792C71"/>
    <w:rsid w:val="00793BC8"/>
    <w:rsid w:val="00793FB6"/>
    <w:rsid w:val="007A19C7"/>
    <w:rsid w:val="007A24A6"/>
    <w:rsid w:val="007A2F5C"/>
    <w:rsid w:val="007A3A6F"/>
    <w:rsid w:val="007A425C"/>
    <w:rsid w:val="007A51CA"/>
    <w:rsid w:val="007A707C"/>
    <w:rsid w:val="007A76A3"/>
    <w:rsid w:val="007A7856"/>
    <w:rsid w:val="007B18B5"/>
    <w:rsid w:val="007B53BB"/>
    <w:rsid w:val="007B5440"/>
    <w:rsid w:val="007B557A"/>
    <w:rsid w:val="007B6536"/>
    <w:rsid w:val="007C00D6"/>
    <w:rsid w:val="007C1AB5"/>
    <w:rsid w:val="007C23B8"/>
    <w:rsid w:val="007C2B6A"/>
    <w:rsid w:val="007C43EF"/>
    <w:rsid w:val="007C4419"/>
    <w:rsid w:val="007C4FDD"/>
    <w:rsid w:val="007C7EF0"/>
    <w:rsid w:val="007D0A04"/>
    <w:rsid w:val="007D0A59"/>
    <w:rsid w:val="007D131D"/>
    <w:rsid w:val="007D18FF"/>
    <w:rsid w:val="007D77A0"/>
    <w:rsid w:val="007D7CB8"/>
    <w:rsid w:val="007E0B7E"/>
    <w:rsid w:val="007E2105"/>
    <w:rsid w:val="007E47B7"/>
    <w:rsid w:val="007E665F"/>
    <w:rsid w:val="007F5B86"/>
    <w:rsid w:val="0080363F"/>
    <w:rsid w:val="00803D56"/>
    <w:rsid w:val="00804CFF"/>
    <w:rsid w:val="00804F75"/>
    <w:rsid w:val="008050E1"/>
    <w:rsid w:val="00805432"/>
    <w:rsid w:val="00806257"/>
    <w:rsid w:val="00812856"/>
    <w:rsid w:val="00814AAA"/>
    <w:rsid w:val="00814CC9"/>
    <w:rsid w:val="00816DA6"/>
    <w:rsid w:val="008203C3"/>
    <w:rsid w:val="00821121"/>
    <w:rsid w:val="0082156F"/>
    <w:rsid w:val="00823964"/>
    <w:rsid w:val="00823EBE"/>
    <w:rsid w:val="00825D01"/>
    <w:rsid w:val="0082725A"/>
    <w:rsid w:val="0082780B"/>
    <w:rsid w:val="00830398"/>
    <w:rsid w:val="008304B5"/>
    <w:rsid w:val="0083175D"/>
    <w:rsid w:val="00833D43"/>
    <w:rsid w:val="00834BFD"/>
    <w:rsid w:val="008353C1"/>
    <w:rsid w:val="00836AB8"/>
    <w:rsid w:val="00837C32"/>
    <w:rsid w:val="00844200"/>
    <w:rsid w:val="00844D15"/>
    <w:rsid w:val="00847CB9"/>
    <w:rsid w:val="00850B45"/>
    <w:rsid w:val="00852A5E"/>
    <w:rsid w:val="00852EFA"/>
    <w:rsid w:val="00855564"/>
    <w:rsid w:val="00855DEE"/>
    <w:rsid w:val="00855F4D"/>
    <w:rsid w:val="00856866"/>
    <w:rsid w:val="00861133"/>
    <w:rsid w:val="00863578"/>
    <w:rsid w:val="008637B5"/>
    <w:rsid w:val="008639EB"/>
    <w:rsid w:val="00864AA3"/>
    <w:rsid w:val="0086736A"/>
    <w:rsid w:val="00871557"/>
    <w:rsid w:val="00874CB0"/>
    <w:rsid w:val="0087585A"/>
    <w:rsid w:val="00875A41"/>
    <w:rsid w:val="00877F85"/>
    <w:rsid w:val="008801B8"/>
    <w:rsid w:val="008803B2"/>
    <w:rsid w:val="008826F4"/>
    <w:rsid w:val="008843D8"/>
    <w:rsid w:val="00886C66"/>
    <w:rsid w:val="00887750"/>
    <w:rsid w:val="00893723"/>
    <w:rsid w:val="008954BF"/>
    <w:rsid w:val="00896384"/>
    <w:rsid w:val="008A4403"/>
    <w:rsid w:val="008A47F4"/>
    <w:rsid w:val="008A552C"/>
    <w:rsid w:val="008B3D8B"/>
    <w:rsid w:val="008B40E7"/>
    <w:rsid w:val="008B783B"/>
    <w:rsid w:val="008C27EC"/>
    <w:rsid w:val="008C3FC1"/>
    <w:rsid w:val="008C51DB"/>
    <w:rsid w:val="008C6DB7"/>
    <w:rsid w:val="008D140A"/>
    <w:rsid w:val="008D3A09"/>
    <w:rsid w:val="008D5C42"/>
    <w:rsid w:val="008D6B9B"/>
    <w:rsid w:val="008E05AE"/>
    <w:rsid w:val="008E37B3"/>
    <w:rsid w:val="008E38C2"/>
    <w:rsid w:val="008E5AA5"/>
    <w:rsid w:val="008E69B7"/>
    <w:rsid w:val="008F0265"/>
    <w:rsid w:val="008F4004"/>
    <w:rsid w:val="008F45E3"/>
    <w:rsid w:val="00901332"/>
    <w:rsid w:val="00903324"/>
    <w:rsid w:val="00903617"/>
    <w:rsid w:val="00906CC0"/>
    <w:rsid w:val="00906FA9"/>
    <w:rsid w:val="00914020"/>
    <w:rsid w:val="00917E9F"/>
    <w:rsid w:val="00920C47"/>
    <w:rsid w:val="00921E50"/>
    <w:rsid w:val="009235DC"/>
    <w:rsid w:val="009235E5"/>
    <w:rsid w:val="009265FB"/>
    <w:rsid w:val="00927292"/>
    <w:rsid w:val="0094139C"/>
    <w:rsid w:val="00942D56"/>
    <w:rsid w:val="00943082"/>
    <w:rsid w:val="00943BCC"/>
    <w:rsid w:val="00946793"/>
    <w:rsid w:val="009513AE"/>
    <w:rsid w:val="009514F0"/>
    <w:rsid w:val="00953F54"/>
    <w:rsid w:val="009558C1"/>
    <w:rsid w:val="00956831"/>
    <w:rsid w:val="00960B31"/>
    <w:rsid w:val="00961D9B"/>
    <w:rsid w:val="00962031"/>
    <w:rsid w:val="00962A5C"/>
    <w:rsid w:val="009668A3"/>
    <w:rsid w:val="00970710"/>
    <w:rsid w:val="00971035"/>
    <w:rsid w:val="00974AAC"/>
    <w:rsid w:val="00974F81"/>
    <w:rsid w:val="0097555D"/>
    <w:rsid w:val="00975B0B"/>
    <w:rsid w:val="00982026"/>
    <w:rsid w:val="00984A25"/>
    <w:rsid w:val="00984BD3"/>
    <w:rsid w:val="00987971"/>
    <w:rsid w:val="00992037"/>
    <w:rsid w:val="0099330F"/>
    <w:rsid w:val="00993C20"/>
    <w:rsid w:val="00996B66"/>
    <w:rsid w:val="00997E8E"/>
    <w:rsid w:val="009A1AA8"/>
    <w:rsid w:val="009A347B"/>
    <w:rsid w:val="009A3D8F"/>
    <w:rsid w:val="009B0B42"/>
    <w:rsid w:val="009B122B"/>
    <w:rsid w:val="009B250F"/>
    <w:rsid w:val="009B5339"/>
    <w:rsid w:val="009B7076"/>
    <w:rsid w:val="009B79F8"/>
    <w:rsid w:val="009C176C"/>
    <w:rsid w:val="009C499E"/>
    <w:rsid w:val="009C5750"/>
    <w:rsid w:val="009C6159"/>
    <w:rsid w:val="009C6856"/>
    <w:rsid w:val="009C6B16"/>
    <w:rsid w:val="009D0C3A"/>
    <w:rsid w:val="009D2E12"/>
    <w:rsid w:val="009D5A9C"/>
    <w:rsid w:val="009D6CC7"/>
    <w:rsid w:val="009E39F9"/>
    <w:rsid w:val="009E4243"/>
    <w:rsid w:val="009E5206"/>
    <w:rsid w:val="009E59F9"/>
    <w:rsid w:val="009E5E09"/>
    <w:rsid w:val="009E6457"/>
    <w:rsid w:val="009E76F7"/>
    <w:rsid w:val="009F0CB6"/>
    <w:rsid w:val="009F31A5"/>
    <w:rsid w:val="009F3796"/>
    <w:rsid w:val="009F782F"/>
    <w:rsid w:val="00A001A3"/>
    <w:rsid w:val="00A01E5A"/>
    <w:rsid w:val="00A04762"/>
    <w:rsid w:val="00A05681"/>
    <w:rsid w:val="00A065D1"/>
    <w:rsid w:val="00A07299"/>
    <w:rsid w:val="00A07E6A"/>
    <w:rsid w:val="00A2000B"/>
    <w:rsid w:val="00A210D9"/>
    <w:rsid w:val="00A25685"/>
    <w:rsid w:val="00A26DC1"/>
    <w:rsid w:val="00A30422"/>
    <w:rsid w:val="00A309EF"/>
    <w:rsid w:val="00A30DD6"/>
    <w:rsid w:val="00A310B1"/>
    <w:rsid w:val="00A32ED4"/>
    <w:rsid w:val="00A3344B"/>
    <w:rsid w:val="00A35747"/>
    <w:rsid w:val="00A361B6"/>
    <w:rsid w:val="00A43D6C"/>
    <w:rsid w:val="00A44281"/>
    <w:rsid w:val="00A4589E"/>
    <w:rsid w:val="00A52C43"/>
    <w:rsid w:val="00A54AC9"/>
    <w:rsid w:val="00A54FE8"/>
    <w:rsid w:val="00A61388"/>
    <w:rsid w:val="00A61B61"/>
    <w:rsid w:val="00A62709"/>
    <w:rsid w:val="00A66B35"/>
    <w:rsid w:val="00A703F2"/>
    <w:rsid w:val="00A70D8C"/>
    <w:rsid w:val="00A725C3"/>
    <w:rsid w:val="00A73B5C"/>
    <w:rsid w:val="00A73D7A"/>
    <w:rsid w:val="00A758DC"/>
    <w:rsid w:val="00A75A17"/>
    <w:rsid w:val="00A76C5C"/>
    <w:rsid w:val="00A81852"/>
    <w:rsid w:val="00A823FA"/>
    <w:rsid w:val="00A83C17"/>
    <w:rsid w:val="00A851B5"/>
    <w:rsid w:val="00A85CDC"/>
    <w:rsid w:val="00A85DE2"/>
    <w:rsid w:val="00A875F9"/>
    <w:rsid w:val="00A97AC7"/>
    <w:rsid w:val="00AA60CD"/>
    <w:rsid w:val="00AA6AA4"/>
    <w:rsid w:val="00AB0E73"/>
    <w:rsid w:val="00AB2723"/>
    <w:rsid w:val="00AB5C24"/>
    <w:rsid w:val="00AB7531"/>
    <w:rsid w:val="00AC1164"/>
    <w:rsid w:val="00AC3C73"/>
    <w:rsid w:val="00AC5650"/>
    <w:rsid w:val="00AD1AB2"/>
    <w:rsid w:val="00AD3B39"/>
    <w:rsid w:val="00AD4FDB"/>
    <w:rsid w:val="00AD55FD"/>
    <w:rsid w:val="00AD5FC5"/>
    <w:rsid w:val="00AD5FD7"/>
    <w:rsid w:val="00AD6746"/>
    <w:rsid w:val="00AE010F"/>
    <w:rsid w:val="00AE3135"/>
    <w:rsid w:val="00AE52EE"/>
    <w:rsid w:val="00AE5B0E"/>
    <w:rsid w:val="00AE63E8"/>
    <w:rsid w:val="00AF0C70"/>
    <w:rsid w:val="00AF0CC3"/>
    <w:rsid w:val="00AF1DC4"/>
    <w:rsid w:val="00AF1F0C"/>
    <w:rsid w:val="00AF23CB"/>
    <w:rsid w:val="00AF3F0E"/>
    <w:rsid w:val="00AF5418"/>
    <w:rsid w:val="00AF58CB"/>
    <w:rsid w:val="00B024EE"/>
    <w:rsid w:val="00B0354E"/>
    <w:rsid w:val="00B04B15"/>
    <w:rsid w:val="00B1052C"/>
    <w:rsid w:val="00B14A54"/>
    <w:rsid w:val="00B16A29"/>
    <w:rsid w:val="00B16F61"/>
    <w:rsid w:val="00B21405"/>
    <w:rsid w:val="00B216FF"/>
    <w:rsid w:val="00B2361E"/>
    <w:rsid w:val="00B23F1F"/>
    <w:rsid w:val="00B249DF"/>
    <w:rsid w:val="00B2519D"/>
    <w:rsid w:val="00B30A5B"/>
    <w:rsid w:val="00B321C1"/>
    <w:rsid w:val="00B32399"/>
    <w:rsid w:val="00B32D57"/>
    <w:rsid w:val="00B35A54"/>
    <w:rsid w:val="00B35CEF"/>
    <w:rsid w:val="00B37ED4"/>
    <w:rsid w:val="00B37FC1"/>
    <w:rsid w:val="00B51B4E"/>
    <w:rsid w:val="00B521FB"/>
    <w:rsid w:val="00B52740"/>
    <w:rsid w:val="00B52C3F"/>
    <w:rsid w:val="00B52EB7"/>
    <w:rsid w:val="00B53A54"/>
    <w:rsid w:val="00B53BF6"/>
    <w:rsid w:val="00B54061"/>
    <w:rsid w:val="00B5416A"/>
    <w:rsid w:val="00B57CCD"/>
    <w:rsid w:val="00B62B12"/>
    <w:rsid w:val="00B62CFF"/>
    <w:rsid w:val="00B63F06"/>
    <w:rsid w:val="00B656EA"/>
    <w:rsid w:val="00B665A4"/>
    <w:rsid w:val="00B72333"/>
    <w:rsid w:val="00B73C69"/>
    <w:rsid w:val="00B73E32"/>
    <w:rsid w:val="00B74644"/>
    <w:rsid w:val="00B75A23"/>
    <w:rsid w:val="00B81116"/>
    <w:rsid w:val="00B834C3"/>
    <w:rsid w:val="00B85214"/>
    <w:rsid w:val="00B8701B"/>
    <w:rsid w:val="00B90743"/>
    <w:rsid w:val="00B91252"/>
    <w:rsid w:val="00B91681"/>
    <w:rsid w:val="00B940E0"/>
    <w:rsid w:val="00B94772"/>
    <w:rsid w:val="00B94E47"/>
    <w:rsid w:val="00B964BC"/>
    <w:rsid w:val="00B96718"/>
    <w:rsid w:val="00BA0433"/>
    <w:rsid w:val="00BA17A6"/>
    <w:rsid w:val="00BA4D8C"/>
    <w:rsid w:val="00BA6CE8"/>
    <w:rsid w:val="00BB00C0"/>
    <w:rsid w:val="00BB47A5"/>
    <w:rsid w:val="00BB5433"/>
    <w:rsid w:val="00BB5D8C"/>
    <w:rsid w:val="00BB621E"/>
    <w:rsid w:val="00BB661A"/>
    <w:rsid w:val="00BB6B5C"/>
    <w:rsid w:val="00BB6BB2"/>
    <w:rsid w:val="00BB73CA"/>
    <w:rsid w:val="00BC03AD"/>
    <w:rsid w:val="00BC2B92"/>
    <w:rsid w:val="00BC3C8F"/>
    <w:rsid w:val="00BC4291"/>
    <w:rsid w:val="00BC6870"/>
    <w:rsid w:val="00BC71E6"/>
    <w:rsid w:val="00BD02B8"/>
    <w:rsid w:val="00BD07E9"/>
    <w:rsid w:val="00BD59ED"/>
    <w:rsid w:val="00BD6588"/>
    <w:rsid w:val="00BD7FAC"/>
    <w:rsid w:val="00BE0695"/>
    <w:rsid w:val="00BE0792"/>
    <w:rsid w:val="00BE7703"/>
    <w:rsid w:val="00BF1DEA"/>
    <w:rsid w:val="00BF569C"/>
    <w:rsid w:val="00BF6092"/>
    <w:rsid w:val="00BF72C9"/>
    <w:rsid w:val="00BF7E75"/>
    <w:rsid w:val="00C014C9"/>
    <w:rsid w:val="00C02AC1"/>
    <w:rsid w:val="00C03425"/>
    <w:rsid w:val="00C039F4"/>
    <w:rsid w:val="00C04321"/>
    <w:rsid w:val="00C05991"/>
    <w:rsid w:val="00C0642C"/>
    <w:rsid w:val="00C0743B"/>
    <w:rsid w:val="00C1720C"/>
    <w:rsid w:val="00C17C7A"/>
    <w:rsid w:val="00C17D22"/>
    <w:rsid w:val="00C20F8C"/>
    <w:rsid w:val="00C2495A"/>
    <w:rsid w:val="00C26010"/>
    <w:rsid w:val="00C31362"/>
    <w:rsid w:val="00C314EF"/>
    <w:rsid w:val="00C327F7"/>
    <w:rsid w:val="00C33914"/>
    <w:rsid w:val="00C34DA0"/>
    <w:rsid w:val="00C36B59"/>
    <w:rsid w:val="00C36D3F"/>
    <w:rsid w:val="00C37282"/>
    <w:rsid w:val="00C373DD"/>
    <w:rsid w:val="00C4188B"/>
    <w:rsid w:val="00C41D06"/>
    <w:rsid w:val="00C475B6"/>
    <w:rsid w:val="00C47D77"/>
    <w:rsid w:val="00C5471F"/>
    <w:rsid w:val="00C55146"/>
    <w:rsid w:val="00C55151"/>
    <w:rsid w:val="00C55FE7"/>
    <w:rsid w:val="00C57CEE"/>
    <w:rsid w:val="00C626C7"/>
    <w:rsid w:val="00C64388"/>
    <w:rsid w:val="00C65AD9"/>
    <w:rsid w:val="00C669DB"/>
    <w:rsid w:val="00C66A9E"/>
    <w:rsid w:val="00C6721F"/>
    <w:rsid w:val="00C70BB0"/>
    <w:rsid w:val="00C74D87"/>
    <w:rsid w:val="00C759E0"/>
    <w:rsid w:val="00C75A9E"/>
    <w:rsid w:val="00C76210"/>
    <w:rsid w:val="00C76F21"/>
    <w:rsid w:val="00C77079"/>
    <w:rsid w:val="00C7737E"/>
    <w:rsid w:val="00C809CB"/>
    <w:rsid w:val="00C83A67"/>
    <w:rsid w:val="00C84F94"/>
    <w:rsid w:val="00C854A9"/>
    <w:rsid w:val="00C86A34"/>
    <w:rsid w:val="00C87559"/>
    <w:rsid w:val="00C91DA0"/>
    <w:rsid w:val="00C92675"/>
    <w:rsid w:val="00C92D07"/>
    <w:rsid w:val="00C92D28"/>
    <w:rsid w:val="00C94183"/>
    <w:rsid w:val="00C956AF"/>
    <w:rsid w:val="00C96B18"/>
    <w:rsid w:val="00CA2CAC"/>
    <w:rsid w:val="00CA38FD"/>
    <w:rsid w:val="00CA3906"/>
    <w:rsid w:val="00CA417F"/>
    <w:rsid w:val="00CA4650"/>
    <w:rsid w:val="00CA4DE3"/>
    <w:rsid w:val="00CA635F"/>
    <w:rsid w:val="00CA734F"/>
    <w:rsid w:val="00CB0647"/>
    <w:rsid w:val="00CB1652"/>
    <w:rsid w:val="00CB1E21"/>
    <w:rsid w:val="00CB24EB"/>
    <w:rsid w:val="00CB2B22"/>
    <w:rsid w:val="00CB3E05"/>
    <w:rsid w:val="00CB49C6"/>
    <w:rsid w:val="00CC05A7"/>
    <w:rsid w:val="00CC1642"/>
    <w:rsid w:val="00CC53A8"/>
    <w:rsid w:val="00CC5B77"/>
    <w:rsid w:val="00CC5B7F"/>
    <w:rsid w:val="00CD019E"/>
    <w:rsid w:val="00CD189F"/>
    <w:rsid w:val="00CD3051"/>
    <w:rsid w:val="00CD359B"/>
    <w:rsid w:val="00CD605F"/>
    <w:rsid w:val="00CD64D6"/>
    <w:rsid w:val="00CD6696"/>
    <w:rsid w:val="00CD7BE9"/>
    <w:rsid w:val="00CD7F63"/>
    <w:rsid w:val="00CE0AEB"/>
    <w:rsid w:val="00CE1564"/>
    <w:rsid w:val="00CE1A17"/>
    <w:rsid w:val="00CE63D8"/>
    <w:rsid w:val="00CE683E"/>
    <w:rsid w:val="00CF0A4A"/>
    <w:rsid w:val="00CF2480"/>
    <w:rsid w:val="00CF3C3C"/>
    <w:rsid w:val="00CF7040"/>
    <w:rsid w:val="00D013F6"/>
    <w:rsid w:val="00D05A6F"/>
    <w:rsid w:val="00D0670E"/>
    <w:rsid w:val="00D074AF"/>
    <w:rsid w:val="00D11085"/>
    <w:rsid w:val="00D17894"/>
    <w:rsid w:val="00D2205A"/>
    <w:rsid w:val="00D2230D"/>
    <w:rsid w:val="00D23CC3"/>
    <w:rsid w:val="00D24856"/>
    <w:rsid w:val="00D27CD9"/>
    <w:rsid w:val="00D31118"/>
    <w:rsid w:val="00D323D0"/>
    <w:rsid w:val="00D32B8E"/>
    <w:rsid w:val="00D369CD"/>
    <w:rsid w:val="00D4227C"/>
    <w:rsid w:val="00D42B8C"/>
    <w:rsid w:val="00D43BFB"/>
    <w:rsid w:val="00D44A50"/>
    <w:rsid w:val="00D45980"/>
    <w:rsid w:val="00D46B9C"/>
    <w:rsid w:val="00D46F64"/>
    <w:rsid w:val="00D505AD"/>
    <w:rsid w:val="00D50A01"/>
    <w:rsid w:val="00D52958"/>
    <w:rsid w:val="00D533E0"/>
    <w:rsid w:val="00D5437B"/>
    <w:rsid w:val="00D545E1"/>
    <w:rsid w:val="00D54F1C"/>
    <w:rsid w:val="00D560DB"/>
    <w:rsid w:val="00D564F1"/>
    <w:rsid w:val="00D5679C"/>
    <w:rsid w:val="00D61266"/>
    <w:rsid w:val="00D6169E"/>
    <w:rsid w:val="00D618FD"/>
    <w:rsid w:val="00D61F2C"/>
    <w:rsid w:val="00D624B4"/>
    <w:rsid w:val="00D63491"/>
    <w:rsid w:val="00D6450B"/>
    <w:rsid w:val="00D65885"/>
    <w:rsid w:val="00D676C6"/>
    <w:rsid w:val="00D679C4"/>
    <w:rsid w:val="00D7084E"/>
    <w:rsid w:val="00D74A7E"/>
    <w:rsid w:val="00D752CE"/>
    <w:rsid w:val="00D75B73"/>
    <w:rsid w:val="00D770E4"/>
    <w:rsid w:val="00D77358"/>
    <w:rsid w:val="00D80AB9"/>
    <w:rsid w:val="00D810CB"/>
    <w:rsid w:val="00D83DFC"/>
    <w:rsid w:val="00D86748"/>
    <w:rsid w:val="00D87276"/>
    <w:rsid w:val="00D908DF"/>
    <w:rsid w:val="00D96606"/>
    <w:rsid w:val="00D97ECC"/>
    <w:rsid w:val="00DA3CBD"/>
    <w:rsid w:val="00DA446B"/>
    <w:rsid w:val="00DA61F1"/>
    <w:rsid w:val="00DA6CA8"/>
    <w:rsid w:val="00DB2E98"/>
    <w:rsid w:val="00DB3BCD"/>
    <w:rsid w:val="00DB4DFC"/>
    <w:rsid w:val="00DB5F2A"/>
    <w:rsid w:val="00DC054B"/>
    <w:rsid w:val="00DC62C1"/>
    <w:rsid w:val="00DC65C8"/>
    <w:rsid w:val="00DD2518"/>
    <w:rsid w:val="00DD30A0"/>
    <w:rsid w:val="00DD3660"/>
    <w:rsid w:val="00DD4D22"/>
    <w:rsid w:val="00DD4FB8"/>
    <w:rsid w:val="00DD5D95"/>
    <w:rsid w:val="00DD66DB"/>
    <w:rsid w:val="00DD6DFA"/>
    <w:rsid w:val="00DE117D"/>
    <w:rsid w:val="00DE4E3A"/>
    <w:rsid w:val="00DE507F"/>
    <w:rsid w:val="00DE56F5"/>
    <w:rsid w:val="00DE5840"/>
    <w:rsid w:val="00DE644B"/>
    <w:rsid w:val="00DF0B6F"/>
    <w:rsid w:val="00DF2C3B"/>
    <w:rsid w:val="00DF6F66"/>
    <w:rsid w:val="00E01801"/>
    <w:rsid w:val="00E03305"/>
    <w:rsid w:val="00E0474E"/>
    <w:rsid w:val="00E06B82"/>
    <w:rsid w:val="00E112DA"/>
    <w:rsid w:val="00E124C5"/>
    <w:rsid w:val="00E14570"/>
    <w:rsid w:val="00E159C4"/>
    <w:rsid w:val="00E169B5"/>
    <w:rsid w:val="00E1733A"/>
    <w:rsid w:val="00E17884"/>
    <w:rsid w:val="00E2341C"/>
    <w:rsid w:val="00E30A42"/>
    <w:rsid w:val="00E30EA3"/>
    <w:rsid w:val="00E33CC9"/>
    <w:rsid w:val="00E43D18"/>
    <w:rsid w:val="00E43F20"/>
    <w:rsid w:val="00E476C6"/>
    <w:rsid w:val="00E47E79"/>
    <w:rsid w:val="00E506E6"/>
    <w:rsid w:val="00E50E78"/>
    <w:rsid w:val="00E52455"/>
    <w:rsid w:val="00E52E69"/>
    <w:rsid w:val="00E52EFD"/>
    <w:rsid w:val="00E53EFD"/>
    <w:rsid w:val="00E54D45"/>
    <w:rsid w:val="00E607A6"/>
    <w:rsid w:val="00E61942"/>
    <w:rsid w:val="00E628E4"/>
    <w:rsid w:val="00E63951"/>
    <w:rsid w:val="00E63D4E"/>
    <w:rsid w:val="00E652E5"/>
    <w:rsid w:val="00E7190F"/>
    <w:rsid w:val="00E7192E"/>
    <w:rsid w:val="00E73A1B"/>
    <w:rsid w:val="00E749EF"/>
    <w:rsid w:val="00E74B93"/>
    <w:rsid w:val="00E75733"/>
    <w:rsid w:val="00E75814"/>
    <w:rsid w:val="00E75DFF"/>
    <w:rsid w:val="00E75EDB"/>
    <w:rsid w:val="00E761D1"/>
    <w:rsid w:val="00E76E44"/>
    <w:rsid w:val="00E836C4"/>
    <w:rsid w:val="00E8536E"/>
    <w:rsid w:val="00E85D80"/>
    <w:rsid w:val="00E86B66"/>
    <w:rsid w:val="00E91436"/>
    <w:rsid w:val="00E956D5"/>
    <w:rsid w:val="00E97F89"/>
    <w:rsid w:val="00EA0F18"/>
    <w:rsid w:val="00EA2C56"/>
    <w:rsid w:val="00EA32F7"/>
    <w:rsid w:val="00EA5076"/>
    <w:rsid w:val="00EA66B7"/>
    <w:rsid w:val="00EA6DF3"/>
    <w:rsid w:val="00EB0F01"/>
    <w:rsid w:val="00EB43B1"/>
    <w:rsid w:val="00EB6817"/>
    <w:rsid w:val="00EB6A93"/>
    <w:rsid w:val="00EB6ACA"/>
    <w:rsid w:val="00EC3796"/>
    <w:rsid w:val="00EC4F71"/>
    <w:rsid w:val="00EC5247"/>
    <w:rsid w:val="00EC76FF"/>
    <w:rsid w:val="00ED2191"/>
    <w:rsid w:val="00ED277E"/>
    <w:rsid w:val="00ED6154"/>
    <w:rsid w:val="00ED6C93"/>
    <w:rsid w:val="00ED75F2"/>
    <w:rsid w:val="00EE048E"/>
    <w:rsid w:val="00EE0BBF"/>
    <w:rsid w:val="00EE1FA0"/>
    <w:rsid w:val="00EE55B6"/>
    <w:rsid w:val="00EF04FC"/>
    <w:rsid w:val="00EF2A25"/>
    <w:rsid w:val="00EF3157"/>
    <w:rsid w:val="00EF3AA4"/>
    <w:rsid w:val="00EF40CF"/>
    <w:rsid w:val="00EF5411"/>
    <w:rsid w:val="00EF7D17"/>
    <w:rsid w:val="00F012A1"/>
    <w:rsid w:val="00F01853"/>
    <w:rsid w:val="00F0708C"/>
    <w:rsid w:val="00F10212"/>
    <w:rsid w:val="00F11151"/>
    <w:rsid w:val="00F11659"/>
    <w:rsid w:val="00F129B6"/>
    <w:rsid w:val="00F12CBF"/>
    <w:rsid w:val="00F14C75"/>
    <w:rsid w:val="00F151B5"/>
    <w:rsid w:val="00F166FB"/>
    <w:rsid w:val="00F20E97"/>
    <w:rsid w:val="00F215F9"/>
    <w:rsid w:val="00F253B4"/>
    <w:rsid w:val="00F31AB3"/>
    <w:rsid w:val="00F32EFC"/>
    <w:rsid w:val="00F33177"/>
    <w:rsid w:val="00F33F69"/>
    <w:rsid w:val="00F404FA"/>
    <w:rsid w:val="00F40E97"/>
    <w:rsid w:val="00F41464"/>
    <w:rsid w:val="00F4369C"/>
    <w:rsid w:val="00F43EF4"/>
    <w:rsid w:val="00F44AE4"/>
    <w:rsid w:val="00F53457"/>
    <w:rsid w:val="00F551EA"/>
    <w:rsid w:val="00F552DD"/>
    <w:rsid w:val="00F55F58"/>
    <w:rsid w:val="00F61653"/>
    <w:rsid w:val="00F61D3C"/>
    <w:rsid w:val="00F66904"/>
    <w:rsid w:val="00F67548"/>
    <w:rsid w:val="00F71099"/>
    <w:rsid w:val="00F7143C"/>
    <w:rsid w:val="00F719E1"/>
    <w:rsid w:val="00F72644"/>
    <w:rsid w:val="00F748C1"/>
    <w:rsid w:val="00F75CF5"/>
    <w:rsid w:val="00F77107"/>
    <w:rsid w:val="00F777B1"/>
    <w:rsid w:val="00F81276"/>
    <w:rsid w:val="00F82235"/>
    <w:rsid w:val="00F836FB"/>
    <w:rsid w:val="00F851DE"/>
    <w:rsid w:val="00F9051C"/>
    <w:rsid w:val="00F91C62"/>
    <w:rsid w:val="00F9375B"/>
    <w:rsid w:val="00F939B8"/>
    <w:rsid w:val="00F95B7A"/>
    <w:rsid w:val="00F97817"/>
    <w:rsid w:val="00FA0033"/>
    <w:rsid w:val="00FA0105"/>
    <w:rsid w:val="00FA13A1"/>
    <w:rsid w:val="00FA4187"/>
    <w:rsid w:val="00FA68A2"/>
    <w:rsid w:val="00FB36BB"/>
    <w:rsid w:val="00FB7156"/>
    <w:rsid w:val="00FC2BD4"/>
    <w:rsid w:val="00FC4678"/>
    <w:rsid w:val="00FC7913"/>
    <w:rsid w:val="00FD1055"/>
    <w:rsid w:val="00FD3391"/>
    <w:rsid w:val="00FD36C3"/>
    <w:rsid w:val="00FD3FE9"/>
    <w:rsid w:val="00FD4587"/>
    <w:rsid w:val="00FD7A37"/>
    <w:rsid w:val="00FD7FE7"/>
    <w:rsid w:val="00FE0E99"/>
    <w:rsid w:val="00FE18D8"/>
    <w:rsid w:val="00FE1E9A"/>
    <w:rsid w:val="00FE2EEB"/>
    <w:rsid w:val="00FF09EE"/>
    <w:rsid w:val="00FF1B7C"/>
    <w:rsid w:val="00FF3291"/>
    <w:rsid w:val="00FF4AB0"/>
    <w:rsid w:val="00FF7F5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4441F2"/>
  <w15:chartTrackingRefBased/>
  <w15:docId w15:val="{149C7D12-6CA2-424F-9D55-190230A87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5110F"/>
    <w:pPr>
      <w:spacing w:after="160" w:line="259" w:lineRule="auto"/>
      <w:jc w:val="both"/>
    </w:pPr>
    <w:rPr>
      <w:rFonts w:ascii="Museo Sans 100" w:hAnsi="Museo Sans 100"/>
      <w:sz w:val="25"/>
      <w:szCs w:val="22"/>
      <w:lang w:val="es-ES" w:eastAsia="en-US"/>
    </w:rPr>
  </w:style>
  <w:style w:type="paragraph" w:styleId="Ttulo1">
    <w:name w:val="heading 1"/>
    <w:basedOn w:val="Normal"/>
    <w:next w:val="Normal"/>
    <w:link w:val="Ttulo1Car"/>
    <w:uiPriority w:val="9"/>
    <w:qFormat/>
    <w:rsid w:val="00BA4D8C"/>
    <w:pPr>
      <w:keepNext/>
      <w:keepLines/>
      <w:spacing w:before="240" w:after="0"/>
      <w:outlineLvl w:val="0"/>
    </w:pPr>
    <w:rPr>
      <w:rFonts w:ascii="Museo Sans 700" w:eastAsiaTheme="majorEastAsia" w:hAnsi="Museo Sans 700" w:cstheme="majorBidi"/>
      <w:b/>
      <w:color w:val="2F5496" w:themeColor="accent1" w:themeShade="BF"/>
      <w:sz w:val="36"/>
      <w:szCs w:val="32"/>
    </w:rPr>
  </w:style>
  <w:style w:type="paragraph" w:styleId="Ttulo2">
    <w:name w:val="heading 2"/>
    <w:basedOn w:val="Normal"/>
    <w:next w:val="Normal"/>
    <w:link w:val="Ttulo2Car"/>
    <w:uiPriority w:val="9"/>
    <w:unhideWhenUsed/>
    <w:qFormat/>
    <w:rsid w:val="00BA4D8C"/>
    <w:pPr>
      <w:keepNext/>
      <w:keepLines/>
      <w:spacing w:before="40" w:after="0"/>
      <w:outlineLvl w:val="1"/>
    </w:pPr>
    <w:rPr>
      <w:rFonts w:ascii="Museo Sans 500" w:eastAsiaTheme="majorEastAsia" w:hAnsi="Museo Sans 500" w:cstheme="majorBidi"/>
      <w:color w:val="2F5496" w:themeColor="accent1" w:themeShade="BF"/>
      <w:sz w:val="32"/>
      <w:szCs w:val="26"/>
    </w:rPr>
  </w:style>
  <w:style w:type="paragraph" w:styleId="Ttulo3">
    <w:name w:val="heading 3"/>
    <w:basedOn w:val="Ttulo2"/>
    <w:next w:val="Normal"/>
    <w:link w:val="Ttulo3Car"/>
    <w:uiPriority w:val="9"/>
    <w:unhideWhenUsed/>
    <w:qFormat/>
    <w:rsid w:val="000602FC"/>
    <w:pPr>
      <w:outlineLvl w:val="2"/>
    </w:pPr>
    <w:rPr>
      <w:rFonts w:ascii="Museo Sans 300" w:hAnsi="Museo Sans 300"/>
      <w:color w:val="1F3763" w:themeColor="accent1" w:themeShade="7F"/>
      <w:sz w:val="28"/>
      <w:szCs w:val="24"/>
    </w:rPr>
  </w:style>
  <w:style w:type="paragraph" w:styleId="Ttulo4">
    <w:name w:val="heading 4"/>
    <w:basedOn w:val="Normal"/>
    <w:next w:val="Normal"/>
    <w:link w:val="Ttulo4Car"/>
    <w:uiPriority w:val="9"/>
    <w:unhideWhenUsed/>
    <w:qFormat/>
    <w:rsid w:val="00816DA6"/>
    <w:pPr>
      <w:keepNext/>
      <w:keepLines/>
      <w:spacing w:before="40" w:after="0"/>
      <w:outlineLvl w:val="3"/>
    </w:pPr>
    <w:rPr>
      <w:rFonts w:asciiTheme="majorHAnsi" w:eastAsiaTheme="majorEastAsia" w:hAnsiTheme="majorHAnsi" w:cstheme="majorBidi"/>
      <w:i/>
      <w:iCs/>
      <w:color w:val="2F5496" w:themeColor="accent1" w:themeShade="BF"/>
      <w:sz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uerpodetextobsico">
    <w:name w:val="cuerpo de texto básico"/>
    <w:basedOn w:val="Normal"/>
    <w:link w:val="cuerpodetextobsicoCar"/>
    <w:rsid w:val="00EF7D17"/>
    <w:pPr>
      <w:spacing w:after="0"/>
    </w:pPr>
    <w:rPr>
      <w:rFonts w:ascii="Myriad Pro" w:hAnsi="Myriad Pro"/>
    </w:rPr>
  </w:style>
  <w:style w:type="character" w:customStyle="1" w:styleId="cuerpodetextobsicoCar">
    <w:name w:val="cuerpo de texto básico Car"/>
    <w:link w:val="cuerpodetextobsico"/>
    <w:rsid w:val="00EF7D17"/>
    <w:rPr>
      <w:rFonts w:ascii="Myriad Pro" w:hAnsi="Myriad Pro"/>
      <w:lang w:val="es-ES"/>
    </w:rPr>
  </w:style>
  <w:style w:type="paragraph" w:customStyle="1" w:styleId="Subttulonew">
    <w:name w:val="Subtítulo new"/>
    <w:basedOn w:val="Normal"/>
    <w:link w:val="SubttulonewCar"/>
    <w:rsid w:val="00EF7D17"/>
    <w:pPr>
      <w:spacing w:after="0"/>
    </w:pPr>
    <w:rPr>
      <w:rFonts w:ascii="Myriad Pro" w:hAnsi="Myriad Pro"/>
      <w:b/>
      <w:color w:val="5C89C7"/>
    </w:rPr>
  </w:style>
  <w:style w:type="character" w:customStyle="1" w:styleId="SubttulonewCar">
    <w:name w:val="Subtítulo new Car"/>
    <w:link w:val="Subttulonew"/>
    <w:rsid w:val="00EF7D17"/>
    <w:rPr>
      <w:rFonts w:ascii="Myriad Pro" w:hAnsi="Myriad Pro"/>
      <w:b/>
      <w:color w:val="5C89C7"/>
      <w:lang w:val="es-ES"/>
    </w:rPr>
  </w:style>
  <w:style w:type="paragraph" w:customStyle="1" w:styleId="Ttulooencabezado">
    <w:name w:val="Título o encabezado"/>
    <w:basedOn w:val="Normal"/>
    <w:link w:val="TtulooencabezadoCar"/>
    <w:rsid w:val="00EF7D17"/>
    <w:pPr>
      <w:spacing w:after="0"/>
    </w:pPr>
    <w:rPr>
      <w:rFonts w:ascii="Myriad Pro" w:hAnsi="Myriad Pro"/>
      <w:b/>
      <w:color w:val="5C89C7"/>
      <w:sz w:val="24"/>
      <w:szCs w:val="24"/>
    </w:rPr>
  </w:style>
  <w:style w:type="character" w:customStyle="1" w:styleId="TtulooencabezadoCar">
    <w:name w:val="Título o encabezado Car"/>
    <w:link w:val="Ttulooencabezado"/>
    <w:rsid w:val="00EF7D17"/>
    <w:rPr>
      <w:rFonts w:ascii="Myriad Pro" w:hAnsi="Myriad Pro"/>
      <w:b/>
      <w:color w:val="5C89C7"/>
      <w:sz w:val="24"/>
      <w:szCs w:val="24"/>
      <w:lang w:val="es-ES"/>
    </w:rPr>
  </w:style>
  <w:style w:type="paragraph" w:customStyle="1" w:styleId="resaltadosycitas">
    <w:name w:val="resaltados y citas"/>
    <w:basedOn w:val="Normal"/>
    <w:link w:val="resaltadosycitasCar"/>
    <w:rsid w:val="00EF7D17"/>
    <w:pPr>
      <w:spacing w:after="0"/>
    </w:pPr>
    <w:rPr>
      <w:rFonts w:ascii="Myriad Pro" w:hAnsi="Myriad Pro"/>
      <w:i/>
    </w:rPr>
  </w:style>
  <w:style w:type="character" w:customStyle="1" w:styleId="resaltadosycitasCar">
    <w:name w:val="resaltados y citas Car"/>
    <w:link w:val="resaltadosycitas"/>
    <w:rsid w:val="00EF7D17"/>
    <w:rPr>
      <w:rFonts w:ascii="Myriad Pro" w:hAnsi="Myriad Pro"/>
      <w:i/>
      <w:lang w:val="es-ES"/>
    </w:rPr>
  </w:style>
  <w:style w:type="paragraph" w:customStyle="1" w:styleId="Listas">
    <w:name w:val="Listas"/>
    <w:basedOn w:val="Prrafodelista"/>
    <w:link w:val="ListasCar"/>
    <w:rsid w:val="00EF7D17"/>
    <w:pPr>
      <w:numPr>
        <w:numId w:val="2"/>
      </w:numPr>
      <w:spacing w:after="0"/>
      <w:ind w:hanging="360"/>
    </w:pPr>
    <w:rPr>
      <w:rFonts w:ascii="Myriad Pro" w:hAnsi="Myriad Pro"/>
    </w:rPr>
  </w:style>
  <w:style w:type="character" w:customStyle="1" w:styleId="ListasCar">
    <w:name w:val="Listas Car"/>
    <w:link w:val="Listas"/>
    <w:rsid w:val="00EF7D17"/>
    <w:rPr>
      <w:rFonts w:ascii="Myriad Pro" w:hAnsi="Myriad Pro"/>
      <w:lang w:val="es-ES"/>
    </w:rPr>
  </w:style>
  <w:style w:type="paragraph" w:styleId="Prrafodelista">
    <w:name w:val="List Paragraph"/>
    <w:basedOn w:val="Normal"/>
    <w:uiPriority w:val="34"/>
    <w:qFormat/>
    <w:rsid w:val="00EF7D17"/>
    <w:pPr>
      <w:ind w:left="720"/>
      <w:contextualSpacing/>
    </w:pPr>
  </w:style>
  <w:style w:type="paragraph" w:styleId="Encabezado">
    <w:name w:val="header"/>
    <w:basedOn w:val="Normal"/>
    <w:link w:val="EncabezadoCar"/>
    <w:uiPriority w:val="99"/>
    <w:unhideWhenUsed/>
    <w:rsid w:val="00577A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7A6D"/>
  </w:style>
  <w:style w:type="paragraph" w:styleId="Piedepgina">
    <w:name w:val="footer"/>
    <w:basedOn w:val="Normal"/>
    <w:link w:val="PiedepginaCar"/>
    <w:uiPriority w:val="99"/>
    <w:unhideWhenUsed/>
    <w:rsid w:val="00577A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7A6D"/>
  </w:style>
  <w:style w:type="paragraph" w:customStyle="1" w:styleId="texto">
    <w:name w:val="texto"/>
    <w:basedOn w:val="Normal"/>
    <w:link w:val="textoCar"/>
    <w:rsid w:val="00E50E78"/>
    <w:rPr>
      <w:rFonts w:cs="Museo Sans 100"/>
      <w:color w:val="000000"/>
      <w:sz w:val="24"/>
      <w:lang w:val="es-ES_tradnl" w:eastAsia="es-ES_tradnl"/>
    </w:rPr>
  </w:style>
  <w:style w:type="paragraph" w:customStyle="1" w:styleId="resaltado">
    <w:name w:val="resaltado"/>
    <w:basedOn w:val="Normal"/>
    <w:next w:val="texto"/>
    <w:link w:val="resaltadoCar"/>
    <w:qFormat/>
    <w:rsid w:val="002073E0"/>
    <w:pPr>
      <w:spacing w:after="0"/>
    </w:pPr>
    <w:rPr>
      <w:rFonts w:ascii="Arial" w:hAnsi="Arial"/>
      <w:color w:val="66B408"/>
      <w:sz w:val="24"/>
      <w:szCs w:val="20"/>
    </w:rPr>
  </w:style>
  <w:style w:type="character" w:customStyle="1" w:styleId="textoCar">
    <w:name w:val="texto Car"/>
    <w:link w:val="texto"/>
    <w:rsid w:val="00E50E78"/>
    <w:rPr>
      <w:rFonts w:ascii="Museo Sans 100" w:hAnsi="Museo Sans 100" w:cs="Museo Sans 100"/>
      <w:color w:val="000000"/>
      <w:sz w:val="24"/>
      <w:szCs w:val="22"/>
    </w:rPr>
  </w:style>
  <w:style w:type="paragraph" w:customStyle="1" w:styleId="cita">
    <w:name w:val="cita"/>
    <w:basedOn w:val="texto"/>
    <w:next w:val="texto"/>
    <w:link w:val="citaCar"/>
    <w:qFormat/>
    <w:rsid w:val="00D46F64"/>
    <w:rPr>
      <w:i/>
    </w:rPr>
  </w:style>
  <w:style w:type="character" w:customStyle="1" w:styleId="resaltadoCar">
    <w:name w:val="resaltado Car"/>
    <w:link w:val="resaltado"/>
    <w:rsid w:val="002073E0"/>
    <w:rPr>
      <w:rFonts w:ascii="Arial" w:hAnsi="Arial"/>
      <w:color w:val="66B408"/>
      <w:sz w:val="24"/>
      <w:lang w:val="es-MX" w:eastAsia="en-US"/>
    </w:rPr>
  </w:style>
  <w:style w:type="paragraph" w:styleId="Textodeglobo">
    <w:name w:val="Balloon Text"/>
    <w:basedOn w:val="Normal"/>
    <w:link w:val="TextodegloboCar"/>
    <w:uiPriority w:val="99"/>
    <w:semiHidden/>
    <w:unhideWhenUsed/>
    <w:rsid w:val="00C55146"/>
    <w:pPr>
      <w:spacing w:after="0" w:line="240" w:lineRule="auto"/>
    </w:pPr>
    <w:rPr>
      <w:rFonts w:ascii="Tahoma" w:hAnsi="Tahoma" w:cs="Tahoma"/>
      <w:sz w:val="16"/>
      <w:szCs w:val="16"/>
    </w:rPr>
  </w:style>
  <w:style w:type="character" w:customStyle="1" w:styleId="citaCar">
    <w:name w:val="cita Car"/>
    <w:link w:val="cita"/>
    <w:rsid w:val="00D46F64"/>
    <w:rPr>
      <w:rFonts w:ascii="Museo Sans 300" w:hAnsi="Museo Sans 300"/>
      <w:i/>
      <w:sz w:val="20"/>
      <w:szCs w:val="20"/>
    </w:rPr>
  </w:style>
  <w:style w:type="character" w:customStyle="1" w:styleId="TextodegloboCar">
    <w:name w:val="Texto de globo Car"/>
    <w:link w:val="Textodeglobo"/>
    <w:uiPriority w:val="99"/>
    <w:semiHidden/>
    <w:rsid w:val="00C55146"/>
    <w:rPr>
      <w:rFonts w:ascii="Tahoma" w:hAnsi="Tahoma" w:cs="Tahoma"/>
      <w:sz w:val="16"/>
      <w:szCs w:val="16"/>
      <w:lang w:val="es-MX" w:eastAsia="en-US"/>
    </w:rPr>
  </w:style>
  <w:style w:type="paragraph" w:customStyle="1" w:styleId="TITULOTESIS">
    <w:name w:val="TITULO TESIS"/>
    <w:basedOn w:val="Normal"/>
    <w:link w:val="TITULOTESISCar"/>
    <w:rsid w:val="00B52EB7"/>
    <w:pPr>
      <w:spacing w:line="240" w:lineRule="auto"/>
    </w:pPr>
    <w:rPr>
      <w:rFonts w:ascii="Museo Sans 900" w:hAnsi="Museo Sans 900"/>
      <w:color w:val="212D57"/>
      <w:sz w:val="40"/>
      <w:szCs w:val="40"/>
    </w:rPr>
  </w:style>
  <w:style w:type="paragraph" w:customStyle="1" w:styleId="SUBTITULOTESIS">
    <w:name w:val="SUBTITULO TESIS"/>
    <w:basedOn w:val="Normal"/>
    <w:link w:val="SUBTITULOTESISCar"/>
    <w:qFormat/>
    <w:rsid w:val="00B52EB7"/>
    <w:pPr>
      <w:spacing w:line="240" w:lineRule="auto"/>
    </w:pPr>
    <w:rPr>
      <w:rFonts w:ascii="Museo Sans 300" w:hAnsi="Museo Sans 300"/>
      <w:sz w:val="32"/>
      <w:szCs w:val="32"/>
    </w:rPr>
  </w:style>
  <w:style w:type="character" w:customStyle="1" w:styleId="TITULOTESISCar">
    <w:name w:val="TITULO TESIS Car"/>
    <w:link w:val="TITULOTESIS"/>
    <w:rsid w:val="00B52EB7"/>
    <w:rPr>
      <w:rFonts w:ascii="Museo Sans 900" w:hAnsi="Museo Sans 900"/>
      <w:color w:val="212D57"/>
      <w:sz w:val="40"/>
      <w:szCs w:val="40"/>
      <w:lang w:val="es-MX" w:eastAsia="en-US"/>
    </w:rPr>
  </w:style>
  <w:style w:type="paragraph" w:customStyle="1" w:styleId="AUTORES">
    <w:name w:val="AUTORES"/>
    <w:basedOn w:val="Normal"/>
    <w:link w:val="AUTORESCar"/>
    <w:qFormat/>
    <w:rsid w:val="00B52EB7"/>
    <w:pPr>
      <w:spacing w:line="240" w:lineRule="auto"/>
    </w:pPr>
    <w:rPr>
      <w:rFonts w:ascii="Museo Sans 300" w:hAnsi="Museo Sans 300"/>
      <w:color w:val="212D57"/>
      <w:sz w:val="24"/>
      <w:szCs w:val="24"/>
    </w:rPr>
  </w:style>
  <w:style w:type="character" w:customStyle="1" w:styleId="SUBTITULOTESISCar">
    <w:name w:val="SUBTITULO TESIS Car"/>
    <w:link w:val="SUBTITULOTESIS"/>
    <w:rsid w:val="00B52EB7"/>
    <w:rPr>
      <w:rFonts w:ascii="Museo Sans 300" w:hAnsi="Museo Sans 300"/>
      <w:sz w:val="32"/>
      <w:szCs w:val="32"/>
      <w:lang w:val="es-MX" w:eastAsia="en-US"/>
    </w:rPr>
  </w:style>
  <w:style w:type="paragraph" w:customStyle="1" w:styleId="TITULO">
    <w:name w:val="TITULO"/>
    <w:basedOn w:val="TITULOTESIS"/>
    <w:next w:val="Normal"/>
    <w:link w:val="TITULOCar"/>
    <w:qFormat/>
    <w:rsid w:val="00B52EB7"/>
    <w:pPr>
      <w:spacing w:after="0" w:line="276" w:lineRule="auto"/>
    </w:pPr>
    <w:rPr>
      <w:sz w:val="36"/>
      <w:szCs w:val="36"/>
    </w:rPr>
  </w:style>
  <w:style w:type="character" w:customStyle="1" w:styleId="AUTORESCar">
    <w:name w:val="AUTORES Car"/>
    <w:link w:val="AUTORES"/>
    <w:rsid w:val="00B52EB7"/>
    <w:rPr>
      <w:rFonts w:ascii="Museo Sans 300" w:hAnsi="Museo Sans 300"/>
      <w:color w:val="212D57"/>
      <w:sz w:val="24"/>
      <w:szCs w:val="24"/>
      <w:lang w:val="es-MX" w:eastAsia="en-US"/>
    </w:rPr>
  </w:style>
  <w:style w:type="paragraph" w:customStyle="1" w:styleId="textoagradecimientos">
    <w:name w:val="texto agradecimientos"/>
    <w:basedOn w:val="cita"/>
    <w:link w:val="textoagradecimientosCar"/>
    <w:qFormat/>
    <w:rsid w:val="00850B45"/>
    <w:rPr>
      <w:sz w:val="20"/>
    </w:rPr>
  </w:style>
  <w:style w:type="character" w:customStyle="1" w:styleId="TITULOCar">
    <w:name w:val="TITULO Car"/>
    <w:link w:val="TITULO"/>
    <w:rsid w:val="00B52EB7"/>
    <w:rPr>
      <w:rFonts w:ascii="Museo Sans 900" w:hAnsi="Museo Sans 900"/>
      <w:color w:val="212D57"/>
      <w:sz w:val="36"/>
      <w:szCs w:val="36"/>
      <w:lang w:val="es-MX" w:eastAsia="en-US"/>
    </w:rPr>
  </w:style>
  <w:style w:type="paragraph" w:customStyle="1" w:styleId="FECHA">
    <w:name w:val="FECHA"/>
    <w:basedOn w:val="Normal"/>
    <w:link w:val="FECHACar"/>
    <w:rsid w:val="00100F9A"/>
    <w:pPr>
      <w:spacing w:after="0"/>
    </w:pPr>
    <w:rPr>
      <w:rFonts w:ascii="Museo Sans 300" w:hAnsi="Museo Sans 300"/>
      <w:color w:val="212D57"/>
      <w:sz w:val="24"/>
      <w:szCs w:val="24"/>
    </w:rPr>
  </w:style>
  <w:style w:type="character" w:customStyle="1" w:styleId="textoagradecimientosCar">
    <w:name w:val="texto agradecimientos Car"/>
    <w:link w:val="textoagradecimientos"/>
    <w:rsid w:val="00850B45"/>
    <w:rPr>
      <w:rFonts w:ascii="Arial" w:hAnsi="Arial"/>
      <w:i/>
      <w:sz w:val="20"/>
      <w:szCs w:val="20"/>
      <w:lang w:val="es-MX" w:eastAsia="en-US"/>
    </w:rPr>
  </w:style>
  <w:style w:type="paragraph" w:customStyle="1" w:styleId="FACULTAD">
    <w:name w:val="FACULTAD"/>
    <w:basedOn w:val="Normal"/>
    <w:link w:val="FACULTADCar"/>
    <w:rsid w:val="00100F9A"/>
    <w:pPr>
      <w:spacing w:after="0"/>
    </w:pPr>
    <w:rPr>
      <w:rFonts w:ascii="Museo Sans 900" w:hAnsi="Museo Sans 900"/>
      <w:color w:val="212D57"/>
      <w:sz w:val="24"/>
      <w:szCs w:val="24"/>
    </w:rPr>
  </w:style>
  <w:style w:type="character" w:customStyle="1" w:styleId="FECHACar">
    <w:name w:val="FECHA Car"/>
    <w:link w:val="FECHA"/>
    <w:rsid w:val="00100F9A"/>
    <w:rPr>
      <w:rFonts w:ascii="Museo Sans 300" w:hAnsi="Museo Sans 300"/>
      <w:color w:val="212D57"/>
      <w:sz w:val="24"/>
      <w:szCs w:val="24"/>
      <w:lang w:val="es-MX" w:eastAsia="en-US"/>
    </w:rPr>
  </w:style>
  <w:style w:type="paragraph" w:customStyle="1" w:styleId="DEPARTAMENTO">
    <w:name w:val="DEPARTAMENTO"/>
    <w:basedOn w:val="Normal"/>
    <w:link w:val="DEPARTAMENTOCar"/>
    <w:qFormat/>
    <w:rsid w:val="00100F9A"/>
    <w:pPr>
      <w:spacing w:after="0"/>
    </w:pPr>
    <w:rPr>
      <w:rFonts w:ascii="Museo Sans 300" w:hAnsi="Museo Sans 300"/>
      <w:color w:val="212D57"/>
      <w:sz w:val="24"/>
      <w:szCs w:val="24"/>
    </w:rPr>
  </w:style>
  <w:style w:type="character" w:customStyle="1" w:styleId="FACULTADCar">
    <w:name w:val="FACULTAD Car"/>
    <w:link w:val="FACULTAD"/>
    <w:rsid w:val="00100F9A"/>
    <w:rPr>
      <w:rFonts w:ascii="Museo Sans 900" w:hAnsi="Museo Sans 900"/>
      <w:color w:val="212D57"/>
      <w:sz w:val="24"/>
      <w:szCs w:val="24"/>
      <w:lang w:val="es-MX" w:eastAsia="en-US"/>
    </w:rPr>
  </w:style>
  <w:style w:type="character" w:customStyle="1" w:styleId="DEPARTAMENTOCar">
    <w:name w:val="DEPARTAMENTO Car"/>
    <w:link w:val="DEPARTAMENTO"/>
    <w:rsid w:val="00100F9A"/>
    <w:rPr>
      <w:rFonts w:ascii="Museo Sans 300" w:hAnsi="Museo Sans 300"/>
      <w:color w:val="212D57"/>
      <w:sz w:val="24"/>
      <w:szCs w:val="24"/>
      <w:lang w:val="es-MX" w:eastAsia="en-US"/>
    </w:rPr>
  </w:style>
  <w:style w:type="paragraph" w:styleId="Textonotapie">
    <w:name w:val="footnote text"/>
    <w:basedOn w:val="Normal"/>
    <w:link w:val="TextonotapieCar"/>
    <w:unhideWhenUsed/>
    <w:rsid w:val="00A30422"/>
    <w:pPr>
      <w:spacing w:after="0" w:line="240" w:lineRule="auto"/>
    </w:pPr>
    <w:rPr>
      <w:sz w:val="20"/>
      <w:szCs w:val="20"/>
    </w:rPr>
  </w:style>
  <w:style w:type="character" w:customStyle="1" w:styleId="TextonotapieCar">
    <w:name w:val="Texto nota pie Car"/>
    <w:basedOn w:val="Fuentedeprrafopredeter"/>
    <w:link w:val="Textonotapie"/>
    <w:rsid w:val="00A30422"/>
    <w:rPr>
      <w:lang w:val="es-MX" w:eastAsia="en-US"/>
    </w:rPr>
  </w:style>
  <w:style w:type="character" w:styleId="Refdenotaalpie">
    <w:name w:val="footnote reference"/>
    <w:basedOn w:val="Fuentedeprrafopredeter"/>
    <w:unhideWhenUsed/>
    <w:rsid w:val="00A30422"/>
    <w:rPr>
      <w:vertAlign w:val="superscript"/>
    </w:rPr>
  </w:style>
  <w:style w:type="character" w:customStyle="1" w:styleId="Ttulo1Car">
    <w:name w:val="Título 1 Car"/>
    <w:basedOn w:val="Fuentedeprrafopredeter"/>
    <w:link w:val="Ttulo1"/>
    <w:uiPriority w:val="9"/>
    <w:rsid w:val="00BA4D8C"/>
    <w:rPr>
      <w:rFonts w:ascii="Museo Sans 700" w:eastAsiaTheme="majorEastAsia" w:hAnsi="Museo Sans 700" w:cstheme="majorBidi"/>
      <w:b/>
      <w:color w:val="2F5496" w:themeColor="accent1" w:themeShade="BF"/>
      <w:sz w:val="36"/>
      <w:szCs w:val="32"/>
      <w:lang w:val="es-ES" w:eastAsia="en-US"/>
    </w:rPr>
  </w:style>
  <w:style w:type="paragraph" w:styleId="TtuloTDC">
    <w:name w:val="TOC Heading"/>
    <w:basedOn w:val="Ttulo1"/>
    <w:next w:val="Normal"/>
    <w:uiPriority w:val="39"/>
    <w:unhideWhenUsed/>
    <w:qFormat/>
    <w:rsid w:val="009B250F"/>
    <w:pPr>
      <w:spacing w:before="480" w:line="276" w:lineRule="auto"/>
      <w:outlineLvl w:val="9"/>
    </w:pPr>
    <w:rPr>
      <w:b w:val="0"/>
      <w:bCs/>
      <w:sz w:val="28"/>
      <w:szCs w:val="28"/>
      <w:lang w:eastAsia="es-ES_tradnl"/>
    </w:rPr>
  </w:style>
  <w:style w:type="paragraph" w:styleId="TDC1">
    <w:name w:val="toc 1"/>
    <w:basedOn w:val="Normal"/>
    <w:next w:val="Normal"/>
    <w:autoRedefine/>
    <w:uiPriority w:val="39"/>
    <w:unhideWhenUsed/>
    <w:rsid w:val="009D6CC7"/>
    <w:pPr>
      <w:spacing w:before="120" w:after="0"/>
    </w:pPr>
    <w:rPr>
      <w:rFonts w:ascii="Museo Sans 300" w:hAnsi="Museo Sans 300" w:cstheme="minorHAnsi"/>
      <w:b/>
      <w:bCs/>
      <w:iCs/>
      <w:sz w:val="28"/>
      <w:szCs w:val="24"/>
    </w:rPr>
  </w:style>
  <w:style w:type="paragraph" w:styleId="TDC2">
    <w:name w:val="toc 2"/>
    <w:basedOn w:val="Normal"/>
    <w:next w:val="Normal"/>
    <w:autoRedefine/>
    <w:uiPriority w:val="39"/>
    <w:unhideWhenUsed/>
    <w:rsid w:val="00A875F9"/>
    <w:pPr>
      <w:spacing w:before="120" w:after="0"/>
      <w:ind w:left="220"/>
    </w:pPr>
    <w:rPr>
      <w:rFonts w:ascii="Museo Sans 300" w:hAnsi="Museo Sans 300" w:cstheme="minorHAnsi"/>
      <w:bCs/>
    </w:rPr>
  </w:style>
  <w:style w:type="paragraph" w:styleId="TDC3">
    <w:name w:val="toc 3"/>
    <w:basedOn w:val="Normal"/>
    <w:next w:val="Normal"/>
    <w:autoRedefine/>
    <w:uiPriority w:val="39"/>
    <w:unhideWhenUsed/>
    <w:rsid w:val="00A875F9"/>
    <w:pPr>
      <w:spacing w:after="0"/>
      <w:ind w:left="440"/>
    </w:pPr>
    <w:rPr>
      <w:rFonts w:ascii="Museo Sans 300" w:hAnsi="Museo Sans 300" w:cstheme="minorHAnsi"/>
      <w:sz w:val="20"/>
      <w:szCs w:val="20"/>
    </w:rPr>
  </w:style>
  <w:style w:type="paragraph" w:styleId="TDC4">
    <w:name w:val="toc 4"/>
    <w:basedOn w:val="Normal"/>
    <w:next w:val="Normal"/>
    <w:autoRedefine/>
    <w:uiPriority w:val="39"/>
    <w:unhideWhenUsed/>
    <w:rsid w:val="00A875F9"/>
    <w:pPr>
      <w:spacing w:after="0"/>
      <w:ind w:left="660"/>
    </w:pPr>
    <w:rPr>
      <w:rFonts w:ascii="Museo Sans 300" w:hAnsi="Museo Sans 300" w:cstheme="minorHAnsi"/>
      <w:sz w:val="20"/>
      <w:szCs w:val="20"/>
    </w:rPr>
  </w:style>
  <w:style w:type="paragraph" w:styleId="TDC5">
    <w:name w:val="toc 5"/>
    <w:basedOn w:val="Normal"/>
    <w:next w:val="Normal"/>
    <w:autoRedefine/>
    <w:uiPriority w:val="39"/>
    <w:semiHidden/>
    <w:unhideWhenUsed/>
    <w:rsid w:val="009B250F"/>
    <w:pPr>
      <w:spacing w:after="0"/>
      <w:ind w:left="88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B250F"/>
    <w:pPr>
      <w:spacing w:after="0"/>
      <w:ind w:left="11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B250F"/>
    <w:pPr>
      <w:spacing w:after="0"/>
      <w:ind w:left="132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B250F"/>
    <w:pPr>
      <w:spacing w:after="0"/>
      <w:ind w:left="154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B250F"/>
    <w:pPr>
      <w:spacing w:after="0"/>
      <w:ind w:left="1760"/>
    </w:pPr>
    <w:rPr>
      <w:rFonts w:asciiTheme="minorHAnsi" w:hAnsiTheme="minorHAnsi" w:cstheme="minorHAnsi"/>
      <w:sz w:val="20"/>
      <w:szCs w:val="20"/>
    </w:rPr>
  </w:style>
  <w:style w:type="paragraph" w:customStyle="1" w:styleId="Subttulo1">
    <w:name w:val="Subtítulo 1"/>
    <w:basedOn w:val="TITULO"/>
    <w:next w:val="Normal"/>
    <w:rsid w:val="004257CC"/>
  </w:style>
  <w:style w:type="character" w:styleId="Hipervnculo">
    <w:name w:val="Hyperlink"/>
    <w:basedOn w:val="Fuentedeprrafopredeter"/>
    <w:uiPriority w:val="99"/>
    <w:unhideWhenUsed/>
    <w:qFormat/>
    <w:rsid w:val="004257CC"/>
    <w:rPr>
      <w:color w:val="0563C1" w:themeColor="hyperlink"/>
      <w:u w:val="single"/>
    </w:rPr>
  </w:style>
  <w:style w:type="character" w:customStyle="1" w:styleId="Ttulo2Car">
    <w:name w:val="Título 2 Car"/>
    <w:basedOn w:val="Fuentedeprrafopredeter"/>
    <w:link w:val="Ttulo2"/>
    <w:uiPriority w:val="9"/>
    <w:rsid w:val="00BA4D8C"/>
    <w:rPr>
      <w:rFonts w:ascii="Museo Sans 500" w:eastAsiaTheme="majorEastAsia" w:hAnsi="Museo Sans 500" w:cstheme="majorBidi"/>
      <w:color w:val="2F5496" w:themeColor="accent1" w:themeShade="BF"/>
      <w:sz w:val="32"/>
      <w:szCs w:val="26"/>
      <w:lang w:val="es-ES" w:eastAsia="en-US"/>
    </w:rPr>
  </w:style>
  <w:style w:type="character" w:customStyle="1" w:styleId="Ttulo3Car">
    <w:name w:val="Título 3 Car"/>
    <w:basedOn w:val="Fuentedeprrafopredeter"/>
    <w:link w:val="Ttulo3"/>
    <w:uiPriority w:val="9"/>
    <w:rsid w:val="000602FC"/>
    <w:rPr>
      <w:rFonts w:ascii="Museo Sans 300" w:eastAsiaTheme="majorEastAsia" w:hAnsi="Museo Sans 300" w:cstheme="majorBidi"/>
      <w:color w:val="1F3763" w:themeColor="accent1" w:themeShade="7F"/>
      <w:sz w:val="28"/>
      <w:szCs w:val="24"/>
      <w:lang w:val="es-ES" w:eastAsia="en-US"/>
    </w:rPr>
  </w:style>
  <w:style w:type="character" w:customStyle="1" w:styleId="Ttulo4Car">
    <w:name w:val="Título 4 Car"/>
    <w:basedOn w:val="Fuentedeprrafopredeter"/>
    <w:link w:val="Ttulo4"/>
    <w:uiPriority w:val="9"/>
    <w:rsid w:val="00816DA6"/>
    <w:rPr>
      <w:rFonts w:asciiTheme="majorHAnsi" w:eastAsiaTheme="majorEastAsia" w:hAnsiTheme="majorHAnsi" w:cstheme="majorBidi"/>
      <w:i/>
      <w:iCs/>
      <w:color w:val="2F5496" w:themeColor="accent1" w:themeShade="BF"/>
      <w:sz w:val="28"/>
      <w:szCs w:val="22"/>
      <w:lang w:val="es-ES" w:eastAsia="en-US"/>
    </w:rPr>
  </w:style>
  <w:style w:type="paragraph" w:styleId="Textonotaalfinal">
    <w:name w:val="endnote text"/>
    <w:basedOn w:val="Normal"/>
    <w:link w:val="TextonotaalfinalCar"/>
    <w:uiPriority w:val="99"/>
    <w:semiHidden/>
    <w:unhideWhenUsed/>
    <w:rsid w:val="00921E5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21E50"/>
    <w:rPr>
      <w:lang w:val="es-ES" w:eastAsia="en-US"/>
    </w:rPr>
  </w:style>
  <w:style w:type="character" w:styleId="Refdenotaalfinal">
    <w:name w:val="endnote reference"/>
    <w:basedOn w:val="Fuentedeprrafopredeter"/>
    <w:uiPriority w:val="99"/>
    <w:semiHidden/>
    <w:unhideWhenUsed/>
    <w:rsid w:val="00921E50"/>
    <w:rPr>
      <w:vertAlign w:val="superscript"/>
    </w:rPr>
  </w:style>
  <w:style w:type="paragraph" w:styleId="NormalWeb">
    <w:name w:val="Normal (Web)"/>
    <w:basedOn w:val="Normal"/>
    <w:uiPriority w:val="99"/>
    <w:semiHidden/>
    <w:unhideWhenUsed/>
    <w:rsid w:val="00FD36C3"/>
    <w:pPr>
      <w:spacing w:before="100" w:beforeAutospacing="1" w:after="100" w:afterAutospacing="1" w:line="240" w:lineRule="auto"/>
    </w:pPr>
    <w:rPr>
      <w:rFonts w:ascii="Times New Roman" w:eastAsia="Times New Roman" w:hAnsi="Times New Roman"/>
      <w:sz w:val="24"/>
      <w:szCs w:val="24"/>
      <w:lang w:eastAsia="es-ES_tradnl"/>
    </w:rPr>
  </w:style>
  <w:style w:type="paragraph" w:styleId="Cita0">
    <w:name w:val="Quote"/>
    <w:basedOn w:val="Normal"/>
    <w:next w:val="Normal"/>
    <w:link w:val="CitaCar0"/>
    <w:uiPriority w:val="29"/>
    <w:rsid w:val="00BA4D8C"/>
    <w:pPr>
      <w:spacing w:before="200"/>
      <w:ind w:left="864" w:right="864"/>
      <w:jc w:val="center"/>
    </w:pPr>
    <w:rPr>
      <w:i/>
      <w:iCs/>
      <w:color w:val="404040" w:themeColor="text1" w:themeTint="BF"/>
      <w:sz w:val="20"/>
    </w:rPr>
  </w:style>
  <w:style w:type="character" w:customStyle="1" w:styleId="CitaCar0">
    <w:name w:val="Cita Car"/>
    <w:basedOn w:val="Fuentedeprrafopredeter"/>
    <w:link w:val="Cita0"/>
    <w:uiPriority w:val="29"/>
    <w:rsid w:val="00BA4D8C"/>
    <w:rPr>
      <w:rFonts w:ascii="Museo Sans 100" w:hAnsi="Museo Sans 100"/>
      <w:i/>
      <w:iCs/>
      <w:color w:val="404040" w:themeColor="text1" w:themeTint="BF"/>
      <w:szCs w:val="22"/>
      <w:lang w:val="es-ES" w:eastAsia="en-US"/>
    </w:rPr>
  </w:style>
  <w:style w:type="character" w:customStyle="1" w:styleId="apple-converted-space">
    <w:name w:val="apple-converted-space"/>
    <w:basedOn w:val="Fuentedeprrafopredeter"/>
    <w:rsid w:val="006E12A8"/>
  </w:style>
  <w:style w:type="character" w:styleId="Mencinsinresolver">
    <w:name w:val="Unresolved Mention"/>
    <w:basedOn w:val="Fuentedeprrafopredeter"/>
    <w:uiPriority w:val="99"/>
    <w:rsid w:val="00E63D4E"/>
    <w:rPr>
      <w:color w:val="605E5C"/>
      <w:shd w:val="clear" w:color="auto" w:fill="E1DFDD"/>
    </w:rPr>
  </w:style>
  <w:style w:type="character" w:styleId="Hipervnculovisitado">
    <w:name w:val="FollowedHyperlink"/>
    <w:basedOn w:val="Fuentedeprrafopredeter"/>
    <w:uiPriority w:val="99"/>
    <w:semiHidden/>
    <w:unhideWhenUsed/>
    <w:rsid w:val="00E63D4E"/>
    <w:rPr>
      <w:color w:val="954F72" w:themeColor="followedHyperlink"/>
      <w:u w:val="single"/>
    </w:rPr>
  </w:style>
  <w:style w:type="character" w:styleId="Referenciasutil">
    <w:name w:val="Subtle Reference"/>
    <w:basedOn w:val="Fuentedeprrafopredeter"/>
    <w:uiPriority w:val="31"/>
    <w:rsid w:val="00F97817"/>
    <w:rPr>
      <w:smallCaps/>
      <w:color w:val="5A5A5A" w:themeColor="text1" w:themeTint="A5"/>
    </w:rPr>
  </w:style>
  <w:style w:type="paragraph" w:styleId="Descripcin">
    <w:name w:val="caption"/>
    <w:basedOn w:val="Normal"/>
    <w:next w:val="Normal"/>
    <w:uiPriority w:val="35"/>
    <w:unhideWhenUsed/>
    <w:qFormat/>
    <w:rsid w:val="001C54B3"/>
    <w:pPr>
      <w:spacing w:after="200" w:line="240" w:lineRule="auto"/>
    </w:pPr>
    <w:rPr>
      <w:i/>
      <w:iCs/>
      <w:color w:val="44546A" w:themeColor="text2"/>
      <w:sz w:val="22"/>
      <w:szCs w:val="18"/>
    </w:rPr>
  </w:style>
  <w:style w:type="paragraph" w:styleId="Tabladeilustraciones">
    <w:name w:val="table of figures"/>
    <w:basedOn w:val="Normal"/>
    <w:next w:val="Normal"/>
    <w:uiPriority w:val="99"/>
    <w:unhideWhenUsed/>
    <w:rsid w:val="008B3D8B"/>
    <w:pPr>
      <w:spacing w:after="0"/>
    </w:pPr>
  </w:style>
  <w:style w:type="table" w:styleId="Tablaconcuadrcula">
    <w:name w:val="Table Grid"/>
    <w:basedOn w:val="Tablanormal"/>
    <w:uiPriority w:val="59"/>
    <w:rsid w:val="00EE0B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CA2C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7concolores-nfasis1">
    <w:name w:val="List Table 7 Colorful Accent 1"/>
    <w:basedOn w:val="Tablanormal"/>
    <w:uiPriority w:val="52"/>
    <w:rsid w:val="00CA2CA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52613">
      <w:bodyDiv w:val="1"/>
      <w:marLeft w:val="0"/>
      <w:marRight w:val="0"/>
      <w:marTop w:val="0"/>
      <w:marBottom w:val="0"/>
      <w:divBdr>
        <w:top w:val="none" w:sz="0" w:space="0" w:color="auto"/>
        <w:left w:val="none" w:sz="0" w:space="0" w:color="auto"/>
        <w:bottom w:val="none" w:sz="0" w:space="0" w:color="auto"/>
        <w:right w:val="none" w:sz="0" w:space="0" w:color="auto"/>
      </w:divBdr>
    </w:div>
    <w:div w:id="30038282">
      <w:bodyDiv w:val="1"/>
      <w:marLeft w:val="0"/>
      <w:marRight w:val="0"/>
      <w:marTop w:val="0"/>
      <w:marBottom w:val="0"/>
      <w:divBdr>
        <w:top w:val="none" w:sz="0" w:space="0" w:color="auto"/>
        <w:left w:val="none" w:sz="0" w:space="0" w:color="auto"/>
        <w:bottom w:val="none" w:sz="0" w:space="0" w:color="auto"/>
        <w:right w:val="none" w:sz="0" w:space="0" w:color="auto"/>
      </w:divBdr>
      <w:divsChild>
        <w:div w:id="592132327">
          <w:marLeft w:val="0"/>
          <w:marRight w:val="0"/>
          <w:marTop w:val="0"/>
          <w:marBottom w:val="0"/>
          <w:divBdr>
            <w:top w:val="none" w:sz="0" w:space="0" w:color="auto"/>
            <w:left w:val="none" w:sz="0" w:space="0" w:color="auto"/>
            <w:bottom w:val="none" w:sz="0" w:space="0" w:color="auto"/>
            <w:right w:val="none" w:sz="0" w:space="0" w:color="auto"/>
          </w:divBdr>
          <w:divsChild>
            <w:div w:id="995452215">
              <w:marLeft w:val="0"/>
              <w:marRight w:val="0"/>
              <w:marTop w:val="0"/>
              <w:marBottom w:val="0"/>
              <w:divBdr>
                <w:top w:val="none" w:sz="0" w:space="0" w:color="auto"/>
                <w:left w:val="none" w:sz="0" w:space="0" w:color="auto"/>
                <w:bottom w:val="none" w:sz="0" w:space="0" w:color="auto"/>
                <w:right w:val="none" w:sz="0" w:space="0" w:color="auto"/>
              </w:divBdr>
              <w:divsChild>
                <w:div w:id="105704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3755">
      <w:bodyDiv w:val="1"/>
      <w:marLeft w:val="0"/>
      <w:marRight w:val="0"/>
      <w:marTop w:val="0"/>
      <w:marBottom w:val="0"/>
      <w:divBdr>
        <w:top w:val="none" w:sz="0" w:space="0" w:color="auto"/>
        <w:left w:val="none" w:sz="0" w:space="0" w:color="auto"/>
        <w:bottom w:val="none" w:sz="0" w:space="0" w:color="auto"/>
        <w:right w:val="none" w:sz="0" w:space="0" w:color="auto"/>
      </w:divBdr>
    </w:div>
    <w:div w:id="47536627">
      <w:bodyDiv w:val="1"/>
      <w:marLeft w:val="0"/>
      <w:marRight w:val="0"/>
      <w:marTop w:val="0"/>
      <w:marBottom w:val="0"/>
      <w:divBdr>
        <w:top w:val="none" w:sz="0" w:space="0" w:color="auto"/>
        <w:left w:val="none" w:sz="0" w:space="0" w:color="auto"/>
        <w:bottom w:val="none" w:sz="0" w:space="0" w:color="auto"/>
        <w:right w:val="none" w:sz="0" w:space="0" w:color="auto"/>
      </w:divBdr>
      <w:divsChild>
        <w:div w:id="1714842535">
          <w:marLeft w:val="0"/>
          <w:marRight w:val="0"/>
          <w:marTop w:val="0"/>
          <w:marBottom w:val="0"/>
          <w:divBdr>
            <w:top w:val="none" w:sz="0" w:space="0" w:color="auto"/>
            <w:left w:val="none" w:sz="0" w:space="0" w:color="auto"/>
            <w:bottom w:val="none" w:sz="0" w:space="0" w:color="auto"/>
            <w:right w:val="none" w:sz="0" w:space="0" w:color="auto"/>
          </w:divBdr>
          <w:divsChild>
            <w:div w:id="936865035">
              <w:marLeft w:val="0"/>
              <w:marRight w:val="0"/>
              <w:marTop w:val="0"/>
              <w:marBottom w:val="0"/>
              <w:divBdr>
                <w:top w:val="none" w:sz="0" w:space="0" w:color="auto"/>
                <w:left w:val="none" w:sz="0" w:space="0" w:color="auto"/>
                <w:bottom w:val="none" w:sz="0" w:space="0" w:color="auto"/>
                <w:right w:val="none" w:sz="0" w:space="0" w:color="auto"/>
              </w:divBdr>
              <w:divsChild>
                <w:div w:id="102571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0774">
      <w:bodyDiv w:val="1"/>
      <w:marLeft w:val="0"/>
      <w:marRight w:val="0"/>
      <w:marTop w:val="0"/>
      <w:marBottom w:val="0"/>
      <w:divBdr>
        <w:top w:val="none" w:sz="0" w:space="0" w:color="auto"/>
        <w:left w:val="none" w:sz="0" w:space="0" w:color="auto"/>
        <w:bottom w:val="none" w:sz="0" w:space="0" w:color="auto"/>
        <w:right w:val="none" w:sz="0" w:space="0" w:color="auto"/>
      </w:divBdr>
    </w:div>
    <w:div w:id="117335982">
      <w:bodyDiv w:val="1"/>
      <w:marLeft w:val="0"/>
      <w:marRight w:val="0"/>
      <w:marTop w:val="0"/>
      <w:marBottom w:val="0"/>
      <w:divBdr>
        <w:top w:val="none" w:sz="0" w:space="0" w:color="auto"/>
        <w:left w:val="none" w:sz="0" w:space="0" w:color="auto"/>
        <w:bottom w:val="none" w:sz="0" w:space="0" w:color="auto"/>
        <w:right w:val="none" w:sz="0" w:space="0" w:color="auto"/>
      </w:divBdr>
    </w:div>
    <w:div w:id="122966854">
      <w:bodyDiv w:val="1"/>
      <w:marLeft w:val="0"/>
      <w:marRight w:val="0"/>
      <w:marTop w:val="0"/>
      <w:marBottom w:val="0"/>
      <w:divBdr>
        <w:top w:val="none" w:sz="0" w:space="0" w:color="auto"/>
        <w:left w:val="none" w:sz="0" w:space="0" w:color="auto"/>
        <w:bottom w:val="none" w:sz="0" w:space="0" w:color="auto"/>
        <w:right w:val="none" w:sz="0" w:space="0" w:color="auto"/>
      </w:divBdr>
      <w:divsChild>
        <w:div w:id="1159737935">
          <w:marLeft w:val="0"/>
          <w:marRight w:val="0"/>
          <w:marTop w:val="0"/>
          <w:marBottom w:val="0"/>
          <w:divBdr>
            <w:top w:val="none" w:sz="0" w:space="0" w:color="auto"/>
            <w:left w:val="none" w:sz="0" w:space="0" w:color="auto"/>
            <w:bottom w:val="none" w:sz="0" w:space="0" w:color="auto"/>
            <w:right w:val="none" w:sz="0" w:space="0" w:color="auto"/>
          </w:divBdr>
          <w:divsChild>
            <w:div w:id="1571427618">
              <w:marLeft w:val="0"/>
              <w:marRight w:val="0"/>
              <w:marTop w:val="0"/>
              <w:marBottom w:val="0"/>
              <w:divBdr>
                <w:top w:val="none" w:sz="0" w:space="0" w:color="auto"/>
                <w:left w:val="none" w:sz="0" w:space="0" w:color="auto"/>
                <w:bottom w:val="none" w:sz="0" w:space="0" w:color="auto"/>
                <w:right w:val="none" w:sz="0" w:space="0" w:color="auto"/>
              </w:divBdr>
              <w:divsChild>
                <w:div w:id="7675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16233">
      <w:bodyDiv w:val="1"/>
      <w:marLeft w:val="0"/>
      <w:marRight w:val="0"/>
      <w:marTop w:val="0"/>
      <w:marBottom w:val="0"/>
      <w:divBdr>
        <w:top w:val="none" w:sz="0" w:space="0" w:color="auto"/>
        <w:left w:val="none" w:sz="0" w:space="0" w:color="auto"/>
        <w:bottom w:val="none" w:sz="0" w:space="0" w:color="auto"/>
        <w:right w:val="none" w:sz="0" w:space="0" w:color="auto"/>
      </w:divBdr>
    </w:div>
    <w:div w:id="134035133">
      <w:bodyDiv w:val="1"/>
      <w:marLeft w:val="0"/>
      <w:marRight w:val="0"/>
      <w:marTop w:val="0"/>
      <w:marBottom w:val="0"/>
      <w:divBdr>
        <w:top w:val="none" w:sz="0" w:space="0" w:color="auto"/>
        <w:left w:val="none" w:sz="0" w:space="0" w:color="auto"/>
        <w:bottom w:val="none" w:sz="0" w:space="0" w:color="auto"/>
        <w:right w:val="none" w:sz="0" w:space="0" w:color="auto"/>
      </w:divBdr>
    </w:div>
    <w:div w:id="140123451">
      <w:bodyDiv w:val="1"/>
      <w:marLeft w:val="0"/>
      <w:marRight w:val="0"/>
      <w:marTop w:val="0"/>
      <w:marBottom w:val="0"/>
      <w:divBdr>
        <w:top w:val="none" w:sz="0" w:space="0" w:color="auto"/>
        <w:left w:val="none" w:sz="0" w:space="0" w:color="auto"/>
        <w:bottom w:val="none" w:sz="0" w:space="0" w:color="auto"/>
        <w:right w:val="none" w:sz="0" w:space="0" w:color="auto"/>
      </w:divBdr>
    </w:div>
    <w:div w:id="168912827">
      <w:bodyDiv w:val="1"/>
      <w:marLeft w:val="0"/>
      <w:marRight w:val="0"/>
      <w:marTop w:val="0"/>
      <w:marBottom w:val="0"/>
      <w:divBdr>
        <w:top w:val="none" w:sz="0" w:space="0" w:color="auto"/>
        <w:left w:val="none" w:sz="0" w:space="0" w:color="auto"/>
        <w:bottom w:val="none" w:sz="0" w:space="0" w:color="auto"/>
        <w:right w:val="none" w:sz="0" w:space="0" w:color="auto"/>
      </w:divBdr>
    </w:div>
    <w:div w:id="170263964">
      <w:bodyDiv w:val="1"/>
      <w:marLeft w:val="0"/>
      <w:marRight w:val="0"/>
      <w:marTop w:val="0"/>
      <w:marBottom w:val="0"/>
      <w:divBdr>
        <w:top w:val="none" w:sz="0" w:space="0" w:color="auto"/>
        <w:left w:val="none" w:sz="0" w:space="0" w:color="auto"/>
        <w:bottom w:val="none" w:sz="0" w:space="0" w:color="auto"/>
        <w:right w:val="none" w:sz="0" w:space="0" w:color="auto"/>
      </w:divBdr>
      <w:divsChild>
        <w:div w:id="1975407909">
          <w:marLeft w:val="0"/>
          <w:marRight w:val="0"/>
          <w:marTop w:val="0"/>
          <w:marBottom w:val="0"/>
          <w:divBdr>
            <w:top w:val="none" w:sz="0" w:space="0" w:color="auto"/>
            <w:left w:val="none" w:sz="0" w:space="0" w:color="auto"/>
            <w:bottom w:val="none" w:sz="0" w:space="0" w:color="auto"/>
            <w:right w:val="none" w:sz="0" w:space="0" w:color="auto"/>
          </w:divBdr>
          <w:divsChild>
            <w:div w:id="538392783">
              <w:marLeft w:val="0"/>
              <w:marRight w:val="0"/>
              <w:marTop w:val="0"/>
              <w:marBottom w:val="0"/>
              <w:divBdr>
                <w:top w:val="none" w:sz="0" w:space="0" w:color="auto"/>
                <w:left w:val="none" w:sz="0" w:space="0" w:color="auto"/>
                <w:bottom w:val="none" w:sz="0" w:space="0" w:color="auto"/>
                <w:right w:val="none" w:sz="0" w:space="0" w:color="auto"/>
              </w:divBdr>
              <w:divsChild>
                <w:div w:id="12887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76051">
      <w:bodyDiv w:val="1"/>
      <w:marLeft w:val="0"/>
      <w:marRight w:val="0"/>
      <w:marTop w:val="0"/>
      <w:marBottom w:val="0"/>
      <w:divBdr>
        <w:top w:val="none" w:sz="0" w:space="0" w:color="auto"/>
        <w:left w:val="none" w:sz="0" w:space="0" w:color="auto"/>
        <w:bottom w:val="none" w:sz="0" w:space="0" w:color="auto"/>
        <w:right w:val="none" w:sz="0" w:space="0" w:color="auto"/>
      </w:divBdr>
    </w:div>
    <w:div w:id="191771432">
      <w:bodyDiv w:val="1"/>
      <w:marLeft w:val="0"/>
      <w:marRight w:val="0"/>
      <w:marTop w:val="0"/>
      <w:marBottom w:val="0"/>
      <w:divBdr>
        <w:top w:val="none" w:sz="0" w:space="0" w:color="auto"/>
        <w:left w:val="none" w:sz="0" w:space="0" w:color="auto"/>
        <w:bottom w:val="none" w:sz="0" w:space="0" w:color="auto"/>
        <w:right w:val="none" w:sz="0" w:space="0" w:color="auto"/>
      </w:divBdr>
      <w:divsChild>
        <w:div w:id="1343822366">
          <w:marLeft w:val="0"/>
          <w:marRight w:val="0"/>
          <w:marTop w:val="0"/>
          <w:marBottom w:val="0"/>
          <w:divBdr>
            <w:top w:val="none" w:sz="0" w:space="0" w:color="auto"/>
            <w:left w:val="none" w:sz="0" w:space="0" w:color="auto"/>
            <w:bottom w:val="none" w:sz="0" w:space="0" w:color="auto"/>
            <w:right w:val="none" w:sz="0" w:space="0" w:color="auto"/>
          </w:divBdr>
          <w:divsChild>
            <w:div w:id="515579107">
              <w:marLeft w:val="0"/>
              <w:marRight w:val="0"/>
              <w:marTop w:val="0"/>
              <w:marBottom w:val="0"/>
              <w:divBdr>
                <w:top w:val="none" w:sz="0" w:space="0" w:color="auto"/>
                <w:left w:val="none" w:sz="0" w:space="0" w:color="auto"/>
                <w:bottom w:val="none" w:sz="0" w:space="0" w:color="auto"/>
                <w:right w:val="none" w:sz="0" w:space="0" w:color="auto"/>
              </w:divBdr>
              <w:divsChild>
                <w:div w:id="12801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765356">
      <w:bodyDiv w:val="1"/>
      <w:marLeft w:val="0"/>
      <w:marRight w:val="0"/>
      <w:marTop w:val="0"/>
      <w:marBottom w:val="0"/>
      <w:divBdr>
        <w:top w:val="none" w:sz="0" w:space="0" w:color="auto"/>
        <w:left w:val="none" w:sz="0" w:space="0" w:color="auto"/>
        <w:bottom w:val="none" w:sz="0" w:space="0" w:color="auto"/>
        <w:right w:val="none" w:sz="0" w:space="0" w:color="auto"/>
      </w:divBdr>
      <w:divsChild>
        <w:div w:id="942034369">
          <w:marLeft w:val="0"/>
          <w:marRight w:val="0"/>
          <w:marTop w:val="0"/>
          <w:marBottom w:val="0"/>
          <w:divBdr>
            <w:top w:val="none" w:sz="0" w:space="0" w:color="auto"/>
            <w:left w:val="none" w:sz="0" w:space="0" w:color="auto"/>
            <w:bottom w:val="none" w:sz="0" w:space="0" w:color="auto"/>
            <w:right w:val="none" w:sz="0" w:space="0" w:color="auto"/>
          </w:divBdr>
          <w:divsChild>
            <w:div w:id="1941403941">
              <w:marLeft w:val="0"/>
              <w:marRight w:val="0"/>
              <w:marTop w:val="0"/>
              <w:marBottom w:val="0"/>
              <w:divBdr>
                <w:top w:val="none" w:sz="0" w:space="0" w:color="auto"/>
                <w:left w:val="none" w:sz="0" w:space="0" w:color="auto"/>
                <w:bottom w:val="none" w:sz="0" w:space="0" w:color="auto"/>
                <w:right w:val="none" w:sz="0" w:space="0" w:color="auto"/>
              </w:divBdr>
              <w:divsChild>
                <w:div w:id="2060400854">
                  <w:marLeft w:val="0"/>
                  <w:marRight w:val="0"/>
                  <w:marTop w:val="0"/>
                  <w:marBottom w:val="0"/>
                  <w:divBdr>
                    <w:top w:val="none" w:sz="0" w:space="0" w:color="auto"/>
                    <w:left w:val="none" w:sz="0" w:space="0" w:color="auto"/>
                    <w:bottom w:val="none" w:sz="0" w:space="0" w:color="auto"/>
                    <w:right w:val="none" w:sz="0" w:space="0" w:color="auto"/>
                  </w:divBdr>
                  <w:divsChild>
                    <w:div w:id="2409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494116">
      <w:bodyDiv w:val="1"/>
      <w:marLeft w:val="0"/>
      <w:marRight w:val="0"/>
      <w:marTop w:val="0"/>
      <w:marBottom w:val="0"/>
      <w:divBdr>
        <w:top w:val="none" w:sz="0" w:space="0" w:color="auto"/>
        <w:left w:val="none" w:sz="0" w:space="0" w:color="auto"/>
        <w:bottom w:val="none" w:sz="0" w:space="0" w:color="auto"/>
        <w:right w:val="none" w:sz="0" w:space="0" w:color="auto"/>
      </w:divBdr>
      <w:divsChild>
        <w:div w:id="665281803">
          <w:marLeft w:val="0"/>
          <w:marRight w:val="0"/>
          <w:marTop w:val="0"/>
          <w:marBottom w:val="0"/>
          <w:divBdr>
            <w:top w:val="none" w:sz="0" w:space="0" w:color="auto"/>
            <w:left w:val="none" w:sz="0" w:space="0" w:color="auto"/>
            <w:bottom w:val="none" w:sz="0" w:space="0" w:color="auto"/>
            <w:right w:val="none" w:sz="0" w:space="0" w:color="auto"/>
          </w:divBdr>
          <w:divsChild>
            <w:div w:id="1654871737">
              <w:marLeft w:val="0"/>
              <w:marRight w:val="0"/>
              <w:marTop w:val="0"/>
              <w:marBottom w:val="0"/>
              <w:divBdr>
                <w:top w:val="none" w:sz="0" w:space="0" w:color="auto"/>
                <w:left w:val="none" w:sz="0" w:space="0" w:color="auto"/>
                <w:bottom w:val="none" w:sz="0" w:space="0" w:color="auto"/>
                <w:right w:val="none" w:sz="0" w:space="0" w:color="auto"/>
              </w:divBdr>
              <w:divsChild>
                <w:div w:id="113602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753115">
      <w:bodyDiv w:val="1"/>
      <w:marLeft w:val="0"/>
      <w:marRight w:val="0"/>
      <w:marTop w:val="0"/>
      <w:marBottom w:val="0"/>
      <w:divBdr>
        <w:top w:val="none" w:sz="0" w:space="0" w:color="auto"/>
        <w:left w:val="none" w:sz="0" w:space="0" w:color="auto"/>
        <w:bottom w:val="none" w:sz="0" w:space="0" w:color="auto"/>
        <w:right w:val="none" w:sz="0" w:space="0" w:color="auto"/>
      </w:divBdr>
      <w:divsChild>
        <w:div w:id="845284903">
          <w:marLeft w:val="0"/>
          <w:marRight w:val="0"/>
          <w:marTop w:val="0"/>
          <w:marBottom w:val="0"/>
          <w:divBdr>
            <w:top w:val="none" w:sz="0" w:space="0" w:color="auto"/>
            <w:left w:val="none" w:sz="0" w:space="0" w:color="auto"/>
            <w:bottom w:val="none" w:sz="0" w:space="0" w:color="auto"/>
            <w:right w:val="none" w:sz="0" w:space="0" w:color="auto"/>
          </w:divBdr>
          <w:divsChild>
            <w:div w:id="1401708045">
              <w:marLeft w:val="0"/>
              <w:marRight w:val="0"/>
              <w:marTop w:val="0"/>
              <w:marBottom w:val="0"/>
              <w:divBdr>
                <w:top w:val="none" w:sz="0" w:space="0" w:color="auto"/>
                <w:left w:val="none" w:sz="0" w:space="0" w:color="auto"/>
                <w:bottom w:val="none" w:sz="0" w:space="0" w:color="auto"/>
                <w:right w:val="none" w:sz="0" w:space="0" w:color="auto"/>
              </w:divBdr>
              <w:divsChild>
                <w:div w:id="745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447916">
      <w:bodyDiv w:val="1"/>
      <w:marLeft w:val="0"/>
      <w:marRight w:val="0"/>
      <w:marTop w:val="0"/>
      <w:marBottom w:val="0"/>
      <w:divBdr>
        <w:top w:val="none" w:sz="0" w:space="0" w:color="auto"/>
        <w:left w:val="none" w:sz="0" w:space="0" w:color="auto"/>
        <w:bottom w:val="none" w:sz="0" w:space="0" w:color="auto"/>
        <w:right w:val="none" w:sz="0" w:space="0" w:color="auto"/>
      </w:divBdr>
      <w:divsChild>
        <w:div w:id="723480177">
          <w:marLeft w:val="0"/>
          <w:marRight w:val="0"/>
          <w:marTop w:val="0"/>
          <w:marBottom w:val="0"/>
          <w:divBdr>
            <w:top w:val="none" w:sz="0" w:space="0" w:color="auto"/>
            <w:left w:val="none" w:sz="0" w:space="0" w:color="auto"/>
            <w:bottom w:val="none" w:sz="0" w:space="0" w:color="auto"/>
            <w:right w:val="none" w:sz="0" w:space="0" w:color="auto"/>
          </w:divBdr>
          <w:divsChild>
            <w:div w:id="1983805389">
              <w:marLeft w:val="0"/>
              <w:marRight w:val="0"/>
              <w:marTop w:val="0"/>
              <w:marBottom w:val="0"/>
              <w:divBdr>
                <w:top w:val="none" w:sz="0" w:space="0" w:color="auto"/>
                <w:left w:val="none" w:sz="0" w:space="0" w:color="auto"/>
                <w:bottom w:val="none" w:sz="0" w:space="0" w:color="auto"/>
                <w:right w:val="none" w:sz="0" w:space="0" w:color="auto"/>
              </w:divBdr>
              <w:divsChild>
                <w:div w:id="10695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07836">
      <w:bodyDiv w:val="1"/>
      <w:marLeft w:val="0"/>
      <w:marRight w:val="0"/>
      <w:marTop w:val="0"/>
      <w:marBottom w:val="0"/>
      <w:divBdr>
        <w:top w:val="none" w:sz="0" w:space="0" w:color="auto"/>
        <w:left w:val="none" w:sz="0" w:space="0" w:color="auto"/>
        <w:bottom w:val="none" w:sz="0" w:space="0" w:color="auto"/>
        <w:right w:val="none" w:sz="0" w:space="0" w:color="auto"/>
      </w:divBdr>
      <w:divsChild>
        <w:div w:id="336006906">
          <w:marLeft w:val="0"/>
          <w:marRight w:val="0"/>
          <w:marTop w:val="0"/>
          <w:marBottom w:val="0"/>
          <w:divBdr>
            <w:top w:val="none" w:sz="0" w:space="0" w:color="auto"/>
            <w:left w:val="none" w:sz="0" w:space="0" w:color="auto"/>
            <w:bottom w:val="none" w:sz="0" w:space="0" w:color="auto"/>
            <w:right w:val="none" w:sz="0" w:space="0" w:color="auto"/>
          </w:divBdr>
          <w:divsChild>
            <w:div w:id="2123457787">
              <w:marLeft w:val="0"/>
              <w:marRight w:val="0"/>
              <w:marTop w:val="0"/>
              <w:marBottom w:val="0"/>
              <w:divBdr>
                <w:top w:val="none" w:sz="0" w:space="0" w:color="auto"/>
                <w:left w:val="none" w:sz="0" w:space="0" w:color="auto"/>
                <w:bottom w:val="none" w:sz="0" w:space="0" w:color="auto"/>
                <w:right w:val="none" w:sz="0" w:space="0" w:color="auto"/>
              </w:divBdr>
              <w:divsChild>
                <w:div w:id="64324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84921">
      <w:bodyDiv w:val="1"/>
      <w:marLeft w:val="0"/>
      <w:marRight w:val="0"/>
      <w:marTop w:val="0"/>
      <w:marBottom w:val="0"/>
      <w:divBdr>
        <w:top w:val="none" w:sz="0" w:space="0" w:color="auto"/>
        <w:left w:val="none" w:sz="0" w:space="0" w:color="auto"/>
        <w:bottom w:val="none" w:sz="0" w:space="0" w:color="auto"/>
        <w:right w:val="none" w:sz="0" w:space="0" w:color="auto"/>
      </w:divBdr>
      <w:divsChild>
        <w:div w:id="348334710">
          <w:marLeft w:val="0"/>
          <w:marRight w:val="0"/>
          <w:marTop w:val="0"/>
          <w:marBottom w:val="0"/>
          <w:divBdr>
            <w:top w:val="none" w:sz="0" w:space="0" w:color="auto"/>
            <w:left w:val="none" w:sz="0" w:space="0" w:color="auto"/>
            <w:bottom w:val="none" w:sz="0" w:space="0" w:color="auto"/>
            <w:right w:val="none" w:sz="0" w:space="0" w:color="auto"/>
          </w:divBdr>
          <w:divsChild>
            <w:div w:id="129717388">
              <w:marLeft w:val="0"/>
              <w:marRight w:val="0"/>
              <w:marTop w:val="0"/>
              <w:marBottom w:val="0"/>
              <w:divBdr>
                <w:top w:val="none" w:sz="0" w:space="0" w:color="auto"/>
                <w:left w:val="none" w:sz="0" w:space="0" w:color="auto"/>
                <w:bottom w:val="none" w:sz="0" w:space="0" w:color="auto"/>
                <w:right w:val="none" w:sz="0" w:space="0" w:color="auto"/>
              </w:divBdr>
              <w:divsChild>
                <w:div w:id="22205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057568">
      <w:bodyDiv w:val="1"/>
      <w:marLeft w:val="0"/>
      <w:marRight w:val="0"/>
      <w:marTop w:val="0"/>
      <w:marBottom w:val="0"/>
      <w:divBdr>
        <w:top w:val="none" w:sz="0" w:space="0" w:color="auto"/>
        <w:left w:val="none" w:sz="0" w:space="0" w:color="auto"/>
        <w:bottom w:val="none" w:sz="0" w:space="0" w:color="auto"/>
        <w:right w:val="none" w:sz="0" w:space="0" w:color="auto"/>
      </w:divBdr>
    </w:div>
    <w:div w:id="312757309">
      <w:bodyDiv w:val="1"/>
      <w:marLeft w:val="0"/>
      <w:marRight w:val="0"/>
      <w:marTop w:val="0"/>
      <w:marBottom w:val="0"/>
      <w:divBdr>
        <w:top w:val="none" w:sz="0" w:space="0" w:color="auto"/>
        <w:left w:val="none" w:sz="0" w:space="0" w:color="auto"/>
        <w:bottom w:val="none" w:sz="0" w:space="0" w:color="auto"/>
        <w:right w:val="none" w:sz="0" w:space="0" w:color="auto"/>
      </w:divBdr>
      <w:divsChild>
        <w:div w:id="709721200">
          <w:marLeft w:val="0"/>
          <w:marRight w:val="0"/>
          <w:marTop w:val="0"/>
          <w:marBottom w:val="0"/>
          <w:divBdr>
            <w:top w:val="none" w:sz="0" w:space="0" w:color="auto"/>
            <w:left w:val="none" w:sz="0" w:space="0" w:color="auto"/>
            <w:bottom w:val="none" w:sz="0" w:space="0" w:color="auto"/>
            <w:right w:val="none" w:sz="0" w:space="0" w:color="auto"/>
          </w:divBdr>
          <w:divsChild>
            <w:div w:id="243533662">
              <w:marLeft w:val="0"/>
              <w:marRight w:val="0"/>
              <w:marTop w:val="0"/>
              <w:marBottom w:val="0"/>
              <w:divBdr>
                <w:top w:val="none" w:sz="0" w:space="0" w:color="auto"/>
                <w:left w:val="none" w:sz="0" w:space="0" w:color="auto"/>
                <w:bottom w:val="none" w:sz="0" w:space="0" w:color="auto"/>
                <w:right w:val="none" w:sz="0" w:space="0" w:color="auto"/>
              </w:divBdr>
              <w:divsChild>
                <w:div w:id="153985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18409">
      <w:bodyDiv w:val="1"/>
      <w:marLeft w:val="0"/>
      <w:marRight w:val="0"/>
      <w:marTop w:val="0"/>
      <w:marBottom w:val="0"/>
      <w:divBdr>
        <w:top w:val="none" w:sz="0" w:space="0" w:color="auto"/>
        <w:left w:val="none" w:sz="0" w:space="0" w:color="auto"/>
        <w:bottom w:val="none" w:sz="0" w:space="0" w:color="auto"/>
        <w:right w:val="none" w:sz="0" w:space="0" w:color="auto"/>
      </w:divBdr>
      <w:divsChild>
        <w:div w:id="1830170508">
          <w:marLeft w:val="0"/>
          <w:marRight w:val="0"/>
          <w:marTop w:val="0"/>
          <w:marBottom w:val="0"/>
          <w:divBdr>
            <w:top w:val="none" w:sz="0" w:space="0" w:color="auto"/>
            <w:left w:val="none" w:sz="0" w:space="0" w:color="auto"/>
            <w:bottom w:val="none" w:sz="0" w:space="0" w:color="auto"/>
            <w:right w:val="none" w:sz="0" w:space="0" w:color="auto"/>
          </w:divBdr>
          <w:divsChild>
            <w:div w:id="768739882">
              <w:marLeft w:val="0"/>
              <w:marRight w:val="0"/>
              <w:marTop w:val="0"/>
              <w:marBottom w:val="0"/>
              <w:divBdr>
                <w:top w:val="none" w:sz="0" w:space="0" w:color="auto"/>
                <w:left w:val="none" w:sz="0" w:space="0" w:color="auto"/>
                <w:bottom w:val="none" w:sz="0" w:space="0" w:color="auto"/>
                <w:right w:val="none" w:sz="0" w:space="0" w:color="auto"/>
              </w:divBdr>
              <w:divsChild>
                <w:div w:id="9915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80482">
      <w:bodyDiv w:val="1"/>
      <w:marLeft w:val="0"/>
      <w:marRight w:val="0"/>
      <w:marTop w:val="0"/>
      <w:marBottom w:val="0"/>
      <w:divBdr>
        <w:top w:val="none" w:sz="0" w:space="0" w:color="auto"/>
        <w:left w:val="none" w:sz="0" w:space="0" w:color="auto"/>
        <w:bottom w:val="none" w:sz="0" w:space="0" w:color="auto"/>
        <w:right w:val="none" w:sz="0" w:space="0" w:color="auto"/>
      </w:divBdr>
      <w:divsChild>
        <w:div w:id="1566799804">
          <w:marLeft w:val="0"/>
          <w:marRight w:val="0"/>
          <w:marTop w:val="0"/>
          <w:marBottom w:val="0"/>
          <w:divBdr>
            <w:top w:val="none" w:sz="0" w:space="0" w:color="auto"/>
            <w:left w:val="none" w:sz="0" w:space="0" w:color="auto"/>
            <w:bottom w:val="none" w:sz="0" w:space="0" w:color="auto"/>
            <w:right w:val="none" w:sz="0" w:space="0" w:color="auto"/>
          </w:divBdr>
          <w:divsChild>
            <w:div w:id="1640069174">
              <w:marLeft w:val="0"/>
              <w:marRight w:val="0"/>
              <w:marTop w:val="0"/>
              <w:marBottom w:val="0"/>
              <w:divBdr>
                <w:top w:val="none" w:sz="0" w:space="0" w:color="auto"/>
                <w:left w:val="none" w:sz="0" w:space="0" w:color="auto"/>
                <w:bottom w:val="none" w:sz="0" w:space="0" w:color="auto"/>
                <w:right w:val="none" w:sz="0" w:space="0" w:color="auto"/>
              </w:divBdr>
              <w:divsChild>
                <w:div w:id="1436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359623">
      <w:bodyDiv w:val="1"/>
      <w:marLeft w:val="0"/>
      <w:marRight w:val="0"/>
      <w:marTop w:val="0"/>
      <w:marBottom w:val="0"/>
      <w:divBdr>
        <w:top w:val="none" w:sz="0" w:space="0" w:color="auto"/>
        <w:left w:val="none" w:sz="0" w:space="0" w:color="auto"/>
        <w:bottom w:val="none" w:sz="0" w:space="0" w:color="auto"/>
        <w:right w:val="none" w:sz="0" w:space="0" w:color="auto"/>
      </w:divBdr>
    </w:div>
    <w:div w:id="383680479">
      <w:bodyDiv w:val="1"/>
      <w:marLeft w:val="0"/>
      <w:marRight w:val="0"/>
      <w:marTop w:val="0"/>
      <w:marBottom w:val="0"/>
      <w:divBdr>
        <w:top w:val="none" w:sz="0" w:space="0" w:color="auto"/>
        <w:left w:val="none" w:sz="0" w:space="0" w:color="auto"/>
        <w:bottom w:val="none" w:sz="0" w:space="0" w:color="auto"/>
        <w:right w:val="none" w:sz="0" w:space="0" w:color="auto"/>
      </w:divBdr>
    </w:div>
    <w:div w:id="391850206">
      <w:bodyDiv w:val="1"/>
      <w:marLeft w:val="0"/>
      <w:marRight w:val="0"/>
      <w:marTop w:val="0"/>
      <w:marBottom w:val="0"/>
      <w:divBdr>
        <w:top w:val="none" w:sz="0" w:space="0" w:color="auto"/>
        <w:left w:val="none" w:sz="0" w:space="0" w:color="auto"/>
        <w:bottom w:val="none" w:sz="0" w:space="0" w:color="auto"/>
        <w:right w:val="none" w:sz="0" w:space="0" w:color="auto"/>
      </w:divBdr>
      <w:divsChild>
        <w:div w:id="8724533">
          <w:marLeft w:val="0"/>
          <w:marRight w:val="0"/>
          <w:marTop w:val="0"/>
          <w:marBottom w:val="0"/>
          <w:divBdr>
            <w:top w:val="none" w:sz="0" w:space="0" w:color="auto"/>
            <w:left w:val="none" w:sz="0" w:space="0" w:color="auto"/>
            <w:bottom w:val="none" w:sz="0" w:space="0" w:color="auto"/>
            <w:right w:val="none" w:sz="0" w:space="0" w:color="auto"/>
          </w:divBdr>
          <w:divsChild>
            <w:div w:id="65029418">
              <w:marLeft w:val="0"/>
              <w:marRight w:val="0"/>
              <w:marTop w:val="0"/>
              <w:marBottom w:val="0"/>
              <w:divBdr>
                <w:top w:val="none" w:sz="0" w:space="0" w:color="auto"/>
                <w:left w:val="none" w:sz="0" w:space="0" w:color="auto"/>
                <w:bottom w:val="none" w:sz="0" w:space="0" w:color="auto"/>
                <w:right w:val="none" w:sz="0" w:space="0" w:color="auto"/>
              </w:divBdr>
              <w:divsChild>
                <w:div w:id="80937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1103">
      <w:bodyDiv w:val="1"/>
      <w:marLeft w:val="0"/>
      <w:marRight w:val="0"/>
      <w:marTop w:val="0"/>
      <w:marBottom w:val="0"/>
      <w:divBdr>
        <w:top w:val="none" w:sz="0" w:space="0" w:color="auto"/>
        <w:left w:val="none" w:sz="0" w:space="0" w:color="auto"/>
        <w:bottom w:val="none" w:sz="0" w:space="0" w:color="auto"/>
        <w:right w:val="none" w:sz="0" w:space="0" w:color="auto"/>
      </w:divBdr>
      <w:divsChild>
        <w:div w:id="174391870">
          <w:marLeft w:val="547"/>
          <w:marRight w:val="0"/>
          <w:marTop w:val="0"/>
          <w:marBottom w:val="0"/>
          <w:divBdr>
            <w:top w:val="none" w:sz="0" w:space="0" w:color="auto"/>
            <w:left w:val="none" w:sz="0" w:space="0" w:color="auto"/>
            <w:bottom w:val="none" w:sz="0" w:space="0" w:color="auto"/>
            <w:right w:val="none" w:sz="0" w:space="0" w:color="auto"/>
          </w:divBdr>
        </w:div>
      </w:divsChild>
    </w:div>
    <w:div w:id="430859325">
      <w:bodyDiv w:val="1"/>
      <w:marLeft w:val="0"/>
      <w:marRight w:val="0"/>
      <w:marTop w:val="0"/>
      <w:marBottom w:val="0"/>
      <w:divBdr>
        <w:top w:val="none" w:sz="0" w:space="0" w:color="auto"/>
        <w:left w:val="none" w:sz="0" w:space="0" w:color="auto"/>
        <w:bottom w:val="none" w:sz="0" w:space="0" w:color="auto"/>
        <w:right w:val="none" w:sz="0" w:space="0" w:color="auto"/>
      </w:divBdr>
    </w:div>
    <w:div w:id="440489918">
      <w:bodyDiv w:val="1"/>
      <w:marLeft w:val="0"/>
      <w:marRight w:val="0"/>
      <w:marTop w:val="0"/>
      <w:marBottom w:val="0"/>
      <w:divBdr>
        <w:top w:val="none" w:sz="0" w:space="0" w:color="auto"/>
        <w:left w:val="none" w:sz="0" w:space="0" w:color="auto"/>
        <w:bottom w:val="none" w:sz="0" w:space="0" w:color="auto"/>
        <w:right w:val="none" w:sz="0" w:space="0" w:color="auto"/>
      </w:divBdr>
    </w:div>
    <w:div w:id="456799217">
      <w:bodyDiv w:val="1"/>
      <w:marLeft w:val="0"/>
      <w:marRight w:val="0"/>
      <w:marTop w:val="0"/>
      <w:marBottom w:val="0"/>
      <w:divBdr>
        <w:top w:val="none" w:sz="0" w:space="0" w:color="auto"/>
        <w:left w:val="none" w:sz="0" w:space="0" w:color="auto"/>
        <w:bottom w:val="none" w:sz="0" w:space="0" w:color="auto"/>
        <w:right w:val="none" w:sz="0" w:space="0" w:color="auto"/>
      </w:divBdr>
    </w:div>
    <w:div w:id="477647338">
      <w:bodyDiv w:val="1"/>
      <w:marLeft w:val="0"/>
      <w:marRight w:val="0"/>
      <w:marTop w:val="0"/>
      <w:marBottom w:val="0"/>
      <w:divBdr>
        <w:top w:val="none" w:sz="0" w:space="0" w:color="auto"/>
        <w:left w:val="none" w:sz="0" w:space="0" w:color="auto"/>
        <w:bottom w:val="none" w:sz="0" w:space="0" w:color="auto"/>
        <w:right w:val="none" w:sz="0" w:space="0" w:color="auto"/>
      </w:divBdr>
      <w:divsChild>
        <w:div w:id="403450346">
          <w:marLeft w:val="0"/>
          <w:marRight w:val="0"/>
          <w:marTop w:val="0"/>
          <w:marBottom w:val="0"/>
          <w:divBdr>
            <w:top w:val="none" w:sz="0" w:space="0" w:color="auto"/>
            <w:left w:val="none" w:sz="0" w:space="0" w:color="auto"/>
            <w:bottom w:val="none" w:sz="0" w:space="0" w:color="auto"/>
            <w:right w:val="none" w:sz="0" w:space="0" w:color="auto"/>
          </w:divBdr>
          <w:divsChild>
            <w:div w:id="2098556412">
              <w:marLeft w:val="0"/>
              <w:marRight w:val="0"/>
              <w:marTop w:val="0"/>
              <w:marBottom w:val="0"/>
              <w:divBdr>
                <w:top w:val="none" w:sz="0" w:space="0" w:color="auto"/>
                <w:left w:val="none" w:sz="0" w:space="0" w:color="auto"/>
                <w:bottom w:val="none" w:sz="0" w:space="0" w:color="auto"/>
                <w:right w:val="none" w:sz="0" w:space="0" w:color="auto"/>
              </w:divBdr>
              <w:divsChild>
                <w:div w:id="1321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741823">
      <w:bodyDiv w:val="1"/>
      <w:marLeft w:val="0"/>
      <w:marRight w:val="0"/>
      <w:marTop w:val="0"/>
      <w:marBottom w:val="0"/>
      <w:divBdr>
        <w:top w:val="none" w:sz="0" w:space="0" w:color="auto"/>
        <w:left w:val="none" w:sz="0" w:space="0" w:color="auto"/>
        <w:bottom w:val="none" w:sz="0" w:space="0" w:color="auto"/>
        <w:right w:val="none" w:sz="0" w:space="0" w:color="auto"/>
      </w:divBdr>
    </w:div>
    <w:div w:id="491992020">
      <w:bodyDiv w:val="1"/>
      <w:marLeft w:val="0"/>
      <w:marRight w:val="0"/>
      <w:marTop w:val="0"/>
      <w:marBottom w:val="0"/>
      <w:divBdr>
        <w:top w:val="none" w:sz="0" w:space="0" w:color="auto"/>
        <w:left w:val="none" w:sz="0" w:space="0" w:color="auto"/>
        <w:bottom w:val="none" w:sz="0" w:space="0" w:color="auto"/>
        <w:right w:val="none" w:sz="0" w:space="0" w:color="auto"/>
      </w:divBdr>
      <w:divsChild>
        <w:div w:id="1960261109">
          <w:marLeft w:val="0"/>
          <w:marRight w:val="0"/>
          <w:marTop w:val="0"/>
          <w:marBottom w:val="0"/>
          <w:divBdr>
            <w:top w:val="none" w:sz="0" w:space="0" w:color="auto"/>
            <w:left w:val="none" w:sz="0" w:space="0" w:color="auto"/>
            <w:bottom w:val="none" w:sz="0" w:space="0" w:color="auto"/>
            <w:right w:val="none" w:sz="0" w:space="0" w:color="auto"/>
          </w:divBdr>
          <w:divsChild>
            <w:div w:id="1992785598">
              <w:marLeft w:val="0"/>
              <w:marRight w:val="0"/>
              <w:marTop w:val="0"/>
              <w:marBottom w:val="0"/>
              <w:divBdr>
                <w:top w:val="none" w:sz="0" w:space="0" w:color="auto"/>
                <w:left w:val="none" w:sz="0" w:space="0" w:color="auto"/>
                <w:bottom w:val="none" w:sz="0" w:space="0" w:color="auto"/>
                <w:right w:val="none" w:sz="0" w:space="0" w:color="auto"/>
              </w:divBdr>
              <w:divsChild>
                <w:div w:id="367606921">
                  <w:marLeft w:val="0"/>
                  <w:marRight w:val="0"/>
                  <w:marTop w:val="0"/>
                  <w:marBottom w:val="0"/>
                  <w:divBdr>
                    <w:top w:val="none" w:sz="0" w:space="0" w:color="auto"/>
                    <w:left w:val="none" w:sz="0" w:space="0" w:color="auto"/>
                    <w:bottom w:val="none" w:sz="0" w:space="0" w:color="auto"/>
                    <w:right w:val="none" w:sz="0" w:space="0" w:color="auto"/>
                  </w:divBdr>
                  <w:divsChild>
                    <w:div w:id="100219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966699">
      <w:bodyDiv w:val="1"/>
      <w:marLeft w:val="0"/>
      <w:marRight w:val="0"/>
      <w:marTop w:val="0"/>
      <w:marBottom w:val="0"/>
      <w:divBdr>
        <w:top w:val="none" w:sz="0" w:space="0" w:color="auto"/>
        <w:left w:val="none" w:sz="0" w:space="0" w:color="auto"/>
        <w:bottom w:val="none" w:sz="0" w:space="0" w:color="auto"/>
        <w:right w:val="none" w:sz="0" w:space="0" w:color="auto"/>
      </w:divBdr>
      <w:divsChild>
        <w:div w:id="1396512400">
          <w:marLeft w:val="0"/>
          <w:marRight w:val="0"/>
          <w:marTop w:val="0"/>
          <w:marBottom w:val="0"/>
          <w:divBdr>
            <w:top w:val="none" w:sz="0" w:space="0" w:color="auto"/>
            <w:left w:val="none" w:sz="0" w:space="0" w:color="auto"/>
            <w:bottom w:val="none" w:sz="0" w:space="0" w:color="auto"/>
            <w:right w:val="none" w:sz="0" w:space="0" w:color="auto"/>
          </w:divBdr>
          <w:divsChild>
            <w:div w:id="256141654">
              <w:marLeft w:val="0"/>
              <w:marRight w:val="0"/>
              <w:marTop w:val="0"/>
              <w:marBottom w:val="0"/>
              <w:divBdr>
                <w:top w:val="none" w:sz="0" w:space="0" w:color="auto"/>
                <w:left w:val="none" w:sz="0" w:space="0" w:color="auto"/>
                <w:bottom w:val="none" w:sz="0" w:space="0" w:color="auto"/>
                <w:right w:val="none" w:sz="0" w:space="0" w:color="auto"/>
              </w:divBdr>
              <w:divsChild>
                <w:div w:id="1133214739">
                  <w:marLeft w:val="0"/>
                  <w:marRight w:val="0"/>
                  <w:marTop w:val="0"/>
                  <w:marBottom w:val="0"/>
                  <w:divBdr>
                    <w:top w:val="none" w:sz="0" w:space="0" w:color="auto"/>
                    <w:left w:val="none" w:sz="0" w:space="0" w:color="auto"/>
                    <w:bottom w:val="none" w:sz="0" w:space="0" w:color="auto"/>
                    <w:right w:val="none" w:sz="0" w:space="0" w:color="auto"/>
                  </w:divBdr>
                </w:div>
              </w:divsChild>
            </w:div>
            <w:div w:id="506872871">
              <w:marLeft w:val="0"/>
              <w:marRight w:val="0"/>
              <w:marTop w:val="0"/>
              <w:marBottom w:val="0"/>
              <w:divBdr>
                <w:top w:val="none" w:sz="0" w:space="0" w:color="auto"/>
                <w:left w:val="none" w:sz="0" w:space="0" w:color="auto"/>
                <w:bottom w:val="none" w:sz="0" w:space="0" w:color="auto"/>
                <w:right w:val="none" w:sz="0" w:space="0" w:color="auto"/>
              </w:divBdr>
              <w:divsChild>
                <w:div w:id="1661814549">
                  <w:marLeft w:val="0"/>
                  <w:marRight w:val="0"/>
                  <w:marTop w:val="0"/>
                  <w:marBottom w:val="0"/>
                  <w:divBdr>
                    <w:top w:val="none" w:sz="0" w:space="0" w:color="auto"/>
                    <w:left w:val="none" w:sz="0" w:space="0" w:color="auto"/>
                    <w:bottom w:val="none" w:sz="0" w:space="0" w:color="auto"/>
                    <w:right w:val="none" w:sz="0" w:space="0" w:color="auto"/>
                  </w:divBdr>
                </w:div>
              </w:divsChild>
            </w:div>
            <w:div w:id="619146159">
              <w:marLeft w:val="0"/>
              <w:marRight w:val="0"/>
              <w:marTop w:val="0"/>
              <w:marBottom w:val="0"/>
              <w:divBdr>
                <w:top w:val="none" w:sz="0" w:space="0" w:color="auto"/>
                <w:left w:val="none" w:sz="0" w:space="0" w:color="auto"/>
                <w:bottom w:val="none" w:sz="0" w:space="0" w:color="auto"/>
                <w:right w:val="none" w:sz="0" w:space="0" w:color="auto"/>
              </w:divBdr>
              <w:divsChild>
                <w:div w:id="262803665">
                  <w:marLeft w:val="0"/>
                  <w:marRight w:val="0"/>
                  <w:marTop w:val="0"/>
                  <w:marBottom w:val="0"/>
                  <w:divBdr>
                    <w:top w:val="none" w:sz="0" w:space="0" w:color="auto"/>
                    <w:left w:val="none" w:sz="0" w:space="0" w:color="auto"/>
                    <w:bottom w:val="none" w:sz="0" w:space="0" w:color="auto"/>
                    <w:right w:val="none" w:sz="0" w:space="0" w:color="auto"/>
                  </w:divBdr>
                </w:div>
              </w:divsChild>
            </w:div>
            <w:div w:id="634456368">
              <w:marLeft w:val="0"/>
              <w:marRight w:val="0"/>
              <w:marTop w:val="0"/>
              <w:marBottom w:val="0"/>
              <w:divBdr>
                <w:top w:val="none" w:sz="0" w:space="0" w:color="auto"/>
                <w:left w:val="none" w:sz="0" w:space="0" w:color="auto"/>
                <w:bottom w:val="none" w:sz="0" w:space="0" w:color="auto"/>
                <w:right w:val="none" w:sz="0" w:space="0" w:color="auto"/>
              </w:divBdr>
              <w:divsChild>
                <w:div w:id="2112582298">
                  <w:marLeft w:val="0"/>
                  <w:marRight w:val="0"/>
                  <w:marTop w:val="0"/>
                  <w:marBottom w:val="0"/>
                  <w:divBdr>
                    <w:top w:val="none" w:sz="0" w:space="0" w:color="auto"/>
                    <w:left w:val="none" w:sz="0" w:space="0" w:color="auto"/>
                    <w:bottom w:val="none" w:sz="0" w:space="0" w:color="auto"/>
                    <w:right w:val="none" w:sz="0" w:space="0" w:color="auto"/>
                  </w:divBdr>
                </w:div>
              </w:divsChild>
            </w:div>
            <w:div w:id="839389985">
              <w:marLeft w:val="0"/>
              <w:marRight w:val="0"/>
              <w:marTop w:val="0"/>
              <w:marBottom w:val="0"/>
              <w:divBdr>
                <w:top w:val="none" w:sz="0" w:space="0" w:color="auto"/>
                <w:left w:val="none" w:sz="0" w:space="0" w:color="auto"/>
                <w:bottom w:val="none" w:sz="0" w:space="0" w:color="auto"/>
                <w:right w:val="none" w:sz="0" w:space="0" w:color="auto"/>
              </w:divBdr>
              <w:divsChild>
                <w:div w:id="1639915407">
                  <w:marLeft w:val="0"/>
                  <w:marRight w:val="0"/>
                  <w:marTop w:val="0"/>
                  <w:marBottom w:val="0"/>
                  <w:divBdr>
                    <w:top w:val="none" w:sz="0" w:space="0" w:color="auto"/>
                    <w:left w:val="none" w:sz="0" w:space="0" w:color="auto"/>
                    <w:bottom w:val="none" w:sz="0" w:space="0" w:color="auto"/>
                    <w:right w:val="none" w:sz="0" w:space="0" w:color="auto"/>
                  </w:divBdr>
                </w:div>
              </w:divsChild>
            </w:div>
            <w:div w:id="884754944">
              <w:marLeft w:val="0"/>
              <w:marRight w:val="0"/>
              <w:marTop w:val="0"/>
              <w:marBottom w:val="0"/>
              <w:divBdr>
                <w:top w:val="none" w:sz="0" w:space="0" w:color="auto"/>
                <w:left w:val="none" w:sz="0" w:space="0" w:color="auto"/>
                <w:bottom w:val="none" w:sz="0" w:space="0" w:color="auto"/>
                <w:right w:val="none" w:sz="0" w:space="0" w:color="auto"/>
              </w:divBdr>
              <w:divsChild>
                <w:div w:id="1138765582">
                  <w:marLeft w:val="0"/>
                  <w:marRight w:val="0"/>
                  <w:marTop w:val="0"/>
                  <w:marBottom w:val="0"/>
                  <w:divBdr>
                    <w:top w:val="none" w:sz="0" w:space="0" w:color="auto"/>
                    <w:left w:val="none" w:sz="0" w:space="0" w:color="auto"/>
                    <w:bottom w:val="none" w:sz="0" w:space="0" w:color="auto"/>
                    <w:right w:val="none" w:sz="0" w:space="0" w:color="auto"/>
                  </w:divBdr>
                </w:div>
              </w:divsChild>
            </w:div>
            <w:div w:id="1551108450">
              <w:marLeft w:val="0"/>
              <w:marRight w:val="0"/>
              <w:marTop w:val="0"/>
              <w:marBottom w:val="0"/>
              <w:divBdr>
                <w:top w:val="none" w:sz="0" w:space="0" w:color="auto"/>
                <w:left w:val="none" w:sz="0" w:space="0" w:color="auto"/>
                <w:bottom w:val="none" w:sz="0" w:space="0" w:color="auto"/>
                <w:right w:val="none" w:sz="0" w:space="0" w:color="auto"/>
              </w:divBdr>
              <w:divsChild>
                <w:div w:id="519397752">
                  <w:marLeft w:val="0"/>
                  <w:marRight w:val="0"/>
                  <w:marTop w:val="0"/>
                  <w:marBottom w:val="0"/>
                  <w:divBdr>
                    <w:top w:val="none" w:sz="0" w:space="0" w:color="auto"/>
                    <w:left w:val="none" w:sz="0" w:space="0" w:color="auto"/>
                    <w:bottom w:val="none" w:sz="0" w:space="0" w:color="auto"/>
                    <w:right w:val="none" w:sz="0" w:space="0" w:color="auto"/>
                  </w:divBdr>
                </w:div>
              </w:divsChild>
            </w:div>
            <w:div w:id="1825202332">
              <w:marLeft w:val="0"/>
              <w:marRight w:val="0"/>
              <w:marTop w:val="0"/>
              <w:marBottom w:val="0"/>
              <w:divBdr>
                <w:top w:val="none" w:sz="0" w:space="0" w:color="auto"/>
                <w:left w:val="none" w:sz="0" w:space="0" w:color="auto"/>
                <w:bottom w:val="none" w:sz="0" w:space="0" w:color="auto"/>
                <w:right w:val="none" w:sz="0" w:space="0" w:color="auto"/>
              </w:divBdr>
              <w:divsChild>
                <w:div w:id="54128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726203">
      <w:bodyDiv w:val="1"/>
      <w:marLeft w:val="0"/>
      <w:marRight w:val="0"/>
      <w:marTop w:val="0"/>
      <w:marBottom w:val="0"/>
      <w:divBdr>
        <w:top w:val="none" w:sz="0" w:space="0" w:color="auto"/>
        <w:left w:val="none" w:sz="0" w:space="0" w:color="auto"/>
        <w:bottom w:val="none" w:sz="0" w:space="0" w:color="auto"/>
        <w:right w:val="none" w:sz="0" w:space="0" w:color="auto"/>
      </w:divBdr>
      <w:divsChild>
        <w:div w:id="315457058">
          <w:marLeft w:val="0"/>
          <w:marRight w:val="0"/>
          <w:marTop w:val="0"/>
          <w:marBottom w:val="0"/>
          <w:divBdr>
            <w:top w:val="none" w:sz="0" w:space="0" w:color="auto"/>
            <w:left w:val="none" w:sz="0" w:space="0" w:color="auto"/>
            <w:bottom w:val="none" w:sz="0" w:space="0" w:color="auto"/>
            <w:right w:val="none" w:sz="0" w:space="0" w:color="auto"/>
          </w:divBdr>
          <w:divsChild>
            <w:div w:id="1375039466">
              <w:marLeft w:val="0"/>
              <w:marRight w:val="0"/>
              <w:marTop w:val="0"/>
              <w:marBottom w:val="0"/>
              <w:divBdr>
                <w:top w:val="none" w:sz="0" w:space="0" w:color="auto"/>
                <w:left w:val="none" w:sz="0" w:space="0" w:color="auto"/>
                <w:bottom w:val="none" w:sz="0" w:space="0" w:color="auto"/>
                <w:right w:val="none" w:sz="0" w:space="0" w:color="auto"/>
              </w:divBdr>
              <w:divsChild>
                <w:div w:id="16848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750023">
      <w:bodyDiv w:val="1"/>
      <w:marLeft w:val="0"/>
      <w:marRight w:val="0"/>
      <w:marTop w:val="0"/>
      <w:marBottom w:val="0"/>
      <w:divBdr>
        <w:top w:val="none" w:sz="0" w:space="0" w:color="auto"/>
        <w:left w:val="none" w:sz="0" w:space="0" w:color="auto"/>
        <w:bottom w:val="none" w:sz="0" w:space="0" w:color="auto"/>
        <w:right w:val="none" w:sz="0" w:space="0" w:color="auto"/>
      </w:divBdr>
      <w:divsChild>
        <w:div w:id="1697658231">
          <w:marLeft w:val="0"/>
          <w:marRight w:val="0"/>
          <w:marTop w:val="0"/>
          <w:marBottom w:val="0"/>
          <w:divBdr>
            <w:top w:val="none" w:sz="0" w:space="0" w:color="auto"/>
            <w:left w:val="none" w:sz="0" w:space="0" w:color="auto"/>
            <w:bottom w:val="none" w:sz="0" w:space="0" w:color="auto"/>
            <w:right w:val="none" w:sz="0" w:space="0" w:color="auto"/>
          </w:divBdr>
          <w:divsChild>
            <w:div w:id="1323777625">
              <w:marLeft w:val="0"/>
              <w:marRight w:val="0"/>
              <w:marTop w:val="0"/>
              <w:marBottom w:val="0"/>
              <w:divBdr>
                <w:top w:val="none" w:sz="0" w:space="0" w:color="auto"/>
                <w:left w:val="none" w:sz="0" w:space="0" w:color="auto"/>
                <w:bottom w:val="none" w:sz="0" w:space="0" w:color="auto"/>
                <w:right w:val="none" w:sz="0" w:space="0" w:color="auto"/>
              </w:divBdr>
              <w:divsChild>
                <w:div w:id="387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827842">
      <w:bodyDiv w:val="1"/>
      <w:marLeft w:val="0"/>
      <w:marRight w:val="0"/>
      <w:marTop w:val="0"/>
      <w:marBottom w:val="0"/>
      <w:divBdr>
        <w:top w:val="none" w:sz="0" w:space="0" w:color="auto"/>
        <w:left w:val="none" w:sz="0" w:space="0" w:color="auto"/>
        <w:bottom w:val="none" w:sz="0" w:space="0" w:color="auto"/>
        <w:right w:val="none" w:sz="0" w:space="0" w:color="auto"/>
      </w:divBdr>
      <w:divsChild>
        <w:div w:id="1949121594">
          <w:marLeft w:val="0"/>
          <w:marRight w:val="0"/>
          <w:marTop w:val="0"/>
          <w:marBottom w:val="0"/>
          <w:divBdr>
            <w:top w:val="none" w:sz="0" w:space="0" w:color="auto"/>
            <w:left w:val="none" w:sz="0" w:space="0" w:color="auto"/>
            <w:bottom w:val="none" w:sz="0" w:space="0" w:color="auto"/>
            <w:right w:val="none" w:sz="0" w:space="0" w:color="auto"/>
          </w:divBdr>
          <w:divsChild>
            <w:div w:id="916013097">
              <w:marLeft w:val="0"/>
              <w:marRight w:val="0"/>
              <w:marTop w:val="0"/>
              <w:marBottom w:val="0"/>
              <w:divBdr>
                <w:top w:val="none" w:sz="0" w:space="0" w:color="auto"/>
                <w:left w:val="none" w:sz="0" w:space="0" w:color="auto"/>
                <w:bottom w:val="none" w:sz="0" w:space="0" w:color="auto"/>
                <w:right w:val="none" w:sz="0" w:space="0" w:color="auto"/>
              </w:divBdr>
              <w:divsChild>
                <w:div w:id="179740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511727">
      <w:bodyDiv w:val="1"/>
      <w:marLeft w:val="0"/>
      <w:marRight w:val="0"/>
      <w:marTop w:val="0"/>
      <w:marBottom w:val="0"/>
      <w:divBdr>
        <w:top w:val="none" w:sz="0" w:space="0" w:color="auto"/>
        <w:left w:val="none" w:sz="0" w:space="0" w:color="auto"/>
        <w:bottom w:val="none" w:sz="0" w:space="0" w:color="auto"/>
        <w:right w:val="none" w:sz="0" w:space="0" w:color="auto"/>
      </w:divBdr>
      <w:divsChild>
        <w:div w:id="1112362130">
          <w:marLeft w:val="0"/>
          <w:marRight w:val="0"/>
          <w:marTop w:val="0"/>
          <w:marBottom w:val="0"/>
          <w:divBdr>
            <w:top w:val="none" w:sz="0" w:space="0" w:color="auto"/>
            <w:left w:val="none" w:sz="0" w:space="0" w:color="auto"/>
            <w:bottom w:val="none" w:sz="0" w:space="0" w:color="auto"/>
            <w:right w:val="none" w:sz="0" w:space="0" w:color="auto"/>
          </w:divBdr>
          <w:divsChild>
            <w:div w:id="1298949252">
              <w:marLeft w:val="0"/>
              <w:marRight w:val="0"/>
              <w:marTop w:val="0"/>
              <w:marBottom w:val="0"/>
              <w:divBdr>
                <w:top w:val="none" w:sz="0" w:space="0" w:color="auto"/>
                <w:left w:val="none" w:sz="0" w:space="0" w:color="auto"/>
                <w:bottom w:val="none" w:sz="0" w:space="0" w:color="auto"/>
                <w:right w:val="none" w:sz="0" w:space="0" w:color="auto"/>
              </w:divBdr>
              <w:divsChild>
                <w:div w:id="897595905">
                  <w:marLeft w:val="0"/>
                  <w:marRight w:val="0"/>
                  <w:marTop w:val="0"/>
                  <w:marBottom w:val="0"/>
                  <w:divBdr>
                    <w:top w:val="none" w:sz="0" w:space="0" w:color="auto"/>
                    <w:left w:val="none" w:sz="0" w:space="0" w:color="auto"/>
                    <w:bottom w:val="none" w:sz="0" w:space="0" w:color="auto"/>
                    <w:right w:val="none" w:sz="0" w:space="0" w:color="auto"/>
                  </w:divBdr>
                  <w:divsChild>
                    <w:div w:id="991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981174">
      <w:bodyDiv w:val="1"/>
      <w:marLeft w:val="0"/>
      <w:marRight w:val="0"/>
      <w:marTop w:val="0"/>
      <w:marBottom w:val="0"/>
      <w:divBdr>
        <w:top w:val="none" w:sz="0" w:space="0" w:color="auto"/>
        <w:left w:val="none" w:sz="0" w:space="0" w:color="auto"/>
        <w:bottom w:val="none" w:sz="0" w:space="0" w:color="auto"/>
        <w:right w:val="none" w:sz="0" w:space="0" w:color="auto"/>
      </w:divBdr>
      <w:divsChild>
        <w:div w:id="1773628765">
          <w:marLeft w:val="0"/>
          <w:marRight w:val="0"/>
          <w:marTop w:val="0"/>
          <w:marBottom w:val="0"/>
          <w:divBdr>
            <w:top w:val="none" w:sz="0" w:space="0" w:color="auto"/>
            <w:left w:val="none" w:sz="0" w:space="0" w:color="auto"/>
            <w:bottom w:val="none" w:sz="0" w:space="0" w:color="auto"/>
            <w:right w:val="none" w:sz="0" w:space="0" w:color="auto"/>
          </w:divBdr>
          <w:divsChild>
            <w:div w:id="1543446299">
              <w:marLeft w:val="0"/>
              <w:marRight w:val="0"/>
              <w:marTop w:val="0"/>
              <w:marBottom w:val="0"/>
              <w:divBdr>
                <w:top w:val="none" w:sz="0" w:space="0" w:color="auto"/>
                <w:left w:val="none" w:sz="0" w:space="0" w:color="auto"/>
                <w:bottom w:val="none" w:sz="0" w:space="0" w:color="auto"/>
                <w:right w:val="none" w:sz="0" w:space="0" w:color="auto"/>
              </w:divBdr>
              <w:divsChild>
                <w:div w:id="9725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865339">
      <w:bodyDiv w:val="1"/>
      <w:marLeft w:val="0"/>
      <w:marRight w:val="0"/>
      <w:marTop w:val="0"/>
      <w:marBottom w:val="0"/>
      <w:divBdr>
        <w:top w:val="none" w:sz="0" w:space="0" w:color="auto"/>
        <w:left w:val="none" w:sz="0" w:space="0" w:color="auto"/>
        <w:bottom w:val="none" w:sz="0" w:space="0" w:color="auto"/>
        <w:right w:val="none" w:sz="0" w:space="0" w:color="auto"/>
      </w:divBdr>
    </w:div>
    <w:div w:id="562908279">
      <w:bodyDiv w:val="1"/>
      <w:marLeft w:val="0"/>
      <w:marRight w:val="0"/>
      <w:marTop w:val="0"/>
      <w:marBottom w:val="0"/>
      <w:divBdr>
        <w:top w:val="none" w:sz="0" w:space="0" w:color="auto"/>
        <w:left w:val="none" w:sz="0" w:space="0" w:color="auto"/>
        <w:bottom w:val="none" w:sz="0" w:space="0" w:color="auto"/>
        <w:right w:val="none" w:sz="0" w:space="0" w:color="auto"/>
      </w:divBdr>
      <w:divsChild>
        <w:div w:id="1180003456">
          <w:marLeft w:val="0"/>
          <w:marRight w:val="0"/>
          <w:marTop w:val="0"/>
          <w:marBottom w:val="0"/>
          <w:divBdr>
            <w:top w:val="none" w:sz="0" w:space="0" w:color="auto"/>
            <w:left w:val="none" w:sz="0" w:space="0" w:color="auto"/>
            <w:bottom w:val="none" w:sz="0" w:space="0" w:color="auto"/>
            <w:right w:val="none" w:sz="0" w:space="0" w:color="auto"/>
          </w:divBdr>
          <w:divsChild>
            <w:div w:id="1116293284">
              <w:marLeft w:val="0"/>
              <w:marRight w:val="0"/>
              <w:marTop w:val="0"/>
              <w:marBottom w:val="0"/>
              <w:divBdr>
                <w:top w:val="none" w:sz="0" w:space="0" w:color="auto"/>
                <w:left w:val="none" w:sz="0" w:space="0" w:color="auto"/>
                <w:bottom w:val="none" w:sz="0" w:space="0" w:color="auto"/>
                <w:right w:val="none" w:sz="0" w:space="0" w:color="auto"/>
              </w:divBdr>
              <w:divsChild>
                <w:div w:id="3168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341824">
      <w:bodyDiv w:val="1"/>
      <w:marLeft w:val="0"/>
      <w:marRight w:val="0"/>
      <w:marTop w:val="0"/>
      <w:marBottom w:val="0"/>
      <w:divBdr>
        <w:top w:val="none" w:sz="0" w:space="0" w:color="auto"/>
        <w:left w:val="none" w:sz="0" w:space="0" w:color="auto"/>
        <w:bottom w:val="none" w:sz="0" w:space="0" w:color="auto"/>
        <w:right w:val="none" w:sz="0" w:space="0" w:color="auto"/>
      </w:divBdr>
    </w:div>
    <w:div w:id="622006787">
      <w:bodyDiv w:val="1"/>
      <w:marLeft w:val="0"/>
      <w:marRight w:val="0"/>
      <w:marTop w:val="0"/>
      <w:marBottom w:val="0"/>
      <w:divBdr>
        <w:top w:val="none" w:sz="0" w:space="0" w:color="auto"/>
        <w:left w:val="none" w:sz="0" w:space="0" w:color="auto"/>
        <w:bottom w:val="none" w:sz="0" w:space="0" w:color="auto"/>
        <w:right w:val="none" w:sz="0" w:space="0" w:color="auto"/>
      </w:divBdr>
    </w:div>
    <w:div w:id="623079375">
      <w:bodyDiv w:val="1"/>
      <w:marLeft w:val="0"/>
      <w:marRight w:val="0"/>
      <w:marTop w:val="0"/>
      <w:marBottom w:val="0"/>
      <w:divBdr>
        <w:top w:val="none" w:sz="0" w:space="0" w:color="auto"/>
        <w:left w:val="none" w:sz="0" w:space="0" w:color="auto"/>
        <w:bottom w:val="none" w:sz="0" w:space="0" w:color="auto"/>
        <w:right w:val="none" w:sz="0" w:space="0" w:color="auto"/>
      </w:divBdr>
      <w:divsChild>
        <w:div w:id="473181572">
          <w:marLeft w:val="0"/>
          <w:marRight w:val="0"/>
          <w:marTop w:val="0"/>
          <w:marBottom w:val="0"/>
          <w:divBdr>
            <w:top w:val="none" w:sz="0" w:space="0" w:color="auto"/>
            <w:left w:val="none" w:sz="0" w:space="0" w:color="auto"/>
            <w:bottom w:val="none" w:sz="0" w:space="0" w:color="auto"/>
            <w:right w:val="none" w:sz="0" w:space="0" w:color="auto"/>
          </w:divBdr>
          <w:divsChild>
            <w:div w:id="1452549670">
              <w:marLeft w:val="0"/>
              <w:marRight w:val="0"/>
              <w:marTop w:val="0"/>
              <w:marBottom w:val="0"/>
              <w:divBdr>
                <w:top w:val="none" w:sz="0" w:space="0" w:color="auto"/>
                <w:left w:val="none" w:sz="0" w:space="0" w:color="auto"/>
                <w:bottom w:val="none" w:sz="0" w:space="0" w:color="auto"/>
                <w:right w:val="none" w:sz="0" w:space="0" w:color="auto"/>
              </w:divBdr>
              <w:divsChild>
                <w:div w:id="1251086166">
                  <w:marLeft w:val="0"/>
                  <w:marRight w:val="0"/>
                  <w:marTop w:val="0"/>
                  <w:marBottom w:val="0"/>
                  <w:divBdr>
                    <w:top w:val="none" w:sz="0" w:space="0" w:color="auto"/>
                    <w:left w:val="none" w:sz="0" w:space="0" w:color="auto"/>
                    <w:bottom w:val="none" w:sz="0" w:space="0" w:color="auto"/>
                    <w:right w:val="none" w:sz="0" w:space="0" w:color="auto"/>
                  </w:divBdr>
                  <w:divsChild>
                    <w:div w:id="197467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545027">
      <w:bodyDiv w:val="1"/>
      <w:marLeft w:val="0"/>
      <w:marRight w:val="0"/>
      <w:marTop w:val="0"/>
      <w:marBottom w:val="0"/>
      <w:divBdr>
        <w:top w:val="none" w:sz="0" w:space="0" w:color="auto"/>
        <w:left w:val="none" w:sz="0" w:space="0" w:color="auto"/>
        <w:bottom w:val="none" w:sz="0" w:space="0" w:color="auto"/>
        <w:right w:val="none" w:sz="0" w:space="0" w:color="auto"/>
      </w:divBdr>
    </w:div>
    <w:div w:id="645671479">
      <w:bodyDiv w:val="1"/>
      <w:marLeft w:val="0"/>
      <w:marRight w:val="0"/>
      <w:marTop w:val="0"/>
      <w:marBottom w:val="0"/>
      <w:divBdr>
        <w:top w:val="none" w:sz="0" w:space="0" w:color="auto"/>
        <w:left w:val="none" w:sz="0" w:space="0" w:color="auto"/>
        <w:bottom w:val="none" w:sz="0" w:space="0" w:color="auto"/>
        <w:right w:val="none" w:sz="0" w:space="0" w:color="auto"/>
      </w:divBdr>
      <w:divsChild>
        <w:div w:id="565997467">
          <w:marLeft w:val="0"/>
          <w:marRight w:val="0"/>
          <w:marTop w:val="0"/>
          <w:marBottom w:val="0"/>
          <w:divBdr>
            <w:top w:val="none" w:sz="0" w:space="0" w:color="auto"/>
            <w:left w:val="none" w:sz="0" w:space="0" w:color="auto"/>
            <w:bottom w:val="none" w:sz="0" w:space="0" w:color="auto"/>
            <w:right w:val="none" w:sz="0" w:space="0" w:color="auto"/>
          </w:divBdr>
          <w:divsChild>
            <w:div w:id="2106724861">
              <w:marLeft w:val="0"/>
              <w:marRight w:val="0"/>
              <w:marTop w:val="0"/>
              <w:marBottom w:val="0"/>
              <w:divBdr>
                <w:top w:val="none" w:sz="0" w:space="0" w:color="auto"/>
                <w:left w:val="none" w:sz="0" w:space="0" w:color="auto"/>
                <w:bottom w:val="none" w:sz="0" w:space="0" w:color="auto"/>
                <w:right w:val="none" w:sz="0" w:space="0" w:color="auto"/>
              </w:divBdr>
              <w:divsChild>
                <w:div w:id="148898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014363">
      <w:bodyDiv w:val="1"/>
      <w:marLeft w:val="0"/>
      <w:marRight w:val="0"/>
      <w:marTop w:val="0"/>
      <w:marBottom w:val="0"/>
      <w:divBdr>
        <w:top w:val="none" w:sz="0" w:space="0" w:color="auto"/>
        <w:left w:val="none" w:sz="0" w:space="0" w:color="auto"/>
        <w:bottom w:val="none" w:sz="0" w:space="0" w:color="auto"/>
        <w:right w:val="none" w:sz="0" w:space="0" w:color="auto"/>
      </w:divBdr>
      <w:divsChild>
        <w:div w:id="759984927">
          <w:marLeft w:val="0"/>
          <w:marRight w:val="0"/>
          <w:marTop w:val="0"/>
          <w:marBottom w:val="0"/>
          <w:divBdr>
            <w:top w:val="none" w:sz="0" w:space="0" w:color="auto"/>
            <w:left w:val="none" w:sz="0" w:space="0" w:color="auto"/>
            <w:bottom w:val="none" w:sz="0" w:space="0" w:color="auto"/>
            <w:right w:val="none" w:sz="0" w:space="0" w:color="auto"/>
          </w:divBdr>
          <w:divsChild>
            <w:div w:id="1355495309">
              <w:marLeft w:val="0"/>
              <w:marRight w:val="0"/>
              <w:marTop w:val="0"/>
              <w:marBottom w:val="0"/>
              <w:divBdr>
                <w:top w:val="none" w:sz="0" w:space="0" w:color="auto"/>
                <w:left w:val="none" w:sz="0" w:space="0" w:color="auto"/>
                <w:bottom w:val="none" w:sz="0" w:space="0" w:color="auto"/>
                <w:right w:val="none" w:sz="0" w:space="0" w:color="auto"/>
              </w:divBdr>
              <w:divsChild>
                <w:div w:id="13876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871351">
      <w:bodyDiv w:val="1"/>
      <w:marLeft w:val="0"/>
      <w:marRight w:val="0"/>
      <w:marTop w:val="0"/>
      <w:marBottom w:val="0"/>
      <w:divBdr>
        <w:top w:val="none" w:sz="0" w:space="0" w:color="auto"/>
        <w:left w:val="none" w:sz="0" w:space="0" w:color="auto"/>
        <w:bottom w:val="none" w:sz="0" w:space="0" w:color="auto"/>
        <w:right w:val="none" w:sz="0" w:space="0" w:color="auto"/>
      </w:divBdr>
      <w:divsChild>
        <w:div w:id="455148531">
          <w:marLeft w:val="360"/>
          <w:marRight w:val="0"/>
          <w:marTop w:val="200"/>
          <w:marBottom w:val="0"/>
          <w:divBdr>
            <w:top w:val="none" w:sz="0" w:space="0" w:color="auto"/>
            <w:left w:val="none" w:sz="0" w:space="0" w:color="auto"/>
            <w:bottom w:val="none" w:sz="0" w:space="0" w:color="auto"/>
            <w:right w:val="none" w:sz="0" w:space="0" w:color="auto"/>
          </w:divBdr>
        </w:div>
        <w:div w:id="482162128">
          <w:marLeft w:val="360"/>
          <w:marRight w:val="0"/>
          <w:marTop w:val="200"/>
          <w:marBottom w:val="0"/>
          <w:divBdr>
            <w:top w:val="none" w:sz="0" w:space="0" w:color="auto"/>
            <w:left w:val="none" w:sz="0" w:space="0" w:color="auto"/>
            <w:bottom w:val="none" w:sz="0" w:space="0" w:color="auto"/>
            <w:right w:val="none" w:sz="0" w:space="0" w:color="auto"/>
          </w:divBdr>
        </w:div>
        <w:div w:id="566039936">
          <w:marLeft w:val="360"/>
          <w:marRight w:val="0"/>
          <w:marTop w:val="200"/>
          <w:marBottom w:val="0"/>
          <w:divBdr>
            <w:top w:val="none" w:sz="0" w:space="0" w:color="auto"/>
            <w:left w:val="none" w:sz="0" w:space="0" w:color="auto"/>
            <w:bottom w:val="none" w:sz="0" w:space="0" w:color="auto"/>
            <w:right w:val="none" w:sz="0" w:space="0" w:color="auto"/>
          </w:divBdr>
        </w:div>
        <w:div w:id="1921596281">
          <w:marLeft w:val="360"/>
          <w:marRight w:val="0"/>
          <w:marTop w:val="200"/>
          <w:marBottom w:val="0"/>
          <w:divBdr>
            <w:top w:val="none" w:sz="0" w:space="0" w:color="auto"/>
            <w:left w:val="none" w:sz="0" w:space="0" w:color="auto"/>
            <w:bottom w:val="none" w:sz="0" w:space="0" w:color="auto"/>
            <w:right w:val="none" w:sz="0" w:space="0" w:color="auto"/>
          </w:divBdr>
        </w:div>
      </w:divsChild>
    </w:div>
    <w:div w:id="664631251">
      <w:bodyDiv w:val="1"/>
      <w:marLeft w:val="0"/>
      <w:marRight w:val="0"/>
      <w:marTop w:val="0"/>
      <w:marBottom w:val="0"/>
      <w:divBdr>
        <w:top w:val="none" w:sz="0" w:space="0" w:color="auto"/>
        <w:left w:val="none" w:sz="0" w:space="0" w:color="auto"/>
        <w:bottom w:val="none" w:sz="0" w:space="0" w:color="auto"/>
        <w:right w:val="none" w:sz="0" w:space="0" w:color="auto"/>
      </w:divBdr>
    </w:div>
    <w:div w:id="680081709">
      <w:bodyDiv w:val="1"/>
      <w:marLeft w:val="0"/>
      <w:marRight w:val="0"/>
      <w:marTop w:val="0"/>
      <w:marBottom w:val="0"/>
      <w:divBdr>
        <w:top w:val="none" w:sz="0" w:space="0" w:color="auto"/>
        <w:left w:val="none" w:sz="0" w:space="0" w:color="auto"/>
        <w:bottom w:val="none" w:sz="0" w:space="0" w:color="auto"/>
        <w:right w:val="none" w:sz="0" w:space="0" w:color="auto"/>
      </w:divBdr>
      <w:divsChild>
        <w:div w:id="843281397">
          <w:marLeft w:val="0"/>
          <w:marRight w:val="0"/>
          <w:marTop w:val="0"/>
          <w:marBottom w:val="0"/>
          <w:divBdr>
            <w:top w:val="none" w:sz="0" w:space="0" w:color="auto"/>
            <w:left w:val="none" w:sz="0" w:space="0" w:color="auto"/>
            <w:bottom w:val="none" w:sz="0" w:space="0" w:color="auto"/>
            <w:right w:val="none" w:sz="0" w:space="0" w:color="auto"/>
          </w:divBdr>
          <w:divsChild>
            <w:div w:id="1560087991">
              <w:marLeft w:val="0"/>
              <w:marRight w:val="0"/>
              <w:marTop w:val="0"/>
              <w:marBottom w:val="0"/>
              <w:divBdr>
                <w:top w:val="none" w:sz="0" w:space="0" w:color="auto"/>
                <w:left w:val="none" w:sz="0" w:space="0" w:color="auto"/>
                <w:bottom w:val="none" w:sz="0" w:space="0" w:color="auto"/>
                <w:right w:val="none" w:sz="0" w:space="0" w:color="auto"/>
              </w:divBdr>
              <w:divsChild>
                <w:div w:id="33727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599264">
      <w:bodyDiv w:val="1"/>
      <w:marLeft w:val="0"/>
      <w:marRight w:val="0"/>
      <w:marTop w:val="0"/>
      <w:marBottom w:val="0"/>
      <w:divBdr>
        <w:top w:val="none" w:sz="0" w:space="0" w:color="auto"/>
        <w:left w:val="none" w:sz="0" w:space="0" w:color="auto"/>
        <w:bottom w:val="none" w:sz="0" w:space="0" w:color="auto"/>
        <w:right w:val="none" w:sz="0" w:space="0" w:color="auto"/>
      </w:divBdr>
      <w:divsChild>
        <w:div w:id="1445417000">
          <w:marLeft w:val="0"/>
          <w:marRight w:val="0"/>
          <w:marTop w:val="0"/>
          <w:marBottom w:val="0"/>
          <w:divBdr>
            <w:top w:val="none" w:sz="0" w:space="0" w:color="auto"/>
            <w:left w:val="none" w:sz="0" w:space="0" w:color="auto"/>
            <w:bottom w:val="none" w:sz="0" w:space="0" w:color="auto"/>
            <w:right w:val="none" w:sz="0" w:space="0" w:color="auto"/>
          </w:divBdr>
          <w:divsChild>
            <w:div w:id="2010480274">
              <w:marLeft w:val="0"/>
              <w:marRight w:val="0"/>
              <w:marTop w:val="0"/>
              <w:marBottom w:val="0"/>
              <w:divBdr>
                <w:top w:val="none" w:sz="0" w:space="0" w:color="auto"/>
                <w:left w:val="none" w:sz="0" w:space="0" w:color="auto"/>
                <w:bottom w:val="none" w:sz="0" w:space="0" w:color="auto"/>
                <w:right w:val="none" w:sz="0" w:space="0" w:color="auto"/>
              </w:divBdr>
              <w:divsChild>
                <w:div w:id="1293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893920">
      <w:bodyDiv w:val="1"/>
      <w:marLeft w:val="0"/>
      <w:marRight w:val="0"/>
      <w:marTop w:val="0"/>
      <w:marBottom w:val="0"/>
      <w:divBdr>
        <w:top w:val="none" w:sz="0" w:space="0" w:color="auto"/>
        <w:left w:val="none" w:sz="0" w:space="0" w:color="auto"/>
        <w:bottom w:val="none" w:sz="0" w:space="0" w:color="auto"/>
        <w:right w:val="none" w:sz="0" w:space="0" w:color="auto"/>
      </w:divBdr>
    </w:div>
    <w:div w:id="749352019">
      <w:bodyDiv w:val="1"/>
      <w:marLeft w:val="0"/>
      <w:marRight w:val="0"/>
      <w:marTop w:val="0"/>
      <w:marBottom w:val="0"/>
      <w:divBdr>
        <w:top w:val="none" w:sz="0" w:space="0" w:color="auto"/>
        <w:left w:val="none" w:sz="0" w:space="0" w:color="auto"/>
        <w:bottom w:val="none" w:sz="0" w:space="0" w:color="auto"/>
        <w:right w:val="none" w:sz="0" w:space="0" w:color="auto"/>
      </w:divBdr>
    </w:div>
    <w:div w:id="758257682">
      <w:bodyDiv w:val="1"/>
      <w:marLeft w:val="0"/>
      <w:marRight w:val="0"/>
      <w:marTop w:val="0"/>
      <w:marBottom w:val="0"/>
      <w:divBdr>
        <w:top w:val="none" w:sz="0" w:space="0" w:color="auto"/>
        <w:left w:val="none" w:sz="0" w:space="0" w:color="auto"/>
        <w:bottom w:val="none" w:sz="0" w:space="0" w:color="auto"/>
        <w:right w:val="none" w:sz="0" w:space="0" w:color="auto"/>
      </w:divBdr>
    </w:div>
    <w:div w:id="770471940">
      <w:bodyDiv w:val="1"/>
      <w:marLeft w:val="0"/>
      <w:marRight w:val="0"/>
      <w:marTop w:val="0"/>
      <w:marBottom w:val="0"/>
      <w:divBdr>
        <w:top w:val="none" w:sz="0" w:space="0" w:color="auto"/>
        <w:left w:val="none" w:sz="0" w:space="0" w:color="auto"/>
        <w:bottom w:val="none" w:sz="0" w:space="0" w:color="auto"/>
        <w:right w:val="none" w:sz="0" w:space="0" w:color="auto"/>
      </w:divBdr>
      <w:divsChild>
        <w:div w:id="1522013240">
          <w:marLeft w:val="0"/>
          <w:marRight w:val="0"/>
          <w:marTop w:val="0"/>
          <w:marBottom w:val="0"/>
          <w:divBdr>
            <w:top w:val="none" w:sz="0" w:space="0" w:color="auto"/>
            <w:left w:val="none" w:sz="0" w:space="0" w:color="auto"/>
            <w:bottom w:val="none" w:sz="0" w:space="0" w:color="auto"/>
            <w:right w:val="none" w:sz="0" w:space="0" w:color="auto"/>
          </w:divBdr>
          <w:divsChild>
            <w:div w:id="1331519023">
              <w:marLeft w:val="0"/>
              <w:marRight w:val="0"/>
              <w:marTop w:val="0"/>
              <w:marBottom w:val="0"/>
              <w:divBdr>
                <w:top w:val="none" w:sz="0" w:space="0" w:color="auto"/>
                <w:left w:val="none" w:sz="0" w:space="0" w:color="auto"/>
                <w:bottom w:val="none" w:sz="0" w:space="0" w:color="auto"/>
                <w:right w:val="none" w:sz="0" w:space="0" w:color="auto"/>
              </w:divBdr>
              <w:divsChild>
                <w:div w:id="5094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366531">
      <w:bodyDiv w:val="1"/>
      <w:marLeft w:val="0"/>
      <w:marRight w:val="0"/>
      <w:marTop w:val="0"/>
      <w:marBottom w:val="0"/>
      <w:divBdr>
        <w:top w:val="none" w:sz="0" w:space="0" w:color="auto"/>
        <w:left w:val="none" w:sz="0" w:space="0" w:color="auto"/>
        <w:bottom w:val="none" w:sz="0" w:space="0" w:color="auto"/>
        <w:right w:val="none" w:sz="0" w:space="0" w:color="auto"/>
      </w:divBdr>
      <w:divsChild>
        <w:div w:id="891505297">
          <w:marLeft w:val="562"/>
          <w:marRight w:val="0"/>
          <w:marTop w:val="200"/>
          <w:marBottom w:val="0"/>
          <w:divBdr>
            <w:top w:val="none" w:sz="0" w:space="0" w:color="auto"/>
            <w:left w:val="none" w:sz="0" w:space="0" w:color="auto"/>
            <w:bottom w:val="none" w:sz="0" w:space="0" w:color="auto"/>
            <w:right w:val="none" w:sz="0" w:space="0" w:color="auto"/>
          </w:divBdr>
        </w:div>
        <w:div w:id="1132014615">
          <w:marLeft w:val="562"/>
          <w:marRight w:val="0"/>
          <w:marTop w:val="200"/>
          <w:marBottom w:val="0"/>
          <w:divBdr>
            <w:top w:val="none" w:sz="0" w:space="0" w:color="auto"/>
            <w:left w:val="none" w:sz="0" w:space="0" w:color="auto"/>
            <w:bottom w:val="none" w:sz="0" w:space="0" w:color="auto"/>
            <w:right w:val="none" w:sz="0" w:space="0" w:color="auto"/>
          </w:divBdr>
        </w:div>
        <w:div w:id="1307399584">
          <w:marLeft w:val="562"/>
          <w:marRight w:val="0"/>
          <w:marTop w:val="200"/>
          <w:marBottom w:val="0"/>
          <w:divBdr>
            <w:top w:val="none" w:sz="0" w:space="0" w:color="auto"/>
            <w:left w:val="none" w:sz="0" w:space="0" w:color="auto"/>
            <w:bottom w:val="none" w:sz="0" w:space="0" w:color="auto"/>
            <w:right w:val="none" w:sz="0" w:space="0" w:color="auto"/>
          </w:divBdr>
        </w:div>
      </w:divsChild>
    </w:div>
    <w:div w:id="812715226">
      <w:bodyDiv w:val="1"/>
      <w:marLeft w:val="0"/>
      <w:marRight w:val="0"/>
      <w:marTop w:val="0"/>
      <w:marBottom w:val="0"/>
      <w:divBdr>
        <w:top w:val="none" w:sz="0" w:space="0" w:color="auto"/>
        <w:left w:val="none" w:sz="0" w:space="0" w:color="auto"/>
        <w:bottom w:val="none" w:sz="0" w:space="0" w:color="auto"/>
        <w:right w:val="none" w:sz="0" w:space="0" w:color="auto"/>
      </w:divBdr>
    </w:div>
    <w:div w:id="812990018">
      <w:bodyDiv w:val="1"/>
      <w:marLeft w:val="0"/>
      <w:marRight w:val="0"/>
      <w:marTop w:val="0"/>
      <w:marBottom w:val="0"/>
      <w:divBdr>
        <w:top w:val="none" w:sz="0" w:space="0" w:color="auto"/>
        <w:left w:val="none" w:sz="0" w:space="0" w:color="auto"/>
        <w:bottom w:val="none" w:sz="0" w:space="0" w:color="auto"/>
        <w:right w:val="none" w:sz="0" w:space="0" w:color="auto"/>
      </w:divBdr>
      <w:divsChild>
        <w:div w:id="1036009511">
          <w:marLeft w:val="0"/>
          <w:marRight w:val="0"/>
          <w:marTop w:val="0"/>
          <w:marBottom w:val="0"/>
          <w:divBdr>
            <w:top w:val="none" w:sz="0" w:space="0" w:color="auto"/>
            <w:left w:val="none" w:sz="0" w:space="0" w:color="auto"/>
            <w:bottom w:val="none" w:sz="0" w:space="0" w:color="auto"/>
            <w:right w:val="none" w:sz="0" w:space="0" w:color="auto"/>
          </w:divBdr>
          <w:divsChild>
            <w:div w:id="1366364770">
              <w:marLeft w:val="0"/>
              <w:marRight w:val="0"/>
              <w:marTop w:val="0"/>
              <w:marBottom w:val="0"/>
              <w:divBdr>
                <w:top w:val="none" w:sz="0" w:space="0" w:color="auto"/>
                <w:left w:val="none" w:sz="0" w:space="0" w:color="auto"/>
                <w:bottom w:val="none" w:sz="0" w:space="0" w:color="auto"/>
                <w:right w:val="none" w:sz="0" w:space="0" w:color="auto"/>
              </w:divBdr>
              <w:divsChild>
                <w:div w:id="19638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267695">
      <w:bodyDiv w:val="1"/>
      <w:marLeft w:val="0"/>
      <w:marRight w:val="0"/>
      <w:marTop w:val="0"/>
      <w:marBottom w:val="0"/>
      <w:divBdr>
        <w:top w:val="none" w:sz="0" w:space="0" w:color="auto"/>
        <w:left w:val="none" w:sz="0" w:space="0" w:color="auto"/>
        <w:bottom w:val="none" w:sz="0" w:space="0" w:color="auto"/>
        <w:right w:val="none" w:sz="0" w:space="0" w:color="auto"/>
      </w:divBdr>
      <w:divsChild>
        <w:div w:id="19205426">
          <w:marLeft w:val="0"/>
          <w:marRight w:val="0"/>
          <w:marTop w:val="0"/>
          <w:marBottom w:val="0"/>
          <w:divBdr>
            <w:top w:val="none" w:sz="0" w:space="0" w:color="auto"/>
            <w:left w:val="none" w:sz="0" w:space="0" w:color="auto"/>
            <w:bottom w:val="none" w:sz="0" w:space="0" w:color="auto"/>
            <w:right w:val="none" w:sz="0" w:space="0" w:color="auto"/>
          </w:divBdr>
          <w:divsChild>
            <w:div w:id="101000725">
              <w:marLeft w:val="0"/>
              <w:marRight w:val="0"/>
              <w:marTop w:val="0"/>
              <w:marBottom w:val="0"/>
              <w:divBdr>
                <w:top w:val="none" w:sz="0" w:space="0" w:color="auto"/>
                <w:left w:val="none" w:sz="0" w:space="0" w:color="auto"/>
                <w:bottom w:val="none" w:sz="0" w:space="0" w:color="auto"/>
                <w:right w:val="none" w:sz="0" w:space="0" w:color="auto"/>
              </w:divBdr>
              <w:divsChild>
                <w:div w:id="4956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73913">
      <w:bodyDiv w:val="1"/>
      <w:marLeft w:val="0"/>
      <w:marRight w:val="0"/>
      <w:marTop w:val="0"/>
      <w:marBottom w:val="0"/>
      <w:divBdr>
        <w:top w:val="none" w:sz="0" w:space="0" w:color="auto"/>
        <w:left w:val="none" w:sz="0" w:space="0" w:color="auto"/>
        <w:bottom w:val="none" w:sz="0" w:space="0" w:color="auto"/>
        <w:right w:val="none" w:sz="0" w:space="0" w:color="auto"/>
      </w:divBdr>
      <w:divsChild>
        <w:div w:id="1859543208">
          <w:marLeft w:val="0"/>
          <w:marRight w:val="0"/>
          <w:marTop w:val="0"/>
          <w:marBottom w:val="0"/>
          <w:divBdr>
            <w:top w:val="none" w:sz="0" w:space="0" w:color="auto"/>
            <w:left w:val="none" w:sz="0" w:space="0" w:color="auto"/>
            <w:bottom w:val="none" w:sz="0" w:space="0" w:color="auto"/>
            <w:right w:val="none" w:sz="0" w:space="0" w:color="auto"/>
          </w:divBdr>
          <w:divsChild>
            <w:div w:id="182983433">
              <w:marLeft w:val="0"/>
              <w:marRight w:val="0"/>
              <w:marTop w:val="0"/>
              <w:marBottom w:val="0"/>
              <w:divBdr>
                <w:top w:val="none" w:sz="0" w:space="0" w:color="auto"/>
                <w:left w:val="none" w:sz="0" w:space="0" w:color="auto"/>
                <w:bottom w:val="none" w:sz="0" w:space="0" w:color="auto"/>
                <w:right w:val="none" w:sz="0" w:space="0" w:color="auto"/>
              </w:divBdr>
              <w:divsChild>
                <w:div w:id="1759212906">
                  <w:marLeft w:val="0"/>
                  <w:marRight w:val="0"/>
                  <w:marTop w:val="0"/>
                  <w:marBottom w:val="0"/>
                  <w:divBdr>
                    <w:top w:val="none" w:sz="0" w:space="0" w:color="auto"/>
                    <w:left w:val="none" w:sz="0" w:space="0" w:color="auto"/>
                    <w:bottom w:val="none" w:sz="0" w:space="0" w:color="auto"/>
                    <w:right w:val="none" w:sz="0" w:space="0" w:color="auto"/>
                  </w:divBdr>
                </w:div>
              </w:divsChild>
            </w:div>
            <w:div w:id="1086615434">
              <w:marLeft w:val="0"/>
              <w:marRight w:val="0"/>
              <w:marTop w:val="0"/>
              <w:marBottom w:val="0"/>
              <w:divBdr>
                <w:top w:val="none" w:sz="0" w:space="0" w:color="auto"/>
                <w:left w:val="none" w:sz="0" w:space="0" w:color="auto"/>
                <w:bottom w:val="none" w:sz="0" w:space="0" w:color="auto"/>
                <w:right w:val="none" w:sz="0" w:space="0" w:color="auto"/>
              </w:divBdr>
              <w:divsChild>
                <w:div w:id="862744362">
                  <w:marLeft w:val="0"/>
                  <w:marRight w:val="0"/>
                  <w:marTop w:val="0"/>
                  <w:marBottom w:val="0"/>
                  <w:divBdr>
                    <w:top w:val="none" w:sz="0" w:space="0" w:color="auto"/>
                    <w:left w:val="none" w:sz="0" w:space="0" w:color="auto"/>
                    <w:bottom w:val="none" w:sz="0" w:space="0" w:color="auto"/>
                    <w:right w:val="none" w:sz="0" w:space="0" w:color="auto"/>
                  </w:divBdr>
                </w:div>
              </w:divsChild>
            </w:div>
            <w:div w:id="1183591495">
              <w:marLeft w:val="0"/>
              <w:marRight w:val="0"/>
              <w:marTop w:val="0"/>
              <w:marBottom w:val="0"/>
              <w:divBdr>
                <w:top w:val="none" w:sz="0" w:space="0" w:color="auto"/>
                <w:left w:val="none" w:sz="0" w:space="0" w:color="auto"/>
                <w:bottom w:val="none" w:sz="0" w:space="0" w:color="auto"/>
                <w:right w:val="none" w:sz="0" w:space="0" w:color="auto"/>
              </w:divBdr>
              <w:divsChild>
                <w:div w:id="997415684">
                  <w:marLeft w:val="0"/>
                  <w:marRight w:val="0"/>
                  <w:marTop w:val="0"/>
                  <w:marBottom w:val="0"/>
                  <w:divBdr>
                    <w:top w:val="none" w:sz="0" w:space="0" w:color="auto"/>
                    <w:left w:val="none" w:sz="0" w:space="0" w:color="auto"/>
                    <w:bottom w:val="none" w:sz="0" w:space="0" w:color="auto"/>
                    <w:right w:val="none" w:sz="0" w:space="0" w:color="auto"/>
                  </w:divBdr>
                </w:div>
              </w:divsChild>
            </w:div>
            <w:div w:id="1282497298">
              <w:marLeft w:val="0"/>
              <w:marRight w:val="0"/>
              <w:marTop w:val="0"/>
              <w:marBottom w:val="0"/>
              <w:divBdr>
                <w:top w:val="none" w:sz="0" w:space="0" w:color="auto"/>
                <w:left w:val="none" w:sz="0" w:space="0" w:color="auto"/>
                <w:bottom w:val="none" w:sz="0" w:space="0" w:color="auto"/>
                <w:right w:val="none" w:sz="0" w:space="0" w:color="auto"/>
              </w:divBdr>
              <w:divsChild>
                <w:div w:id="1168909410">
                  <w:marLeft w:val="0"/>
                  <w:marRight w:val="0"/>
                  <w:marTop w:val="0"/>
                  <w:marBottom w:val="0"/>
                  <w:divBdr>
                    <w:top w:val="none" w:sz="0" w:space="0" w:color="auto"/>
                    <w:left w:val="none" w:sz="0" w:space="0" w:color="auto"/>
                    <w:bottom w:val="none" w:sz="0" w:space="0" w:color="auto"/>
                    <w:right w:val="none" w:sz="0" w:space="0" w:color="auto"/>
                  </w:divBdr>
                </w:div>
              </w:divsChild>
            </w:div>
            <w:div w:id="1493839226">
              <w:marLeft w:val="0"/>
              <w:marRight w:val="0"/>
              <w:marTop w:val="0"/>
              <w:marBottom w:val="0"/>
              <w:divBdr>
                <w:top w:val="none" w:sz="0" w:space="0" w:color="auto"/>
                <w:left w:val="none" w:sz="0" w:space="0" w:color="auto"/>
                <w:bottom w:val="none" w:sz="0" w:space="0" w:color="auto"/>
                <w:right w:val="none" w:sz="0" w:space="0" w:color="auto"/>
              </w:divBdr>
              <w:divsChild>
                <w:div w:id="824007929">
                  <w:marLeft w:val="0"/>
                  <w:marRight w:val="0"/>
                  <w:marTop w:val="0"/>
                  <w:marBottom w:val="0"/>
                  <w:divBdr>
                    <w:top w:val="none" w:sz="0" w:space="0" w:color="auto"/>
                    <w:left w:val="none" w:sz="0" w:space="0" w:color="auto"/>
                    <w:bottom w:val="none" w:sz="0" w:space="0" w:color="auto"/>
                    <w:right w:val="none" w:sz="0" w:space="0" w:color="auto"/>
                  </w:divBdr>
                </w:div>
              </w:divsChild>
            </w:div>
            <w:div w:id="1898469612">
              <w:marLeft w:val="0"/>
              <w:marRight w:val="0"/>
              <w:marTop w:val="0"/>
              <w:marBottom w:val="0"/>
              <w:divBdr>
                <w:top w:val="none" w:sz="0" w:space="0" w:color="auto"/>
                <w:left w:val="none" w:sz="0" w:space="0" w:color="auto"/>
                <w:bottom w:val="none" w:sz="0" w:space="0" w:color="auto"/>
                <w:right w:val="none" w:sz="0" w:space="0" w:color="auto"/>
              </w:divBdr>
              <w:divsChild>
                <w:div w:id="256986701">
                  <w:marLeft w:val="0"/>
                  <w:marRight w:val="0"/>
                  <w:marTop w:val="0"/>
                  <w:marBottom w:val="0"/>
                  <w:divBdr>
                    <w:top w:val="none" w:sz="0" w:space="0" w:color="auto"/>
                    <w:left w:val="none" w:sz="0" w:space="0" w:color="auto"/>
                    <w:bottom w:val="none" w:sz="0" w:space="0" w:color="auto"/>
                    <w:right w:val="none" w:sz="0" w:space="0" w:color="auto"/>
                  </w:divBdr>
                </w:div>
              </w:divsChild>
            </w:div>
            <w:div w:id="1990547909">
              <w:marLeft w:val="0"/>
              <w:marRight w:val="0"/>
              <w:marTop w:val="0"/>
              <w:marBottom w:val="0"/>
              <w:divBdr>
                <w:top w:val="none" w:sz="0" w:space="0" w:color="auto"/>
                <w:left w:val="none" w:sz="0" w:space="0" w:color="auto"/>
                <w:bottom w:val="none" w:sz="0" w:space="0" w:color="auto"/>
                <w:right w:val="none" w:sz="0" w:space="0" w:color="auto"/>
              </w:divBdr>
              <w:divsChild>
                <w:div w:id="579295084">
                  <w:marLeft w:val="0"/>
                  <w:marRight w:val="0"/>
                  <w:marTop w:val="0"/>
                  <w:marBottom w:val="0"/>
                  <w:divBdr>
                    <w:top w:val="none" w:sz="0" w:space="0" w:color="auto"/>
                    <w:left w:val="none" w:sz="0" w:space="0" w:color="auto"/>
                    <w:bottom w:val="none" w:sz="0" w:space="0" w:color="auto"/>
                    <w:right w:val="none" w:sz="0" w:space="0" w:color="auto"/>
                  </w:divBdr>
                </w:div>
              </w:divsChild>
            </w:div>
            <w:div w:id="2130313951">
              <w:marLeft w:val="0"/>
              <w:marRight w:val="0"/>
              <w:marTop w:val="0"/>
              <w:marBottom w:val="0"/>
              <w:divBdr>
                <w:top w:val="none" w:sz="0" w:space="0" w:color="auto"/>
                <w:left w:val="none" w:sz="0" w:space="0" w:color="auto"/>
                <w:bottom w:val="none" w:sz="0" w:space="0" w:color="auto"/>
                <w:right w:val="none" w:sz="0" w:space="0" w:color="auto"/>
              </w:divBdr>
              <w:divsChild>
                <w:div w:id="17069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63248">
      <w:bodyDiv w:val="1"/>
      <w:marLeft w:val="0"/>
      <w:marRight w:val="0"/>
      <w:marTop w:val="0"/>
      <w:marBottom w:val="0"/>
      <w:divBdr>
        <w:top w:val="none" w:sz="0" w:space="0" w:color="auto"/>
        <w:left w:val="none" w:sz="0" w:space="0" w:color="auto"/>
        <w:bottom w:val="none" w:sz="0" w:space="0" w:color="auto"/>
        <w:right w:val="none" w:sz="0" w:space="0" w:color="auto"/>
      </w:divBdr>
    </w:div>
    <w:div w:id="916134134">
      <w:bodyDiv w:val="1"/>
      <w:marLeft w:val="0"/>
      <w:marRight w:val="0"/>
      <w:marTop w:val="0"/>
      <w:marBottom w:val="0"/>
      <w:divBdr>
        <w:top w:val="none" w:sz="0" w:space="0" w:color="auto"/>
        <w:left w:val="none" w:sz="0" w:space="0" w:color="auto"/>
        <w:bottom w:val="none" w:sz="0" w:space="0" w:color="auto"/>
        <w:right w:val="none" w:sz="0" w:space="0" w:color="auto"/>
      </w:divBdr>
      <w:divsChild>
        <w:div w:id="2080520604">
          <w:marLeft w:val="0"/>
          <w:marRight w:val="0"/>
          <w:marTop w:val="0"/>
          <w:marBottom w:val="0"/>
          <w:divBdr>
            <w:top w:val="none" w:sz="0" w:space="0" w:color="auto"/>
            <w:left w:val="none" w:sz="0" w:space="0" w:color="auto"/>
            <w:bottom w:val="none" w:sz="0" w:space="0" w:color="auto"/>
            <w:right w:val="none" w:sz="0" w:space="0" w:color="auto"/>
          </w:divBdr>
          <w:divsChild>
            <w:div w:id="729428485">
              <w:marLeft w:val="0"/>
              <w:marRight w:val="0"/>
              <w:marTop w:val="0"/>
              <w:marBottom w:val="0"/>
              <w:divBdr>
                <w:top w:val="none" w:sz="0" w:space="0" w:color="auto"/>
                <w:left w:val="none" w:sz="0" w:space="0" w:color="auto"/>
                <w:bottom w:val="none" w:sz="0" w:space="0" w:color="auto"/>
                <w:right w:val="none" w:sz="0" w:space="0" w:color="auto"/>
              </w:divBdr>
              <w:divsChild>
                <w:div w:id="14091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54242">
      <w:bodyDiv w:val="1"/>
      <w:marLeft w:val="0"/>
      <w:marRight w:val="0"/>
      <w:marTop w:val="0"/>
      <w:marBottom w:val="0"/>
      <w:divBdr>
        <w:top w:val="none" w:sz="0" w:space="0" w:color="auto"/>
        <w:left w:val="none" w:sz="0" w:space="0" w:color="auto"/>
        <w:bottom w:val="none" w:sz="0" w:space="0" w:color="auto"/>
        <w:right w:val="none" w:sz="0" w:space="0" w:color="auto"/>
      </w:divBdr>
      <w:divsChild>
        <w:div w:id="1244755280">
          <w:marLeft w:val="0"/>
          <w:marRight w:val="0"/>
          <w:marTop w:val="0"/>
          <w:marBottom w:val="0"/>
          <w:divBdr>
            <w:top w:val="none" w:sz="0" w:space="0" w:color="auto"/>
            <w:left w:val="none" w:sz="0" w:space="0" w:color="auto"/>
            <w:bottom w:val="none" w:sz="0" w:space="0" w:color="auto"/>
            <w:right w:val="none" w:sz="0" w:space="0" w:color="auto"/>
          </w:divBdr>
          <w:divsChild>
            <w:div w:id="946347118">
              <w:marLeft w:val="0"/>
              <w:marRight w:val="0"/>
              <w:marTop w:val="0"/>
              <w:marBottom w:val="0"/>
              <w:divBdr>
                <w:top w:val="none" w:sz="0" w:space="0" w:color="auto"/>
                <w:left w:val="none" w:sz="0" w:space="0" w:color="auto"/>
                <w:bottom w:val="none" w:sz="0" w:space="0" w:color="auto"/>
                <w:right w:val="none" w:sz="0" w:space="0" w:color="auto"/>
              </w:divBdr>
              <w:divsChild>
                <w:div w:id="61074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425736">
      <w:bodyDiv w:val="1"/>
      <w:marLeft w:val="0"/>
      <w:marRight w:val="0"/>
      <w:marTop w:val="0"/>
      <w:marBottom w:val="0"/>
      <w:divBdr>
        <w:top w:val="none" w:sz="0" w:space="0" w:color="auto"/>
        <w:left w:val="none" w:sz="0" w:space="0" w:color="auto"/>
        <w:bottom w:val="none" w:sz="0" w:space="0" w:color="auto"/>
        <w:right w:val="none" w:sz="0" w:space="0" w:color="auto"/>
      </w:divBdr>
      <w:divsChild>
        <w:div w:id="1083986554">
          <w:marLeft w:val="0"/>
          <w:marRight w:val="0"/>
          <w:marTop w:val="0"/>
          <w:marBottom w:val="0"/>
          <w:divBdr>
            <w:top w:val="none" w:sz="0" w:space="0" w:color="auto"/>
            <w:left w:val="none" w:sz="0" w:space="0" w:color="auto"/>
            <w:bottom w:val="none" w:sz="0" w:space="0" w:color="auto"/>
            <w:right w:val="none" w:sz="0" w:space="0" w:color="auto"/>
          </w:divBdr>
          <w:divsChild>
            <w:div w:id="1946234298">
              <w:marLeft w:val="0"/>
              <w:marRight w:val="0"/>
              <w:marTop w:val="0"/>
              <w:marBottom w:val="0"/>
              <w:divBdr>
                <w:top w:val="none" w:sz="0" w:space="0" w:color="auto"/>
                <w:left w:val="none" w:sz="0" w:space="0" w:color="auto"/>
                <w:bottom w:val="none" w:sz="0" w:space="0" w:color="auto"/>
                <w:right w:val="none" w:sz="0" w:space="0" w:color="auto"/>
              </w:divBdr>
              <w:divsChild>
                <w:div w:id="15784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748112">
      <w:bodyDiv w:val="1"/>
      <w:marLeft w:val="0"/>
      <w:marRight w:val="0"/>
      <w:marTop w:val="0"/>
      <w:marBottom w:val="0"/>
      <w:divBdr>
        <w:top w:val="none" w:sz="0" w:space="0" w:color="auto"/>
        <w:left w:val="none" w:sz="0" w:space="0" w:color="auto"/>
        <w:bottom w:val="none" w:sz="0" w:space="0" w:color="auto"/>
        <w:right w:val="none" w:sz="0" w:space="0" w:color="auto"/>
      </w:divBdr>
    </w:div>
    <w:div w:id="1034305122">
      <w:bodyDiv w:val="1"/>
      <w:marLeft w:val="0"/>
      <w:marRight w:val="0"/>
      <w:marTop w:val="0"/>
      <w:marBottom w:val="0"/>
      <w:divBdr>
        <w:top w:val="none" w:sz="0" w:space="0" w:color="auto"/>
        <w:left w:val="none" w:sz="0" w:space="0" w:color="auto"/>
        <w:bottom w:val="none" w:sz="0" w:space="0" w:color="auto"/>
        <w:right w:val="none" w:sz="0" w:space="0" w:color="auto"/>
      </w:divBdr>
    </w:div>
    <w:div w:id="1036665309">
      <w:bodyDiv w:val="1"/>
      <w:marLeft w:val="0"/>
      <w:marRight w:val="0"/>
      <w:marTop w:val="0"/>
      <w:marBottom w:val="0"/>
      <w:divBdr>
        <w:top w:val="none" w:sz="0" w:space="0" w:color="auto"/>
        <w:left w:val="none" w:sz="0" w:space="0" w:color="auto"/>
        <w:bottom w:val="none" w:sz="0" w:space="0" w:color="auto"/>
        <w:right w:val="none" w:sz="0" w:space="0" w:color="auto"/>
      </w:divBdr>
      <w:divsChild>
        <w:div w:id="1161655155">
          <w:marLeft w:val="0"/>
          <w:marRight w:val="0"/>
          <w:marTop w:val="0"/>
          <w:marBottom w:val="0"/>
          <w:divBdr>
            <w:top w:val="none" w:sz="0" w:space="0" w:color="auto"/>
            <w:left w:val="none" w:sz="0" w:space="0" w:color="auto"/>
            <w:bottom w:val="none" w:sz="0" w:space="0" w:color="auto"/>
            <w:right w:val="none" w:sz="0" w:space="0" w:color="auto"/>
          </w:divBdr>
          <w:divsChild>
            <w:div w:id="1136803409">
              <w:marLeft w:val="0"/>
              <w:marRight w:val="0"/>
              <w:marTop w:val="0"/>
              <w:marBottom w:val="0"/>
              <w:divBdr>
                <w:top w:val="none" w:sz="0" w:space="0" w:color="auto"/>
                <w:left w:val="none" w:sz="0" w:space="0" w:color="auto"/>
                <w:bottom w:val="none" w:sz="0" w:space="0" w:color="auto"/>
                <w:right w:val="none" w:sz="0" w:space="0" w:color="auto"/>
              </w:divBdr>
              <w:divsChild>
                <w:div w:id="470680104">
                  <w:marLeft w:val="0"/>
                  <w:marRight w:val="0"/>
                  <w:marTop w:val="0"/>
                  <w:marBottom w:val="0"/>
                  <w:divBdr>
                    <w:top w:val="none" w:sz="0" w:space="0" w:color="auto"/>
                    <w:left w:val="none" w:sz="0" w:space="0" w:color="auto"/>
                    <w:bottom w:val="none" w:sz="0" w:space="0" w:color="auto"/>
                    <w:right w:val="none" w:sz="0" w:space="0" w:color="auto"/>
                  </w:divBdr>
                  <w:divsChild>
                    <w:div w:id="15730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970395">
      <w:bodyDiv w:val="1"/>
      <w:marLeft w:val="0"/>
      <w:marRight w:val="0"/>
      <w:marTop w:val="0"/>
      <w:marBottom w:val="0"/>
      <w:divBdr>
        <w:top w:val="none" w:sz="0" w:space="0" w:color="auto"/>
        <w:left w:val="none" w:sz="0" w:space="0" w:color="auto"/>
        <w:bottom w:val="none" w:sz="0" w:space="0" w:color="auto"/>
        <w:right w:val="none" w:sz="0" w:space="0" w:color="auto"/>
      </w:divBdr>
      <w:divsChild>
        <w:div w:id="1866014030">
          <w:marLeft w:val="0"/>
          <w:marRight w:val="0"/>
          <w:marTop w:val="0"/>
          <w:marBottom w:val="0"/>
          <w:divBdr>
            <w:top w:val="none" w:sz="0" w:space="0" w:color="auto"/>
            <w:left w:val="none" w:sz="0" w:space="0" w:color="auto"/>
            <w:bottom w:val="none" w:sz="0" w:space="0" w:color="auto"/>
            <w:right w:val="none" w:sz="0" w:space="0" w:color="auto"/>
          </w:divBdr>
          <w:divsChild>
            <w:div w:id="1939634878">
              <w:marLeft w:val="0"/>
              <w:marRight w:val="0"/>
              <w:marTop w:val="0"/>
              <w:marBottom w:val="0"/>
              <w:divBdr>
                <w:top w:val="none" w:sz="0" w:space="0" w:color="auto"/>
                <w:left w:val="none" w:sz="0" w:space="0" w:color="auto"/>
                <w:bottom w:val="none" w:sz="0" w:space="0" w:color="auto"/>
                <w:right w:val="none" w:sz="0" w:space="0" w:color="auto"/>
              </w:divBdr>
              <w:divsChild>
                <w:div w:id="1918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241455">
      <w:bodyDiv w:val="1"/>
      <w:marLeft w:val="0"/>
      <w:marRight w:val="0"/>
      <w:marTop w:val="0"/>
      <w:marBottom w:val="0"/>
      <w:divBdr>
        <w:top w:val="none" w:sz="0" w:space="0" w:color="auto"/>
        <w:left w:val="none" w:sz="0" w:space="0" w:color="auto"/>
        <w:bottom w:val="none" w:sz="0" w:space="0" w:color="auto"/>
        <w:right w:val="none" w:sz="0" w:space="0" w:color="auto"/>
      </w:divBdr>
      <w:divsChild>
        <w:div w:id="94862123">
          <w:marLeft w:val="0"/>
          <w:marRight w:val="0"/>
          <w:marTop w:val="0"/>
          <w:marBottom w:val="0"/>
          <w:divBdr>
            <w:top w:val="none" w:sz="0" w:space="0" w:color="auto"/>
            <w:left w:val="none" w:sz="0" w:space="0" w:color="auto"/>
            <w:bottom w:val="none" w:sz="0" w:space="0" w:color="auto"/>
            <w:right w:val="none" w:sz="0" w:space="0" w:color="auto"/>
          </w:divBdr>
          <w:divsChild>
            <w:div w:id="1354065163">
              <w:marLeft w:val="0"/>
              <w:marRight w:val="0"/>
              <w:marTop w:val="0"/>
              <w:marBottom w:val="0"/>
              <w:divBdr>
                <w:top w:val="none" w:sz="0" w:space="0" w:color="auto"/>
                <w:left w:val="none" w:sz="0" w:space="0" w:color="auto"/>
                <w:bottom w:val="none" w:sz="0" w:space="0" w:color="auto"/>
                <w:right w:val="none" w:sz="0" w:space="0" w:color="auto"/>
              </w:divBdr>
              <w:divsChild>
                <w:div w:id="8072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12844">
      <w:bodyDiv w:val="1"/>
      <w:marLeft w:val="0"/>
      <w:marRight w:val="0"/>
      <w:marTop w:val="0"/>
      <w:marBottom w:val="0"/>
      <w:divBdr>
        <w:top w:val="none" w:sz="0" w:space="0" w:color="auto"/>
        <w:left w:val="none" w:sz="0" w:space="0" w:color="auto"/>
        <w:bottom w:val="none" w:sz="0" w:space="0" w:color="auto"/>
        <w:right w:val="none" w:sz="0" w:space="0" w:color="auto"/>
      </w:divBdr>
      <w:divsChild>
        <w:div w:id="1306817272">
          <w:marLeft w:val="0"/>
          <w:marRight w:val="0"/>
          <w:marTop w:val="0"/>
          <w:marBottom w:val="0"/>
          <w:divBdr>
            <w:top w:val="none" w:sz="0" w:space="0" w:color="auto"/>
            <w:left w:val="none" w:sz="0" w:space="0" w:color="auto"/>
            <w:bottom w:val="none" w:sz="0" w:space="0" w:color="auto"/>
            <w:right w:val="none" w:sz="0" w:space="0" w:color="auto"/>
          </w:divBdr>
          <w:divsChild>
            <w:div w:id="51317789">
              <w:marLeft w:val="0"/>
              <w:marRight w:val="0"/>
              <w:marTop w:val="0"/>
              <w:marBottom w:val="0"/>
              <w:divBdr>
                <w:top w:val="none" w:sz="0" w:space="0" w:color="auto"/>
                <w:left w:val="none" w:sz="0" w:space="0" w:color="auto"/>
                <w:bottom w:val="none" w:sz="0" w:space="0" w:color="auto"/>
                <w:right w:val="none" w:sz="0" w:space="0" w:color="auto"/>
              </w:divBdr>
              <w:divsChild>
                <w:div w:id="175108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252342">
      <w:bodyDiv w:val="1"/>
      <w:marLeft w:val="0"/>
      <w:marRight w:val="0"/>
      <w:marTop w:val="0"/>
      <w:marBottom w:val="0"/>
      <w:divBdr>
        <w:top w:val="none" w:sz="0" w:space="0" w:color="auto"/>
        <w:left w:val="none" w:sz="0" w:space="0" w:color="auto"/>
        <w:bottom w:val="none" w:sz="0" w:space="0" w:color="auto"/>
        <w:right w:val="none" w:sz="0" w:space="0" w:color="auto"/>
      </w:divBdr>
    </w:div>
    <w:div w:id="1106385842">
      <w:bodyDiv w:val="1"/>
      <w:marLeft w:val="0"/>
      <w:marRight w:val="0"/>
      <w:marTop w:val="0"/>
      <w:marBottom w:val="0"/>
      <w:divBdr>
        <w:top w:val="none" w:sz="0" w:space="0" w:color="auto"/>
        <w:left w:val="none" w:sz="0" w:space="0" w:color="auto"/>
        <w:bottom w:val="none" w:sz="0" w:space="0" w:color="auto"/>
        <w:right w:val="none" w:sz="0" w:space="0" w:color="auto"/>
      </w:divBdr>
      <w:divsChild>
        <w:div w:id="1468359008">
          <w:marLeft w:val="0"/>
          <w:marRight w:val="0"/>
          <w:marTop w:val="0"/>
          <w:marBottom w:val="0"/>
          <w:divBdr>
            <w:top w:val="none" w:sz="0" w:space="0" w:color="auto"/>
            <w:left w:val="none" w:sz="0" w:space="0" w:color="auto"/>
            <w:bottom w:val="none" w:sz="0" w:space="0" w:color="auto"/>
            <w:right w:val="none" w:sz="0" w:space="0" w:color="auto"/>
          </w:divBdr>
          <w:divsChild>
            <w:div w:id="1038312581">
              <w:marLeft w:val="0"/>
              <w:marRight w:val="0"/>
              <w:marTop w:val="0"/>
              <w:marBottom w:val="0"/>
              <w:divBdr>
                <w:top w:val="none" w:sz="0" w:space="0" w:color="auto"/>
                <w:left w:val="none" w:sz="0" w:space="0" w:color="auto"/>
                <w:bottom w:val="none" w:sz="0" w:space="0" w:color="auto"/>
                <w:right w:val="none" w:sz="0" w:space="0" w:color="auto"/>
              </w:divBdr>
              <w:divsChild>
                <w:div w:id="199414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791914">
      <w:bodyDiv w:val="1"/>
      <w:marLeft w:val="0"/>
      <w:marRight w:val="0"/>
      <w:marTop w:val="0"/>
      <w:marBottom w:val="0"/>
      <w:divBdr>
        <w:top w:val="none" w:sz="0" w:space="0" w:color="auto"/>
        <w:left w:val="none" w:sz="0" w:space="0" w:color="auto"/>
        <w:bottom w:val="none" w:sz="0" w:space="0" w:color="auto"/>
        <w:right w:val="none" w:sz="0" w:space="0" w:color="auto"/>
      </w:divBdr>
    </w:div>
    <w:div w:id="1140464921">
      <w:bodyDiv w:val="1"/>
      <w:marLeft w:val="0"/>
      <w:marRight w:val="0"/>
      <w:marTop w:val="0"/>
      <w:marBottom w:val="0"/>
      <w:divBdr>
        <w:top w:val="none" w:sz="0" w:space="0" w:color="auto"/>
        <w:left w:val="none" w:sz="0" w:space="0" w:color="auto"/>
        <w:bottom w:val="none" w:sz="0" w:space="0" w:color="auto"/>
        <w:right w:val="none" w:sz="0" w:space="0" w:color="auto"/>
      </w:divBdr>
      <w:divsChild>
        <w:div w:id="1227109825">
          <w:marLeft w:val="0"/>
          <w:marRight w:val="0"/>
          <w:marTop w:val="0"/>
          <w:marBottom w:val="0"/>
          <w:divBdr>
            <w:top w:val="none" w:sz="0" w:space="0" w:color="auto"/>
            <w:left w:val="none" w:sz="0" w:space="0" w:color="auto"/>
            <w:bottom w:val="none" w:sz="0" w:space="0" w:color="auto"/>
            <w:right w:val="none" w:sz="0" w:space="0" w:color="auto"/>
          </w:divBdr>
          <w:divsChild>
            <w:div w:id="1118259460">
              <w:marLeft w:val="0"/>
              <w:marRight w:val="0"/>
              <w:marTop w:val="0"/>
              <w:marBottom w:val="0"/>
              <w:divBdr>
                <w:top w:val="none" w:sz="0" w:space="0" w:color="auto"/>
                <w:left w:val="none" w:sz="0" w:space="0" w:color="auto"/>
                <w:bottom w:val="none" w:sz="0" w:space="0" w:color="auto"/>
                <w:right w:val="none" w:sz="0" w:space="0" w:color="auto"/>
              </w:divBdr>
              <w:divsChild>
                <w:div w:id="14147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704343">
      <w:bodyDiv w:val="1"/>
      <w:marLeft w:val="0"/>
      <w:marRight w:val="0"/>
      <w:marTop w:val="0"/>
      <w:marBottom w:val="0"/>
      <w:divBdr>
        <w:top w:val="none" w:sz="0" w:space="0" w:color="auto"/>
        <w:left w:val="none" w:sz="0" w:space="0" w:color="auto"/>
        <w:bottom w:val="none" w:sz="0" w:space="0" w:color="auto"/>
        <w:right w:val="none" w:sz="0" w:space="0" w:color="auto"/>
      </w:divBdr>
      <w:divsChild>
        <w:div w:id="792792657">
          <w:marLeft w:val="0"/>
          <w:marRight w:val="0"/>
          <w:marTop w:val="0"/>
          <w:marBottom w:val="0"/>
          <w:divBdr>
            <w:top w:val="none" w:sz="0" w:space="0" w:color="auto"/>
            <w:left w:val="none" w:sz="0" w:space="0" w:color="auto"/>
            <w:bottom w:val="none" w:sz="0" w:space="0" w:color="auto"/>
            <w:right w:val="none" w:sz="0" w:space="0" w:color="auto"/>
          </w:divBdr>
          <w:divsChild>
            <w:div w:id="2069258465">
              <w:marLeft w:val="0"/>
              <w:marRight w:val="0"/>
              <w:marTop w:val="0"/>
              <w:marBottom w:val="0"/>
              <w:divBdr>
                <w:top w:val="none" w:sz="0" w:space="0" w:color="auto"/>
                <w:left w:val="none" w:sz="0" w:space="0" w:color="auto"/>
                <w:bottom w:val="none" w:sz="0" w:space="0" w:color="auto"/>
                <w:right w:val="none" w:sz="0" w:space="0" w:color="auto"/>
              </w:divBdr>
              <w:divsChild>
                <w:div w:id="118490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08770">
      <w:bodyDiv w:val="1"/>
      <w:marLeft w:val="0"/>
      <w:marRight w:val="0"/>
      <w:marTop w:val="0"/>
      <w:marBottom w:val="0"/>
      <w:divBdr>
        <w:top w:val="none" w:sz="0" w:space="0" w:color="auto"/>
        <w:left w:val="none" w:sz="0" w:space="0" w:color="auto"/>
        <w:bottom w:val="none" w:sz="0" w:space="0" w:color="auto"/>
        <w:right w:val="none" w:sz="0" w:space="0" w:color="auto"/>
      </w:divBdr>
      <w:divsChild>
        <w:div w:id="1475029564">
          <w:marLeft w:val="0"/>
          <w:marRight w:val="0"/>
          <w:marTop w:val="0"/>
          <w:marBottom w:val="0"/>
          <w:divBdr>
            <w:top w:val="none" w:sz="0" w:space="0" w:color="auto"/>
            <w:left w:val="none" w:sz="0" w:space="0" w:color="auto"/>
            <w:bottom w:val="none" w:sz="0" w:space="0" w:color="auto"/>
            <w:right w:val="none" w:sz="0" w:space="0" w:color="auto"/>
          </w:divBdr>
          <w:divsChild>
            <w:div w:id="1239561335">
              <w:marLeft w:val="0"/>
              <w:marRight w:val="0"/>
              <w:marTop w:val="0"/>
              <w:marBottom w:val="0"/>
              <w:divBdr>
                <w:top w:val="none" w:sz="0" w:space="0" w:color="auto"/>
                <w:left w:val="none" w:sz="0" w:space="0" w:color="auto"/>
                <w:bottom w:val="none" w:sz="0" w:space="0" w:color="auto"/>
                <w:right w:val="none" w:sz="0" w:space="0" w:color="auto"/>
              </w:divBdr>
              <w:divsChild>
                <w:div w:id="1019892940">
                  <w:marLeft w:val="0"/>
                  <w:marRight w:val="0"/>
                  <w:marTop w:val="0"/>
                  <w:marBottom w:val="0"/>
                  <w:divBdr>
                    <w:top w:val="none" w:sz="0" w:space="0" w:color="auto"/>
                    <w:left w:val="none" w:sz="0" w:space="0" w:color="auto"/>
                    <w:bottom w:val="none" w:sz="0" w:space="0" w:color="auto"/>
                    <w:right w:val="none" w:sz="0" w:space="0" w:color="auto"/>
                  </w:divBdr>
                  <w:divsChild>
                    <w:div w:id="20847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342127">
      <w:bodyDiv w:val="1"/>
      <w:marLeft w:val="0"/>
      <w:marRight w:val="0"/>
      <w:marTop w:val="0"/>
      <w:marBottom w:val="0"/>
      <w:divBdr>
        <w:top w:val="none" w:sz="0" w:space="0" w:color="auto"/>
        <w:left w:val="none" w:sz="0" w:space="0" w:color="auto"/>
        <w:bottom w:val="none" w:sz="0" w:space="0" w:color="auto"/>
        <w:right w:val="none" w:sz="0" w:space="0" w:color="auto"/>
      </w:divBdr>
      <w:divsChild>
        <w:div w:id="389155853">
          <w:marLeft w:val="0"/>
          <w:marRight w:val="0"/>
          <w:marTop w:val="0"/>
          <w:marBottom w:val="0"/>
          <w:divBdr>
            <w:top w:val="none" w:sz="0" w:space="0" w:color="auto"/>
            <w:left w:val="none" w:sz="0" w:space="0" w:color="auto"/>
            <w:bottom w:val="none" w:sz="0" w:space="0" w:color="auto"/>
            <w:right w:val="none" w:sz="0" w:space="0" w:color="auto"/>
          </w:divBdr>
          <w:divsChild>
            <w:div w:id="1106773720">
              <w:marLeft w:val="0"/>
              <w:marRight w:val="0"/>
              <w:marTop w:val="0"/>
              <w:marBottom w:val="0"/>
              <w:divBdr>
                <w:top w:val="none" w:sz="0" w:space="0" w:color="auto"/>
                <w:left w:val="none" w:sz="0" w:space="0" w:color="auto"/>
                <w:bottom w:val="none" w:sz="0" w:space="0" w:color="auto"/>
                <w:right w:val="none" w:sz="0" w:space="0" w:color="auto"/>
              </w:divBdr>
              <w:divsChild>
                <w:div w:id="7680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281418">
      <w:bodyDiv w:val="1"/>
      <w:marLeft w:val="0"/>
      <w:marRight w:val="0"/>
      <w:marTop w:val="0"/>
      <w:marBottom w:val="0"/>
      <w:divBdr>
        <w:top w:val="none" w:sz="0" w:space="0" w:color="auto"/>
        <w:left w:val="none" w:sz="0" w:space="0" w:color="auto"/>
        <w:bottom w:val="none" w:sz="0" w:space="0" w:color="auto"/>
        <w:right w:val="none" w:sz="0" w:space="0" w:color="auto"/>
      </w:divBdr>
      <w:divsChild>
        <w:div w:id="1955671429">
          <w:marLeft w:val="0"/>
          <w:marRight w:val="0"/>
          <w:marTop w:val="0"/>
          <w:marBottom w:val="0"/>
          <w:divBdr>
            <w:top w:val="none" w:sz="0" w:space="0" w:color="auto"/>
            <w:left w:val="none" w:sz="0" w:space="0" w:color="auto"/>
            <w:bottom w:val="none" w:sz="0" w:space="0" w:color="auto"/>
            <w:right w:val="none" w:sz="0" w:space="0" w:color="auto"/>
          </w:divBdr>
          <w:divsChild>
            <w:div w:id="1595549148">
              <w:marLeft w:val="0"/>
              <w:marRight w:val="0"/>
              <w:marTop w:val="0"/>
              <w:marBottom w:val="0"/>
              <w:divBdr>
                <w:top w:val="none" w:sz="0" w:space="0" w:color="auto"/>
                <w:left w:val="none" w:sz="0" w:space="0" w:color="auto"/>
                <w:bottom w:val="none" w:sz="0" w:space="0" w:color="auto"/>
                <w:right w:val="none" w:sz="0" w:space="0" w:color="auto"/>
              </w:divBdr>
              <w:divsChild>
                <w:div w:id="1426925970">
                  <w:marLeft w:val="0"/>
                  <w:marRight w:val="0"/>
                  <w:marTop w:val="0"/>
                  <w:marBottom w:val="0"/>
                  <w:divBdr>
                    <w:top w:val="none" w:sz="0" w:space="0" w:color="auto"/>
                    <w:left w:val="none" w:sz="0" w:space="0" w:color="auto"/>
                    <w:bottom w:val="none" w:sz="0" w:space="0" w:color="auto"/>
                    <w:right w:val="none" w:sz="0" w:space="0" w:color="auto"/>
                  </w:divBdr>
                  <w:divsChild>
                    <w:div w:id="212703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327703">
      <w:bodyDiv w:val="1"/>
      <w:marLeft w:val="0"/>
      <w:marRight w:val="0"/>
      <w:marTop w:val="0"/>
      <w:marBottom w:val="0"/>
      <w:divBdr>
        <w:top w:val="none" w:sz="0" w:space="0" w:color="auto"/>
        <w:left w:val="none" w:sz="0" w:space="0" w:color="auto"/>
        <w:bottom w:val="none" w:sz="0" w:space="0" w:color="auto"/>
        <w:right w:val="none" w:sz="0" w:space="0" w:color="auto"/>
      </w:divBdr>
    </w:div>
    <w:div w:id="1266765031">
      <w:bodyDiv w:val="1"/>
      <w:marLeft w:val="0"/>
      <w:marRight w:val="0"/>
      <w:marTop w:val="0"/>
      <w:marBottom w:val="0"/>
      <w:divBdr>
        <w:top w:val="none" w:sz="0" w:space="0" w:color="auto"/>
        <w:left w:val="none" w:sz="0" w:space="0" w:color="auto"/>
        <w:bottom w:val="none" w:sz="0" w:space="0" w:color="auto"/>
        <w:right w:val="none" w:sz="0" w:space="0" w:color="auto"/>
      </w:divBdr>
    </w:div>
    <w:div w:id="1273323155">
      <w:bodyDiv w:val="1"/>
      <w:marLeft w:val="0"/>
      <w:marRight w:val="0"/>
      <w:marTop w:val="0"/>
      <w:marBottom w:val="0"/>
      <w:divBdr>
        <w:top w:val="none" w:sz="0" w:space="0" w:color="auto"/>
        <w:left w:val="none" w:sz="0" w:space="0" w:color="auto"/>
        <w:bottom w:val="none" w:sz="0" w:space="0" w:color="auto"/>
        <w:right w:val="none" w:sz="0" w:space="0" w:color="auto"/>
      </w:divBdr>
    </w:div>
    <w:div w:id="1280379332">
      <w:bodyDiv w:val="1"/>
      <w:marLeft w:val="0"/>
      <w:marRight w:val="0"/>
      <w:marTop w:val="0"/>
      <w:marBottom w:val="0"/>
      <w:divBdr>
        <w:top w:val="none" w:sz="0" w:space="0" w:color="auto"/>
        <w:left w:val="none" w:sz="0" w:space="0" w:color="auto"/>
        <w:bottom w:val="none" w:sz="0" w:space="0" w:color="auto"/>
        <w:right w:val="none" w:sz="0" w:space="0" w:color="auto"/>
      </w:divBdr>
    </w:div>
    <w:div w:id="1282108344">
      <w:bodyDiv w:val="1"/>
      <w:marLeft w:val="0"/>
      <w:marRight w:val="0"/>
      <w:marTop w:val="0"/>
      <w:marBottom w:val="0"/>
      <w:divBdr>
        <w:top w:val="none" w:sz="0" w:space="0" w:color="auto"/>
        <w:left w:val="none" w:sz="0" w:space="0" w:color="auto"/>
        <w:bottom w:val="none" w:sz="0" w:space="0" w:color="auto"/>
        <w:right w:val="none" w:sz="0" w:space="0" w:color="auto"/>
      </w:divBdr>
      <w:divsChild>
        <w:div w:id="1295604481">
          <w:marLeft w:val="0"/>
          <w:marRight w:val="0"/>
          <w:marTop w:val="0"/>
          <w:marBottom w:val="0"/>
          <w:divBdr>
            <w:top w:val="none" w:sz="0" w:space="0" w:color="auto"/>
            <w:left w:val="none" w:sz="0" w:space="0" w:color="auto"/>
            <w:bottom w:val="none" w:sz="0" w:space="0" w:color="auto"/>
            <w:right w:val="none" w:sz="0" w:space="0" w:color="auto"/>
          </w:divBdr>
          <w:divsChild>
            <w:div w:id="369768377">
              <w:marLeft w:val="0"/>
              <w:marRight w:val="0"/>
              <w:marTop w:val="0"/>
              <w:marBottom w:val="0"/>
              <w:divBdr>
                <w:top w:val="none" w:sz="0" w:space="0" w:color="auto"/>
                <w:left w:val="none" w:sz="0" w:space="0" w:color="auto"/>
                <w:bottom w:val="none" w:sz="0" w:space="0" w:color="auto"/>
                <w:right w:val="none" w:sz="0" w:space="0" w:color="auto"/>
              </w:divBdr>
              <w:divsChild>
                <w:div w:id="74549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749727">
      <w:bodyDiv w:val="1"/>
      <w:marLeft w:val="0"/>
      <w:marRight w:val="0"/>
      <w:marTop w:val="0"/>
      <w:marBottom w:val="0"/>
      <w:divBdr>
        <w:top w:val="none" w:sz="0" w:space="0" w:color="auto"/>
        <w:left w:val="none" w:sz="0" w:space="0" w:color="auto"/>
        <w:bottom w:val="none" w:sz="0" w:space="0" w:color="auto"/>
        <w:right w:val="none" w:sz="0" w:space="0" w:color="auto"/>
      </w:divBdr>
      <w:divsChild>
        <w:div w:id="1820420415">
          <w:marLeft w:val="0"/>
          <w:marRight w:val="0"/>
          <w:marTop w:val="0"/>
          <w:marBottom w:val="0"/>
          <w:divBdr>
            <w:top w:val="none" w:sz="0" w:space="0" w:color="auto"/>
            <w:left w:val="none" w:sz="0" w:space="0" w:color="auto"/>
            <w:bottom w:val="none" w:sz="0" w:space="0" w:color="auto"/>
            <w:right w:val="none" w:sz="0" w:space="0" w:color="auto"/>
          </w:divBdr>
          <w:divsChild>
            <w:div w:id="716126124">
              <w:marLeft w:val="0"/>
              <w:marRight w:val="0"/>
              <w:marTop w:val="0"/>
              <w:marBottom w:val="0"/>
              <w:divBdr>
                <w:top w:val="none" w:sz="0" w:space="0" w:color="auto"/>
                <w:left w:val="none" w:sz="0" w:space="0" w:color="auto"/>
                <w:bottom w:val="none" w:sz="0" w:space="0" w:color="auto"/>
                <w:right w:val="none" w:sz="0" w:space="0" w:color="auto"/>
              </w:divBdr>
              <w:divsChild>
                <w:div w:id="16446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190796">
      <w:bodyDiv w:val="1"/>
      <w:marLeft w:val="0"/>
      <w:marRight w:val="0"/>
      <w:marTop w:val="0"/>
      <w:marBottom w:val="0"/>
      <w:divBdr>
        <w:top w:val="none" w:sz="0" w:space="0" w:color="auto"/>
        <w:left w:val="none" w:sz="0" w:space="0" w:color="auto"/>
        <w:bottom w:val="none" w:sz="0" w:space="0" w:color="auto"/>
        <w:right w:val="none" w:sz="0" w:space="0" w:color="auto"/>
      </w:divBdr>
    </w:div>
    <w:div w:id="1319073101">
      <w:bodyDiv w:val="1"/>
      <w:marLeft w:val="0"/>
      <w:marRight w:val="0"/>
      <w:marTop w:val="0"/>
      <w:marBottom w:val="0"/>
      <w:divBdr>
        <w:top w:val="none" w:sz="0" w:space="0" w:color="auto"/>
        <w:left w:val="none" w:sz="0" w:space="0" w:color="auto"/>
        <w:bottom w:val="none" w:sz="0" w:space="0" w:color="auto"/>
        <w:right w:val="none" w:sz="0" w:space="0" w:color="auto"/>
      </w:divBdr>
      <w:divsChild>
        <w:div w:id="1218084111">
          <w:marLeft w:val="0"/>
          <w:marRight w:val="0"/>
          <w:marTop w:val="0"/>
          <w:marBottom w:val="0"/>
          <w:divBdr>
            <w:top w:val="none" w:sz="0" w:space="0" w:color="auto"/>
            <w:left w:val="none" w:sz="0" w:space="0" w:color="auto"/>
            <w:bottom w:val="none" w:sz="0" w:space="0" w:color="auto"/>
            <w:right w:val="none" w:sz="0" w:space="0" w:color="auto"/>
          </w:divBdr>
          <w:divsChild>
            <w:div w:id="1035278560">
              <w:marLeft w:val="0"/>
              <w:marRight w:val="0"/>
              <w:marTop w:val="0"/>
              <w:marBottom w:val="0"/>
              <w:divBdr>
                <w:top w:val="none" w:sz="0" w:space="0" w:color="auto"/>
                <w:left w:val="none" w:sz="0" w:space="0" w:color="auto"/>
                <w:bottom w:val="none" w:sz="0" w:space="0" w:color="auto"/>
                <w:right w:val="none" w:sz="0" w:space="0" w:color="auto"/>
              </w:divBdr>
              <w:divsChild>
                <w:div w:id="987829758">
                  <w:marLeft w:val="0"/>
                  <w:marRight w:val="0"/>
                  <w:marTop w:val="0"/>
                  <w:marBottom w:val="0"/>
                  <w:divBdr>
                    <w:top w:val="none" w:sz="0" w:space="0" w:color="auto"/>
                    <w:left w:val="none" w:sz="0" w:space="0" w:color="auto"/>
                    <w:bottom w:val="none" w:sz="0" w:space="0" w:color="auto"/>
                    <w:right w:val="none" w:sz="0" w:space="0" w:color="auto"/>
                  </w:divBdr>
                  <w:divsChild>
                    <w:div w:id="205838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098775">
      <w:bodyDiv w:val="1"/>
      <w:marLeft w:val="0"/>
      <w:marRight w:val="0"/>
      <w:marTop w:val="0"/>
      <w:marBottom w:val="0"/>
      <w:divBdr>
        <w:top w:val="none" w:sz="0" w:space="0" w:color="auto"/>
        <w:left w:val="none" w:sz="0" w:space="0" w:color="auto"/>
        <w:bottom w:val="none" w:sz="0" w:space="0" w:color="auto"/>
        <w:right w:val="none" w:sz="0" w:space="0" w:color="auto"/>
      </w:divBdr>
      <w:divsChild>
        <w:div w:id="2048098141">
          <w:marLeft w:val="0"/>
          <w:marRight w:val="0"/>
          <w:marTop w:val="0"/>
          <w:marBottom w:val="0"/>
          <w:divBdr>
            <w:top w:val="none" w:sz="0" w:space="0" w:color="auto"/>
            <w:left w:val="none" w:sz="0" w:space="0" w:color="auto"/>
            <w:bottom w:val="none" w:sz="0" w:space="0" w:color="auto"/>
            <w:right w:val="none" w:sz="0" w:space="0" w:color="auto"/>
          </w:divBdr>
          <w:divsChild>
            <w:div w:id="2065249287">
              <w:marLeft w:val="0"/>
              <w:marRight w:val="0"/>
              <w:marTop w:val="0"/>
              <w:marBottom w:val="0"/>
              <w:divBdr>
                <w:top w:val="none" w:sz="0" w:space="0" w:color="auto"/>
                <w:left w:val="none" w:sz="0" w:space="0" w:color="auto"/>
                <w:bottom w:val="none" w:sz="0" w:space="0" w:color="auto"/>
                <w:right w:val="none" w:sz="0" w:space="0" w:color="auto"/>
              </w:divBdr>
              <w:divsChild>
                <w:div w:id="3590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736625">
      <w:bodyDiv w:val="1"/>
      <w:marLeft w:val="0"/>
      <w:marRight w:val="0"/>
      <w:marTop w:val="0"/>
      <w:marBottom w:val="0"/>
      <w:divBdr>
        <w:top w:val="none" w:sz="0" w:space="0" w:color="auto"/>
        <w:left w:val="none" w:sz="0" w:space="0" w:color="auto"/>
        <w:bottom w:val="none" w:sz="0" w:space="0" w:color="auto"/>
        <w:right w:val="none" w:sz="0" w:space="0" w:color="auto"/>
      </w:divBdr>
    </w:div>
    <w:div w:id="1386639788">
      <w:bodyDiv w:val="1"/>
      <w:marLeft w:val="0"/>
      <w:marRight w:val="0"/>
      <w:marTop w:val="0"/>
      <w:marBottom w:val="0"/>
      <w:divBdr>
        <w:top w:val="none" w:sz="0" w:space="0" w:color="auto"/>
        <w:left w:val="none" w:sz="0" w:space="0" w:color="auto"/>
        <w:bottom w:val="none" w:sz="0" w:space="0" w:color="auto"/>
        <w:right w:val="none" w:sz="0" w:space="0" w:color="auto"/>
      </w:divBdr>
      <w:divsChild>
        <w:div w:id="1139305455">
          <w:marLeft w:val="0"/>
          <w:marRight w:val="0"/>
          <w:marTop w:val="0"/>
          <w:marBottom w:val="0"/>
          <w:divBdr>
            <w:top w:val="none" w:sz="0" w:space="0" w:color="auto"/>
            <w:left w:val="none" w:sz="0" w:space="0" w:color="auto"/>
            <w:bottom w:val="none" w:sz="0" w:space="0" w:color="auto"/>
            <w:right w:val="none" w:sz="0" w:space="0" w:color="auto"/>
          </w:divBdr>
          <w:divsChild>
            <w:div w:id="883641671">
              <w:marLeft w:val="0"/>
              <w:marRight w:val="0"/>
              <w:marTop w:val="0"/>
              <w:marBottom w:val="0"/>
              <w:divBdr>
                <w:top w:val="none" w:sz="0" w:space="0" w:color="auto"/>
                <w:left w:val="none" w:sz="0" w:space="0" w:color="auto"/>
                <w:bottom w:val="none" w:sz="0" w:space="0" w:color="auto"/>
                <w:right w:val="none" w:sz="0" w:space="0" w:color="auto"/>
              </w:divBdr>
              <w:divsChild>
                <w:div w:id="164666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503632">
      <w:bodyDiv w:val="1"/>
      <w:marLeft w:val="0"/>
      <w:marRight w:val="0"/>
      <w:marTop w:val="0"/>
      <w:marBottom w:val="0"/>
      <w:divBdr>
        <w:top w:val="none" w:sz="0" w:space="0" w:color="auto"/>
        <w:left w:val="none" w:sz="0" w:space="0" w:color="auto"/>
        <w:bottom w:val="none" w:sz="0" w:space="0" w:color="auto"/>
        <w:right w:val="none" w:sz="0" w:space="0" w:color="auto"/>
      </w:divBdr>
      <w:divsChild>
        <w:div w:id="1723629352">
          <w:marLeft w:val="0"/>
          <w:marRight w:val="0"/>
          <w:marTop w:val="0"/>
          <w:marBottom w:val="0"/>
          <w:divBdr>
            <w:top w:val="none" w:sz="0" w:space="0" w:color="auto"/>
            <w:left w:val="none" w:sz="0" w:space="0" w:color="auto"/>
            <w:bottom w:val="none" w:sz="0" w:space="0" w:color="auto"/>
            <w:right w:val="none" w:sz="0" w:space="0" w:color="auto"/>
          </w:divBdr>
          <w:divsChild>
            <w:div w:id="1979334873">
              <w:marLeft w:val="0"/>
              <w:marRight w:val="0"/>
              <w:marTop w:val="0"/>
              <w:marBottom w:val="0"/>
              <w:divBdr>
                <w:top w:val="none" w:sz="0" w:space="0" w:color="auto"/>
                <w:left w:val="none" w:sz="0" w:space="0" w:color="auto"/>
                <w:bottom w:val="none" w:sz="0" w:space="0" w:color="auto"/>
                <w:right w:val="none" w:sz="0" w:space="0" w:color="auto"/>
              </w:divBdr>
              <w:divsChild>
                <w:div w:id="17671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611442">
      <w:bodyDiv w:val="1"/>
      <w:marLeft w:val="0"/>
      <w:marRight w:val="0"/>
      <w:marTop w:val="0"/>
      <w:marBottom w:val="0"/>
      <w:divBdr>
        <w:top w:val="none" w:sz="0" w:space="0" w:color="auto"/>
        <w:left w:val="none" w:sz="0" w:space="0" w:color="auto"/>
        <w:bottom w:val="none" w:sz="0" w:space="0" w:color="auto"/>
        <w:right w:val="none" w:sz="0" w:space="0" w:color="auto"/>
      </w:divBdr>
      <w:divsChild>
        <w:div w:id="2103799968">
          <w:marLeft w:val="0"/>
          <w:marRight w:val="0"/>
          <w:marTop w:val="0"/>
          <w:marBottom w:val="0"/>
          <w:divBdr>
            <w:top w:val="none" w:sz="0" w:space="0" w:color="auto"/>
            <w:left w:val="none" w:sz="0" w:space="0" w:color="auto"/>
            <w:bottom w:val="none" w:sz="0" w:space="0" w:color="auto"/>
            <w:right w:val="none" w:sz="0" w:space="0" w:color="auto"/>
          </w:divBdr>
          <w:divsChild>
            <w:div w:id="654145000">
              <w:marLeft w:val="0"/>
              <w:marRight w:val="0"/>
              <w:marTop w:val="0"/>
              <w:marBottom w:val="0"/>
              <w:divBdr>
                <w:top w:val="none" w:sz="0" w:space="0" w:color="auto"/>
                <w:left w:val="none" w:sz="0" w:space="0" w:color="auto"/>
                <w:bottom w:val="none" w:sz="0" w:space="0" w:color="auto"/>
                <w:right w:val="none" w:sz="0" w:space="0" w:color="auto"/>
              </w:divBdr>
              <w:divsChild>
                <w:div w:id="1453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232078">
      <w:bodyDiv w:val="1"/>
      <w:marLeft w:val="0"/>
      <w:marRight w:val="0"/>
      <w:marTop w:val="0"/>
      <w:marBottom w:val="0"/>
      <w:divBdr>
        <w:top w:val="none" w:sz="0" w:space="0" w:color="auto"/>
        <w:left w:val="none" w:sz="0" w:space="0" w:color="auto"/>
        <w:bottom w:val="none" w:sz="0" w:space="0" w:color="auto"/>
        <w:right w:val="none" w:sz="0" w:space="0" w:color="auto"/>
      </w:divBdr>
    </w:div>
    <w:div w:id="1485390461">
      <w:bodyDiv w:val="1"/>
      <w:marLeft w:val="0"/>
      <w:marRight w:val="0"/>
      <w:marTop w:val="0"/>
      <w:marBottom w:val="0"/>
      <w:divBdr>
        <w:top w:val="none" w:sz="0" w:space="0" w:color="auto"/>
        <w:left w:val="none" w:sz="0" w:space="0" w:color="auto"/>
        <w:bottom w:val="none" w:sz="0" w:space="0" w:color="auto"/>
        <w:right w:val="none" w:sz="0" w:space="0" w:color="auto"/>
      </w:divBdr>
      <w:divsChild>
        <w:div w:id="1068112356">
          <w:marLeft w:val="0"/>
          <w:marRight w:val="0"/>
          <w:marTop w:val="0"/>
          <w:marBottom w:val="0"/>
          <w:divBdr>
            <w:top w:val="none" w:sz="0" w:space="0" w:color="auto"/>
            <w:left w:val="none" w:sz="0" w:space="0" w:color="auto"/>
            <w:bottom w:val="none" w:sz="0" w:space="0" w:color="auto"/>
            <w:right w:val="none" w:sz="0" w:space="0" w:color="auto"/>
          </w:divBdr>
          <w:divsChild>
            <w:div w:id="1333990380">
              <w:marLeft w:val="0"/>
              <w:marRight w:val="0"/>
              <w:marTop w:val="0"/>
              <w:marBottom w:val="0"/>
              <w:divBdr>
                <w:top w:val="none" w:sz="0" w:space="0" w:color="auto"/>
                <w:left w:val="none" w:sz="0" w:space="0" w:color="auto"/>
                <w:bottom w:val="none" w:sz="0" w:space="0" w:color="auto"/>
                <w:right w:val="none" w:sz="0" w:space="0" w:color="auto"/>
              </w:divBdr>
              <w:divsChild>
                <w:div w:id="42153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56050">
      <w:bodyDiv w:val="1"/>
      <w:marLeft w:val="0"/>
      <w:marRight w:val="0"/>
      <w:marTop w:val="0"/>
      <w:marBottom w:val="0"/>
      <w:divBdr>
        <w:top w:val="none" w:sz="0" w:space="0" w:color="auto"/>
        <w:left w:val="none" w:sz="0" w:space="0" w:color="auto"/>
        <w:bottom w:val="none" w:sz="0" w:space="0" w:color="auto"/>
        <w:right w:val="none" w:sz="0" w:space="0" w:color="auto"/>
      </w:divBdr>
    </w:div>
    <w:div w:id="1498111094">
      <w:bodyDiv w:val="1"/>
      <w:marLeft w:val="0"/>
      <w:marRight w:val="0"/>
      <w:marTop w:val="0"/>
      <w:marBottom w:val="0"/>
      <w:divBdr>
        <w:top w:val="none" w:sz="0" w:space="0" w:color="auto"/>
        <w:left w:val="none" w:sz="0" w:space="0" w:color="auto"/>
        <w:bottom w:val="none" w:sz="0" w:space="0" w:color="auto"/>
        <w:right w:val="none" w:sz="0" w:space="0" w:color="auto"/>
      </w:divBdr>
      <w:divsChild>
        <w:div w:id="793522625">
          <w:marLeft w:val="0"/>
          <w:marRight w:val="0"/>
          <w:marTop w:val="0"/>
          <w:marBottom w:val="0"/>
          <w:divBdr>
            <w:top w:val="none" w:sz="0" w:space="0" w:color="auto"/>
            <w:left w:val="none" w:sz="0" w:space="0" w:color="auto"/>
            <w:bottom w:val="none" w:sz="0" w:space="0" w:color="auto"/>
            <w:right w:val="none" w:sz="0" w:space="0" w:color="auto"/>
          </w:divBdr>
          <w:divsChild>
            <w:div w:id="956764155">
              <w:marLeft w:val="0"/>
              <w:marRight w:val="0"/>
              <w:marTop w:val="0"/>
              <w:marBottom w:val="0"/>
              <w:divBdr>
                <w:top w:val="none" w:sz="0" w:space="0" w:color="auto"/>
                <w:left w:val="none" w:sz="0" w:space="0" w:color="auto"/>
                <w:bottom w:val="none" w:sz="0" w:space="0" w:color="auto"/>
                <w:right w:val="none" w:sz="0" w:space="0" w:color="auto"/>
              </w:divBdr>
              <w:divsChild>
                <w:div w:id="4148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45215">
      <w:bodyDiv w:val="1"/>
      <w:marLeft w:val="0"/>
      <w:marRight w:val="0"/>
      <w:marTop w:val="0"/>
      <w:marBottom w:val="0"/>
      <w:divBdr>
        <w:top w:val="none" w:sz="0" w:space="0" w:color="auto"/>
        <w:left w:val="none" w:sz="0" w:space="0" w:color="auto"/>
        <w:bottom w:val="none" w:sz="0" w:space="0" w:color="auto"/>
        <w:right w:val="none" w:sz="0" w:space="0" w:color="auto"/>
      </w:divBdr>
    </w:div>
    <w:div w:id="1535921607">
      <w:bodyDiv w:val="1"/>
      <w:marLeft w:val="0"/>
      <w:marRight w:val="0"/>
      <w:marTop w:val="0"/>
      <w:marBottom w:val="0"/>
      <w:divBdr>
        <w:top w:val="none" w:sz="0" w:space="0" w:color="auto"/>
        <w:left w:val="none" w:sz="0" w:space="0" w:color="auto"/>
        <w:bottom w:val="none" w:sz="0" w:space="0" w:color="auto"/>
        <w:right w:val="none" w:sz="0" w:space="0" w:color="auto"/>
      </w:divBdr>
    </w:div>
    <w:div w:id="1550997352">
      <w:bodyDiv w:val="1"/>
      <w:marLeft w:val="0"/>
      <w:marRight w:val="0"/>
      <w:marTop w:val="0"/>
      <w:marBottom w:val="0"/>
      <w:divBdr>
        <w:top w:val="none" w:sz="0" w:space="0" w:color="auto"/>
        <w:left w:val="none" w:sz="0" w:space="0" w:color="auto"/>
        <w:bottom w:val="none" w:sz="0" w:space="0" w:color="auto"/>
        <w:right w:val="none" w:sz="0" w:space="0" w:color="auto"/>
      </w:divBdr>
      <w:divsChild>
        <w:div w:id="209728578">
          <w:marLeft w:val="0"/>
          <w:marRight w:val="0"/>
          <w:marTop w:val="0"/>
          <w:marBottom w:val="0"/>
          <w:divBdr>
            <w:top w:val="none" w:sz="0" w:space="0" w:color="auto"/>
            <w:left w:val="none" w:sz="0" w:space="0" w:color="auto"/>
            <w:bottom w:val="none" w:sz="0" w:space="0" w:color="auto"/>
            <w:right w:val="none" w:sz="0" w:space="0" w:color="auto"/>
          </w:divBdr>
          <w:divsChild>
            <w:div w:id="1062632180">
              <w:marLeft w:val="0"/>
              <w:marRight w:val="0"/>
              <w:marTop w:val="0"/>
              <w:marBottom w:val="0"/>
              <w:divBdr>
                <w:top w:val="none" w:sz="0" w:space="0" w:color="auto"/>
                <w:left w:val="none" w:sz="0" w:space="0" w:color="auto"/>
                <w:bottom w:val="none" w:sz="0" w:space="0" w:color="auto"/>
                <w:right w:val="none" w:sz="0" w:space="0" w:color="auto"/>
              </w:divBdr>
              <w:divsChild>
                <w:div w:id="110133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84989">
      <w:bodyDiv w:val="1"/>
      <w:marLeft w:val="0"/>
      <w:marRight w:val="0"/>
      <w:marTop w:val="0"/>
      <w:marBottom w:val="0"/>
      <w:divBdr>
        <w:top w:val="none" w:sz="0" w:space="0" w:color="auto"/>
        <w:left w:val="none" w:sz="0" w:space="0" w:color="auto"/>
        <w:bottom w:val="none" w:sz="0" w:space="0" w:color="auto"/>
        <w:right w:val="none" w:sz="0" w:space="0" w:color="auto"/>
      </w:divBdr>
      <w:divsChild>
        <w:div w:id="1723555102">
          <w:marLeft w:val="0"/>
          <w:marRight w:val="0"/>
          <w:marTop w:val="0"/>
          <w:marBottom w:val="0"/>
          <w:divBdr>
            <w:top w:val="none" w:sz="0" w:space="0" w:color="auto"/>
            <w:left w:val="none" w:sz="0" w:space="0" w:color="auto"/>
            <w:bottom w:val="none" w:sz="0" w:space="0" w:color="auto"/>
            <w:right w:val="none" w:sz="0" w:space="0" w:color="auto"/>
          </w:divBdr>
          <w:divsChild>
            <w:div w:id="1589843705">
              <w:marLeft w:val="0"/>
              <w:marRight w:val="0"/>
              <w:marTop w:val="0"/>
              <w:marBottom w:val="0"/>
              <w:divBdr>
                <w:top w:val="none" w:sz="0" w:space="0" w:color="auto"/>
                <w:left w:val="none" w:sz="0" w:space="0" w:color="auto"/>
                <w:bottom w:val="none" w:sz="0" w:space="0" w:color="auto"/>
                <w:right w:val="none" w:sz="0" w:space="0" w:color="auto"/>
              </w:divBdr>
              <w:divsChild>
                <w:div w:id="643387353">
                  <w:marLeft w:val="0"/>
                  <w:marRight w:val="0"/>
                  <w:marTop w:val="0"/>
                  <w:marBottom w:val="0"/>
                  <w:divBdr>
                    <w:top w:val="none" w:sz="0" w:space="0" w:color="auto"/>
                    <w:left w:val="none" w:sz="0" w:space="0" w:color="auto"/>
                    <w:bottom w:val="none" w:sz="0" w:space="0" w:color="auto"/>
                    <w:right w:val="none" w:sz="0" w:space="0" w:color="auto"/>
                  </w:divBdr>
                  <w:divsChild>
                    <w:div w:id="16393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903864">
      <w:bodyDiv w:val="1"/>
      <w:marLeft w:val="0"/>
      <w:marRight w:val="0"/>
      <w:marTop w:val="0"/>
      <w:marBottom w:val="0"/>
      <w:divBdr>
        <w:top w:val="none" w:sz="0" w:space="0" w:color="auto"/>
        <w:left w:val="none" w:sz="0" w:space="0" w:color="auto"/>
        <w:bottom w:val="none" w:sz="0" w:space="0" w:color="auto"/>
        <w:right w:val="none" w:sz="0" w:space="0" w:color="auto"/>
      </w:divBdr>
    </w:div>
    <w:div w:id="1569029273">
      <w:bodyDiv w:val="1"/>
      <w:marLeft w:val="0"/>
      <w:marRight w:val="0"/>
      <w:marTop w:val="0"/>
      <w:marBottom w:val="0"/>
      <w:divBdr>
        <w:top w:val="none" w:sz="0" w:space="0" w:color="auto"/>
        <w:left w:val="none" w:sz="0" w:space="0" w:color="auto"/>
        <w:bottom w:val="none" w:sz="0" w:space="0" w:color="auto"/>
        <w:right w:val="none" w:sz="0" w:space="0" w:color="auto"/>
      </w:divBdr>
      <w:divsChild>
        <w:div w:id="896236642">
          <w:marLeft w:val="0"/>
          <w:marRight w:val="0"/>
          <w:marTop w:val="0"/>
          <w:marBottom w:val="0"/>
          <w:divBdr>
            <w:top w:val="none" w:sz="0" w:space="0" w:color="auto"/>
            <w:left w:val="none" w:sz="0" w:space="0" w:color="auto"/>
            <w:bottom w:val="none" w:sz="0" w:space="0" w:color="auto"/>
            <w:right w:val="none" w:sz="0" w:space="0" w:color="auto"/>
          </w:divBdr>
          <w:divsChild>
            <w:div w:id="726221653">
              <w:marLeft w:val="0"/>
              <w:marRight w:val="0"/>
              <w:marTop w:val="0"/>
              <w:marBottom w:val="0"/>
              <w:divBdr>
                <w:top w:val="none" w:sz="0" w:space="0" w:color="auto"/>
                <w:left w:val="none" w:sz="0" w:space="0" w:color="auto"/>
                <w:bottom w:val="none" w:sz="0" w:space="0" w:color="auto"/>
                <w:right w:val="none" w:sz="0" w:space="0" w:color="auto"/>
              </w:divBdr>
              <w:divsChild>
                <w:div w:id="278030378">
                  <w:marLeft w:val="0"/>
                  <w:marRight w:val="0"/>
                  <w:marTop w:val="0"/>
                  <w:marBottom w:val="0"/>
                  <w:divBdr>
                    <w:top w:val="none" w:sz="0" w:space="0" w:color="auto"/>
                    <w:left w:val="none" w:sz="0" w:space="0" w:color="auto"/>
                    <w:bottom w:val="none" w:sz="0" w:space="0" w:color="auto"/>
                    <w:right w:val="none" w:sz="0" w:space="0" w:color="auto"/>
                  </w:divBdr>
                  <w:divsChild>
                    <w:div w:id="16091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351590">
      <w:bodyDiv w:val="1"/>
      <w:marLeft w:val="0"/>
      <w:marRight w:val="0"/>
      <w:marTop w:val="0"/>
      <w:marBottom w:val="0"/>
      <w:divBdr>
        <w:top w:val="none" w:sz="0" w:space="0" w:color="auto"/>
        <w:left w:val="none" w:sz="0" w:space="0" w:color="auto"/>
        <w:bottom w:val="none" w:sz="0" w:space="0" w:color="auto"/>
        <w:right w:val="none" w:sz="0" w:space="0" w:color="auto"/>
      </w:divBdr>
      <w:divsChild>
        <w:div w:id="1393696853">
          <w:marLeft w:val="0"/>
          <w:marRight w:val="0"/>
          <w:marTop w:val="0"/>
          <w:marBottom w:val="0"/>
          <w:divBdr>
            <w:top w:val="none" w:sz="0" w:space="0" w:color="auto"/>
            <w:left w:val="none" w:sz="0" w:space="0" w:color="auto"/>
            <w:bottom w:val="none" w:sz="0" w:space="0" w:color="auto"/>
            <w:right w:val="none" w:sz="0" w:space="0" w:color="auto"/>
          </w:divBdr>
          <w:divsChild>
            <w:div w:id="2087804366">
              <w:marLeft w:val="0"/>
              <w:marRight w:val="0"/>
              <w:marTop w:val="0"/>
              <w:marBottom w:val="0"/>
              <w:divBdr>
                <w:top w:val="none" w:sz="0" w:space="0" w:color="auto"/>
                <w:left w:val="none" w:sz="0" w:space="0" w:color="auto"/>
                <w:bottom w:val="none" w:sz="0" w:space="0" w:color="auto"/>
                <w:right w:val="none" w:sz="0" w:space="0" w:color="auto"/>
              </w:divBdr>
              <w:divsChild>
                <w:div w:id="138320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792172">
      <w:bodyDiv w:val="1"/>
      <w:marLeft w:val="0"/>
      <w:marRight w:val="0"/>
      <w:marTop w:val="0"/>
      <w:marBottom w:val="0"/>
      <w:divBdr>
        <w:top w:val="none" w:sz="0" w:space="0" w:color="auto"/>
        <w:left w:val="none" w:sz="0" w:space="0" w:color="auto"/>
        <w:bottom w:val="none" w:sz="0" w:space="0" w:color="auto"/>
        <w:right w:val="none" w:sz="0" w:space="0" w:color="auto"/>
      </w:divBdr>
      <w:divsChild>
        <w:div w:id="571356339">
          <w:marLeft w:val="0"/>
          <w:marRight w:val="0"/>
          <w:marTop w:val="0"/>
          <w:marBottom w:val="0"/>
          <w:divBdr>
            <w:top w:val="none" w:sz="0" w:space="0" w:color="auto"/>
            <w:left w:val="none" w:sz="0" w:space="0" w:color="auto"/>
            <w:bottom w:val="none" w:sz="0" w:space="0" w:color="auto"/>
            <w:right w:val="none" w:sz="0" w:space="0" w:color="auto"/>
          </w:divBdr>
          <w:divsChild>
            <w:div w:id="1071075137">
              <w:marLeft w:val="0"/>
              <w:marRight w:val="0"/>
              <w:marTop w:val="0"/>
              <w:marBottom w:val="0"/>
              <w:divBdr>
                <w:top w:val="none" w:sz="0" w:space="0" w:color="auto"/>
                <w:left w:val="none" w:sz="0" w:space="0" w:color="auto"/>
                <w:bottom w:val="none" w:sz="0" w:space="0" w:color="auto"/>
                <w:right w:val="none" w:sz="0" w:space="0" w:color="auto"/>
              </w:divBdr>
              <w:divsChild>
                <w:div w:id="12980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702221">
      <w:bodyDiv w:val="1"/>
      <w:marLeft w:val="0"/>
      <w:marRight w:val="0"/>
      <w:marTop w:val="0"/>
      <w:marBottom w:val="0"/>
      <w:divBdr>
        <w:top w:val="none" w:sz="0" w:space="0" w:color="auto"/>
        <w:left w:val="none" w:sz="0" w:space="0" w:color="auto"/>
        <w:bottom w:val="none" w:sz="0" w:space="0" w:color="auto"/>
        <w:right w:val="none" w:sz="0" w:space="0" w:color="auto"/>
      </w:divBdr>
    </w:div>
    <w:div w:id="1616979953">
      <w:bodyDiv w:val="1"/>
      <w:marLeft w:val="0"/>
      <w:marRight w:val="0"/>
      <w:marTop w:val="0"/>
      <w:marBottom w:val="0"/>
      <w:divBdr>
        <w:top w:val="none" w:sz="0" w:space="0" w:color="auto"/>
        <w:left w:val="none" w:sz="0" w:space="0" w:color="auto"/>
        <w:bottom w:val="none" w:sz="0" w:space="0" w:color="auto"/>
        <w:right w:val="none" w:sz="0" w:space="0" w:color="auto"/>
      </w:divBdr>
    </w:div>
    <w:div w:id="1676954934">
      <w:bodyDiv w:val="1"/>
      <w:marLeft w:val="0"/>
      <w:marRight w:val="0"/>
      <w:marTop w:val="0"/>
      <w:marBottom w:val="0"/>
      <w:divBdr>
        <w:top w:val="none" w:sz="0" w:space="0" w:color="auto"/>
        <w:left w:val="none" w:sz="0" w:space="0" w:color="auto"/>
        <w:bottom w:val="none" w:sz="0" w:space="0" w:color="auto"/>
        <w:right w:val="none" w:sz="0" w:space="0" w:color="auto"/>
      </w:divBdr>
      <w:divsChild>
        <w:div w:id="286859399">
          <w:marLeft w:val="0"/>
          <w:marRight w:val="0"/>
          <w:marTop w:val="0"/>
          <w:marBottom w:val="0"/>
          <w:divBdr>
            <w:top w:val="none" w:sz="0" w:space="0" w:color="auto"/>
            <w:left w:val="none" w:sz="0" w:space="0" w:color="auto"/>
            <w:bottom w:val="none" w:sz="0" w:space="0" w:color="auto"/>
            <w:right w:val="none" w:sz="0" w:space="0" w:color="auto"/>
          </w:divBdr>
          <w:divsChild>
            <w:div w:id="1650473084">
              <w:marLeft w:val="0"/>
              <w:marRight w:val="0"/>
              <w:marTop w:val="0"/>
              <w:marBottom w:val="0"/>
              <w:divBdr>
                <w:top w:val="none" w:sz="0" w:space="0" w:color="auto"/>
                <w:left w:val="none" w:sz="0" w:space="0" w:color="auto"/>
                <w:bottom w:val="none" w:sz="0" w:space="0" w:color="auto"/>
                <w:right w:val="none" w:sz="0" w:space="0" w:color="auto"/>
              </w:divBdr>
              <w:divsChild>
                <w:div w:id="79575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166822">
      <w:bodyDiv w:val="1"/>
      <w:marLeft w:val="0"/>
      <w:marRight w:val="0"/>
      <w:marTop w:val="0"/>
      <w:marBottom w:val="0"/>
      <w:divBdr>
        <w:top w:val="none" w:sz="0" w:space="0" w:color="auto"/>
        <w:left w:val="none" w:sz="0" w:space="0" w:color="auto"/>
        <w:bottom w:val="none" w:sz="0" w:space="0" w:color="auto"/>
        <w:right w:val="none" w:sz="0" w:space="0" w:color="auto"/>
      </w:divBdr>
    </w:div>
    <w:div w:id="1684547778">
      <w:bodyDiv w:val="1"/>
      <w:marLeft w:val="0"/>
      <w:marRight w:val="0"/>
      <w:marTop w:val="0"/>
      <w:marBottom w:val="0"/>
      <w:divBdr>
        <w:top w:val="none" w:sz="0" w:space="0" w:color="auto"/>
        <w:left w:val="none" w:sz="0" w:space="0" w:color="auto"/>
        <w:bottom w:val="none" w:sz="0" w:space="0" w:color="auto"/>
        <w:right w:val="none" w:sz="0" w:space="0" w:color="auto"/>
      </w:divBdr>
      <w:divsChild>
        <w:div w:id="2034064193">
          <w:marLeft w:val="0"/>
          <w:marRight w:val="0"/>
          <w:marTop w:val="0"/>
          <w:marBottom w:val="0"/>
          <w:divBdr>
            <w:top w:val="none" w:sz="0" w:space="0" w:color="auto"/>
            <w:left w:val="none" w:sz="0" w:space="0" w:color="auto"/>
            <w:bottom w:val="none" w:sz="0" w:space="0" w:color="auto"/>
            <w:right w:val="none" w:sz="0" w:space="0" w:color="auto"/>
          </w:divBdr>
          <w:divsChild>
            <w:div w:id="216937839">
              <w:marLeft w:val="0"/>
              <w:marRight w:val="0"/>
              <w:marTop w:val="0"/>
              <w:marBottom w:val="0"/>
              <w:divBdr>
                <w:top w:val="none" w:sz="0" w:space="0" w:color="auto"/>
                <w:left w:val="none" w:sz="0" w:space="0" w:color="auto"/>
                <w:bottom w:val="none" w:sz="0" w:space="0" w:color="auto"/>
                <w:right w:val="none" w:sz="0" w:space="0" w:color="auto"/>
              </w:divBdr>
              <w:divsChild>
                <w:div w:id="1378817683">
                  <w:marLeft w:val="0"/>
                  <w:marRight w:val="0"/>
                  <w:marTop w:val="0"/>
                  <w:marBottom w:val="0"/>
                  <w:divBdr>
                    <w:top w:val="none" w:sz="0" w:space="0" w:color="auto"/>
                    <w:left w:val="none" w:sz="0" w:space="0" w:color="auto"/>
                    <w:bottom w:val="none" w:sz="0" w:space="0" w:color="auto"/>
                    <w:right w:val="none" w:sz="0" w:space="0" w:color="auto"/>
                  </w:divBdr>
                  <w:divsChild>
                    <w:div w:id="98835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832546">
      <w:bodyDiv w:val="1"/>
      <w:marLeft w:val="0"/>
      <w:marRight w:val="0"/>
      <w:marTop w:val="0"/>
      <w:marBottom w:val="0"/>
      <w:divBdr>
        <w:top w:val="none" w:sz="0" w:space="0" w:color="auto"/>
        <w:left w:val="none" w:sz="0" w:space="0" w:color="auto"/>
        <w:bottom w:val="none" w:sz="0" w:space="0" w:color="auto"/>
        <w:right w:val="none" w:sz="0" w:space="0" w:color="auto"/>
      </w:divBdr>
      <w:divsChild>
        <w:div w:id="291600478">
          <w:marLeft w:val="0"/>
          <w:marRight w:val="0"/>
          <w:marTop w:val="0"/>
          <w:marBottom w:val="0"/>
          <w:divBdr>
            <w:top w:val="none" w:sz="0" w:space="0" w:color="auto"/>
            <w:left w:val="none" w:sz="0" w:space="0" w:color="auto"/>
            <w:bottom w:val="none" w:sz="0" w:space="0" w:color="auto"/>
            <w:right w:val="none" w:sz="0" w:space="0" w:color="auto"/>
          </w:divBdr>
          <w:divsChild>
            <w:div w:id="1204247455">
              <w:marLeft w:val="0"/>
              <w:marRight w:val="0"/>
              <w:marTop w:val="0"/>
              <w:marBottom w:val="0"/>
              <w:divBdr>
                <w:top w:val="none" w:sz="0" w:space="0" w:color="auto"/>
                <w:left w:val="none" w:sz="0" w:space="0" w:color="auto"/>
                <w:bottom w:val="none" w:sz="0" w:space="0" w:color="auto"/>
                <w:right w:val="none" w:sz="0" w:space="0" w:color="auto"/>
              </w:divBdr>
              <w:divsChild>
                <w:div w:id="592980229">
                  <w:marLeft w:val="0"/>
                  <w:marRight w:val="0"/>
                  <w:marTop w:val="0"/>
                  <w:marBottom w:val="0"/>
                  <w:divBdr>
                    <w:top w:val="none" w:sz="0" w:space="0" w:color="auto"/>
                    <w:left w:val="none" w:sz="0" w:space="0" w:color="auto"/>
                    <w:bottom w:val="none" w:sz="0" w:space="0" w:color="auto"/>
                    <w:right w:val="none" w:sz="0" w:space="0" w:color="auto"/>
                  </w:divBdr>
                  <w:divsChild>
                    <w:div w:id="5947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09037">
      <w:bodyDiv w:val="1"/>
      <w:marLeft w:val="0"/>
      <w:marRight w:val="0"/>
      <w:marTop w:val="0"/>
      <w:marBottom w:val="0"/>
      <w:divBdr>
        <w:top w:val="none" w:sz="0" w:space="0" w:color="auto"/>
        <w:left w:val="none" w:sz="0" w:space="0" w:color="auto"/>
        <w:bottom w:val="none" w:sz="0" w:space="0" w:color="auto"/>
        <w:right w:val="none" w:sz="0" w:space="0" w:color="auto"/>
      </w:divBdr>
    </w:div>
    <w:div w:id="1731072612">
      <w:bodyDiv w:val="1"/>
      <w:marLeft w:val="0"/>
      <w:marRight w:val="0"/>
      <w:marTop w:val="0"/>
      <w:marBottom w:val="0"/>
      <w:divBdr>
        <w:top w:val="none" w:sz="0" w:space="0" w:color="auto"/>
        <w:left w:val="none" w:sz="0" w:space="0" w:color="auto"/>
        <w:bottom w:val="none" w:sz="0" w:space="0" w:color="auto"/>
        <w:right w:val="none" w:sz="0" w:space="0" w:color="auto"/>
      </w:divBdr>
    </w:div>
    <w:div w:id="1749572831">
      <w:bodyDiv w:val="1"/>
      <w:marLeft w:val="0"/>
      <w:marRight w:val="0"/>
      <w:marTop w:val="0"/>
      <w:marBottom w:val="0"/>
      <w:divBdr>
        <w:top w:val="none" w:sz="0" w:space="0" w:color="auto"/>
        <w:left w:val="none" w:sz="0" w:space="0" w:color="auto"/>
        <w:bottom w:val="none" w:sz="0" w:space="0" w:color="auto"/>
        <w:right w:val="none" w:sz="0" w:space="0" w:color="auto"/>
      </w:divBdr>
      <w:divsChild>
        <w:div w:id="134489273">
          <w:marLeft w:val="0"/>
          <w:marRight w:val="0"/>
          <w:marTop w:val="0"/>
          <w:marBottom w:val="0"/>
          <w:divBdr>
            <w:top w:val="none" w:sz="0" w:space="0" w:color="auto"/>
            <w:left w:val="none" w:sz="0" w:space="0" w:color="auto"/>
            <w:bottom w:val="none" w:sz="0" w:space="0" w:color="auto"/>
            <w:right w:val="none" w:sz="0" w:space="0" w:color="auto"/>
          </w:divBdr>
          <w:divsChild>
            <w:div w:id="974136920">
              <w:marLeft w:val="0"/>
              <w:marRight w:val="0"/>
              <w:marTop w:val="0"/>
              <w:marBottom w:val="0"/>
              <w:divBdr>
                <w:top w:val="none" w:sz="0" w:space="0" w:color="auto"/>
                <w:left w:val="none" w:sz="0" w:space="0" w:color="auto"/>
                <w:bottom w:val="none" w:sz="0" w:space="0" w:color="auto"/>
                <w:right w:val="none" w:sz="0" w:space="0" w:color="auto"/>
              </w:divBdr>
              <w:divsChild>
                <w:div w:id="87281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129238">
      <w:bodyDiv w:val="1"/>
      <w:marLeft w:val="0"/>
      <w:marRight w:val="0"/>
      <w:marTop w:val="0"/>
      <w:marBottom w:val="0"/>
      <w:divBdr>
        <w:top w:val="none" w:sz="0" w:space="0" w:color="auto"/>
        <w:left w:val="none" w:sz="0" w:space="0" w:color="auto"/>
        <w:bottom w:val="none" w:sz="0" w:space="0" w:color="auto"/>
        <w:right w:val="none" w:sz="0" w:space="0" w:color="auto"/>
      </w:divBdr>
      <w:divsChild>
        <w:div w:id="781731607">
          <w:marLeft w:val="0"/>
          <w:marRight w:val="0"/>
          <w:marTop w:val="0"/>
          <w:marBottom w:val="0"/>
          <w:divBdr>
            <w:top w:val="none" w:sz="0" w:space="0" w:color="auto"/>
            <w:left w:val="none" w:sz="0" w:space="0" w:color="auto"/>
            <w:bottom w:val="none" w:sz="0" w:space="0" w:color="auto"/>
            <w:right w:val="none" w:sz="0" w:space="0" w:color="auto"/>
          </w:divBdr>
          <w:divsChild>
            <w:div w:id="1780178254">
              <w:marLeft w:val="0"/>
              <w:marRight w:val="0"/>
              <w:marTop w:val="0"/>
              <w:marBottom w:val="0"/>
              <w:divBdr>
                <w:top w:val="none" w:sz="0" w:space="0" w:color="auto"/>
                <w:left w:val="none" w:sz="0" w:space="0" w:color="auto"/>
                <w:bottom w:val="none" w:sz="0" w:space="0" w:color="auto"/>
                <w:right w:val="none" w:sz="0" w:space="0" w:color="auto"/>
              </w:divBdr>
              <w:divsChild>
                <w:div w:id="80330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532088">
      <w:bodyDiv w:val="1"/>
      <w:marLeft w:val="0"/>
      <w:marRight w:val="0"/>
      <w:marTop w:val="0"/>
      <w:marBottom w:val="0"/>
      <w:divBdr>
        <w:top w:val="none" w:sz="0" w:space="0" w:color="auto"/>
        <w:left w:val="none" w:sz="0" w:space="0" w:color="auto"/>
        <w:bottom w:val="none" w:sz="0" w:space="0" w:color="auto"/>
        <w:right w:val="none" w:sz="0" w:space="0" w:color="auto"/>
      </w:divBdr>
      <w:divsChild>
        <w:div w:id="627781244">
          <w:marLeft w:val="0"/>
          <w:marRight w:val="0"/>
          <w:marTop w:val="0"/>
          <w:marBottom w:val="0"/>
          <w:divBdr>
            <w:top w:val="none" w:sz="0" w:space="0" w:color="auto"/>
            <w:left w:val="none" w:sz="0" w:space="0" w:color="auto"/>
            <w:bottom w:val="none" w:sz="0" w:space="0" w:color="auto"/>
            <w:right w:val="none" w:sz="0" w:space="0" w:color="auto"/>
          </w:divBdr>
          <w:divsChild>
            <w:div w:id="210962553">
              <w:marLeft w:val="0"/>
              <w:marRight w:val="0"/>
              <w:marTop w:val="0"/>
              <w:marBottom w:val="0"/>
              <w:divBdr>
                <w:top w:val="none" w:sz="0" w:space="0" w:color="auto"/>
                <w:left w:val="none" w:sz="0" w:space="0" w:color="auto"/>
                <w:bottom w:val="none" w:sz="0" w:space="0" w:color="auto"/>
                <w:right w:val="none" w:sz="0" w:space="0" w:color="auto"/>
              </w:divBdr>
              <w:divsChild>
                <w:div w:id="10940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751988">
      <w:bodyDiv w:val="1"/>
      <w:marLeft w:val="0"/>
      <w:marRight w:val="0"/>
      <w:marTop w:val="0"/>
      <w:marBottom w:val="0"/>
      <w:divBdr>
        <w:top w:val="none" w:sz="0" w:space="0" w:color="auto"/>
        <w:left w:val="none" w:sz="0" w:space="0" w:color="auto"/>
        <w:bottom w:val="none" w:sz="0" w:space="0" w:color="auto"/>
        <w:right w:val="none" w:sz="0" w:space="0" w:color="auto"/>
      </w:divBdr>
      <w:divsChild>
        <w:div w:id="219363928">
          <w:marLeft w:val="0"/>
          <w:marRight w:val="0"/>
          <w:marTop w:val="0"/>
          <w:marBottom w:val="0"/>
          <w:divBdr>
            <w:top w:val="none" w:sz="0" w:space="0" w:color="auto"/>
            <w:left w:val="none" w:sz="0" w:space="0" w:color="auto"/>
            <w:bottom w:val="none" w:sz="0" w:space="0" w:color="auto"/>
            <w:right w:val="none" w:sz="0" w:space="0" w:color="auto"/>
          </w:divBdr>
          <w:divsChild>
            <w:div w:id="1426730221">
              <w:marLeft w:val="0"/>
              <w:marRight w:val="0"/>
              <w:marTop w:val="0"/>
              <w:marBottom w:val="0"/>
              <w:divBdr>
                <w:top w:val="none" w:sz="0" w:space="0" w:color="auto"/>
                <w:left w:val="none" w:sz="0" w:space="0" w:color="auto"/>
                <w:bottom w:val="none" w:sz="0" w:space="0" w:color="auto"/>
                <w:right w:val="none" w:sz="0" w:space="0" w:color="auto"/>
              </w:divBdr>
              <w:divsChild>
                <w:div w:id="175597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602190">
      <w:bodyDiv w:val="1"/>
      <w:marLeft w:val="0"/>
      <w:marRight w:val="0"/>
      <w:marTop w:val="0"/>
      <w:marBottom w:val="0"/>
      <w:divBdr>
        <w:top w:val="none" w:sz="0" w:space="0" w:color="auto"/>
        <w:left w:val="none" w:sz="0" w:space="0" w:color="auto"/>
        <w:bottom w:val="none" w:sz="0" w:space="0" w:color="auto"/>
        <w:right w:val="none" w:sz="0" w:space="0" w:color="auto"/>
      </w:divBdr>
      <w:divsChild>
        <w:div w:id="230849044">
          <w:marLeft w:val="0"/>
          <w:marRight w:val="0"/>
          <w:marTop w:val="0"/>
          <w:marBottom w:val="0"/>
          <w:divBdr>
            <w:top w:val="none" w:sz="0" w:space="0" w:color="auto"/>
            <w:left w:val="none" w:sz="0" w:space="0" w:color="auto"/>
            <w:bottom w:val="none" w:sz="0" w:space="0" w:color="auto"/>
            <w:right w:val="none" w:sz="0" w:space="0" w:color="auto"/>
          </w:divBdr>
          <w:divsChild>
            <w:div w:id="530842008">
              <w:marLeft w:val="0"/>
              <w:marRight w:val="0"/>
              <w:marTop w:val="0"/>
              <w:marBottom w:val="0"/>
              <w:divBdr>
                <w:top w:val="none" w:sz="0" w:space="0" w:color="auto"/>
                <w:left w:val="none" w:sz="0" w:space="0" w:color="auto"/>
                <w:bottom w:val="none" w:sz="0" w:space="0" w:color="auto"/>
                <w:right w:val="none" w:sz="0" w:space="0" w:color="auto"/>
              </w:divBdr>
              <w:divsChild>
                <w:div w:id="1441875463">
                  <w:marLeft w:val="0"/>
                  <w:marRight w:val="0"/>
                  <w:marTop w:val="0"/>
                  <w:marBottom w:val="0"/>
                  <w:divBdr>
                    <w:top w:val="none" w:sz="0" w:space="0" w:color="auto"/>
                    <w:left w:val="none" w:sz="0" w:space="0" w:color="auto"/>
                    <w:bottom w:val="none" w:sz="0" w:space="0" w:color="auto"/>
                    <w:right w:val="none" w:sz="0" w:space="0" w:color="auto"/>
                  </w:divBdr>
                </w:div>
              </w:divsChild>
            </w:div>
            <w:div w:id="1501264306">
              <w:marLeft w:val="0"/>
              <w:marRight w:val="0"/>
              <w:marTop w:val="0"/>
              <w:marBottom w:val="0"/>
              <w:divBdr>
                <w:top w:val="none" w:sz="0" w:space="0" w:color="auto"/>
                <w:left w:val="none" w:sz="0" w:space="0" w:color="auto"/>
                <w:bottom w:val="none" w:sz="0" w:space="0" w:color="auto"/>
                <w:right w:val="none" w:sz="0" w:space="0" w:color="auto"/>
              </w:divBdr>
              <w:divsChild>
                <w:div w:id="172112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358460">
      <w:bodyDiv w:val="1"/>
      <w:marLeft w:val="0"/>
      <w:marRight w:val="0"/>
      <w:marTop w:val="0"/>
      <w:marBottom w:val="0"/>
      <w:divBdr>
        <w:top w:val="none" w:sz="0" w:space="0" w:color="auto"/>
        <w:left w:val="none" w:sz="0" w:space="0" w:color="auto"/>
        <w:bottom w:val="none" w:sz="0" w:space="0" w:color="auto"/>
        <w:right w:val="none" w:sz="0" w:space="0" w:color="auto"/>
      </w:divBdr>
      <w:divsChild>
        <w:div w:id="57941133">
          <w:marLeft w:val="0"/>
          <w:marRight w:val="0"/>
          <w:marTop w:val="0"/>
          <w:marBottom w:val="0"/>
          <w:divBdr>
            <w:top w:val="none" w:sz="0" w:space="0" w:color="auto"/>
            <w:left w:val="none" w:sz="0" w:space="0" w:color="auto"/>
            <w:bottom w:val="none" w:sz="0" w:space="0" w:color="auto"/>
            <w:right w:val="none" w:sz="0" w:space="0" w:color="auto"/>
          </w:divBdr>
          <w:divsChild>
            <w:div w:id="1728189985">
              <w:marLeft w:val="0"/>
              <w:marRight w:val="0"/>
              <w:marTop w:val="0"/>
              <w:marBottom w:val="0"/>
              <w:divBdr>
                <w:top w:val="none" w:sz="0" w:space="0" w:color="auto"/>
                <w:left w:val="none" w:sz="0" w:space="0" w:color="auto"/>
                <w:bottom w:val="none" w:sz="0" w:space="0" w:color="auto"/>
                <w:right w:val="none" w:sz="0" w:space="0" w:color="auto"/>
              </w:divBdr>
              <w:divsChild>
                <w:div w:id="131880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14478">
      <w:bodyDiv w:val="1"/>
      <w:marLeft w:val="0"/>
      <w:marRight w:val="0"/>
      <w:marTop w:val="0"/>
      <w:marBottom w:val="0"/>
      <w:divBdr>
        <w:top w:val="none" w:sz="0" w:space="0" w:color="auto"/>
        <w:left w:val="none" w:sz="0" w:space="0" w:color="auto"/>
        <w:bottom w:val="none" w:sz="0" w:space="0" w:color="auto"/>
        <w:right w:val="none" w:sz="0" w:space="0" w:color="auto"/>
      </w:divBdr>
      <w:divsChild>
        <w:div w:id="513306448">
          <w:marLeft w:val="0"/>
          <w:marRight w:val="0"/>
          <w:marTop w:val="0"/>
          <w:marBottom w:val="0"/>
          <w:divBdr>
            <w:top w:val="none" w:sz="0" w:space="0" w:color="auto"/>
            <w:left w:val="none" w:sz="0" w:space="0" w:color="auto"/>
            <w:bottom w:val="none" w:sz="0" w:space="0" w:color="auto"/>
            <w:right w:val="none" w:sz="0" w:space="0" w:color="auto"/>
          </w:divBdr>
          <w:divsChild>
            <w:div w:id="1012924694">
              <w:marLeft w:val="0"/>
              <w:marRight w:val="0"/>
              <w:marTop w:val="0"/>
              <w:marBottom w:val="0"/>
              <w:divBdr>
                <w:top w:val="none" w:sz="0" w:space="0" w:color="auto"/>
                <w:left w:val="none" w:sz="0" w:space="0" w:color="auto"/>
                <w:bottom w:val="none" w:sz="0" w:space="0" w:color="auto"/>
                <w:right w:val="none" w:sz="0" w:space="0" w:color="auto"/>
              </w:divBdr>
              <w:divsChild>
                <w:div w:id="36641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73900">
      <w:bodyDiv w:val="1"/>
      <w:marLeft w:val="0"/>
      <w:marRight w:val="0"/>
      <w:marTop w:val="0"/>
      <w:marBottom w:val="0"/>
      <w:divBdr>
        <w:top w:val="none" w:sz="0" w:space="0" w:color="auto"/>
        <w:left w:val="none" w:sz="0" w:space="0" w:color="auto"/>
        <w:bottom w:val="none" w:sz="0" w:space="0" w:color="auto"/>
        <w:right w:val="none" w:sz="0" w:space="0" w:color="auto"/>
      </w:divBdr>
    </w:div>
    <w:div w:id="1872718198">
      <w:bodyDiv w:val="1"/>
      <w:marLeft w:val="0"/>
      <w:marRight w:val="0"/>
      <w:marTop w:val="0"/>
      <w:marBottom w:val="0"/>
      <w:divBdr>
        <w:top w:val="none" w:sz="0" w:space="0" w:color="auto"/>
        <w:left w:val="none" w:sz="0" w:space="0" w:color="auto"/>
        <w:bottom w:val="none" w:sz="0" w:space="0" w:color="auto"/>
        <w:right w:val="none" w:sz="0" w:space="0" w:color="auto"/>
      </w:divBdr>
      <w:divsChild>
        <w:div w:id="1810853775">
          <w:marLeft w:val="0"/>
          <w:marRight w:val="0"/>
          <w:marTop w:val="0"/>
          <w:marBottom w:val="0"/>
          <w:divBdr>
            <w:top w:val="none" w:sz="0" w:space="0" w:color="auto"/>
            <w:left w:val="none" w:sz="0" w:space="0" w:color="auto"/>
            <w:bottom w:val="none" w:sz="0" w:space="0" w:color="auto"/>
            <w:right w:val="none" w:sz="0" w:space="0" w:color="auto"/>
          </w:divBdr>
          <w:divsChild>
            <w:div w:id="1939368266">
              <w:marLeft w:val="0"/>
              <w:marRight w:val="0"/>
              <w:marTop w:val="0"/>
              <w:marBottom w:val="0"/>
              <w:divBdr>
                <w:top w:val="none" w:sz="0" w:space="0" w:color="auto"/>
                <w:left w:val="none" w:sz="0" w:space="0" w:color="auto"/>
                <w:bottom w:val="none" w:sz="0" w:space="0" w:color="auto"/>
                <w:right w:val="none" w:sz="0" w:space="0" w:color="auto"/>
              </w:divBdr>
              <w:divsChild>
                <w:div w:id="1194221915">
                  <w:marLeft w:val="0"/>
                  <w:marRight w:val="0"/>
                  <w:marTop w:val="0"/>
                  <w:marBottom w:val="0"/>
                  <w:divBdr>
                    <w:top w:val="none" w:sz="0" w:space="0" w:color="auto"/>
                    <w:left w:val="none" w:sz="0" w:space="0" w:color="auto"/>
                    <w:bottom w:val="none" w:sz="0" w:space="0" w:color="auto"/>
                    <w:right w:val="none" w:sz="0" w:space="0" w:color="auto"/>
                  </w:divBdr>
                  <w:divsChild>
                    <w:div w:id="61591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127855">
      <w:bodyDiv w:val="1"/>
      <w:marLeft w:val="0"/>
      <w:marRight w:val="0"/>
      <w:marTop w:val="0"/>
      <w:marBottom w:val="0"/>
      <w:divBdr>
        <w:top w:val="none" w:sz="0" w:space="0" w:color="auto"/>
        <w:left w:val="none" w:sz="0" w:space="0" w:color="auto"/>
        <w:bottom w:val="none" w:sz="0" w:space="0" w:color="auto"/>
        <w:right w:val="none" w:sz="0" w:space="0" w:color="auto"/>
      </w:divBdr>
      <w:divsChild>
        <w:div w:id="1978678349">
          <w:marLeft w:val="0"/>
          <w:marRight w:val="0"/>
          <w:marTop w:val="0"/>
          <w:marBottom w:val="0"/>
          <w:divBdr>
            <w:top w:val="none" w:sz="0" w:space="0" w:color="auto"/>
            <w:left w:val="none" w:sz="0" w:space="0" w:color="auto"/>
            <w:bottom w:val="none" w:sz="0" w:space="0" w:color="auto"/>
            <w:right w:val="none" w:sz="0" w:space="0" w:color="auto"/>
          </w:divBdr>
          <w:divsChild>
            <w:div w:id="1982228457">
              <w:marLeft w:val="0"/>
              <w:marRight w:val="0"/>
              <w:marTop w:val="0"/>
              <w:marBottom w:val="0"/>
              <w:divBdr>
                <w:top w:val="none" w:sz="0" w:space="0" w:color="auto"/>
                <w:left w:val="none" w:sz="0" w:space="0" w:color="auto"/>
                <w:bottom w:val="none" w:sz="0" w:space="0" w:color="auto"/>
                <w:right w:val="none" w:sz="0" w:space="0" w:color="auto"/>
              </w:divBdr>
              <w:divsChild>
                <w:div w:id="15237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90540">
      <w:bodyDiv w:val="1"/>
      <w:marLeft w:val="0"/>
      <w:marRight w:val="0"/>
      <w:marTop w:val="0"/>
      <w:marBottom w:val="0"/>
      <w:divBdr>
        <w:top w:val="none" w:sz="0" w:space="0" w:color="auto"/>
        <w:left w:val="none" w:sz="0" w:space="0" w:color="auto"/>
        <w:bottom w:val="none" w:sz="0" w:space="0" w:color="auto"/>
        <w:right w:val="none" w:sz="0" w:space="0" w:color="auto"/>
      </w:divBdr>
      <w:divsChild>
        <w:div w:id="2108573247">
          <w:marLeft w:val="0"/>
          <w:marRight w:val="0"/>
          <w:marTop w:val="0"/>
          <w:marBottom w:val="0"/>
          <w:divBdr>
            <w:top w:val="none" w:sz="0" w:space="0" w:color="auto"/>
            <w:left w:val="none" w:sz="0" w:space="0" w:color="auto"/>
            <w:bottom w:val="none" w:sz="0" w:space="0" w:color="auto"/>
            <w:right w:val="none" w:sz="0" w:space="0" w:color="auto"/>
          </w:divBdr>
          <w:divsChild>
            <w:div w:id="488061155">
              <w:marLeft w:val="0"/>
              <w:marRight w:val="0"/>
              <w:marTop w:val="0"/>
              <w:marBottom w:val="0"/>
              <w:divBdr>
                <w:top w:val="none" w:sz="0" w:space="0" w:color="auto"/>
                <w:left w:val="none" w:sz="0" w:space="0" w:color="auto"/>
                <w:bottom w:val="none" w:sz="0" w:space="0" w:color="auto"/>
                <w:right w:val="none" w:sz="0" w:space="0" w:color="auto"/>
              </w:divBdr>
              <w:divsChild>
                <w:div w:id="11377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299216">
      <w:bodyDiv w:val="1"/>
      <w:marLeft w:val="0"/>
      <w:marRight w:val="0"/>
      <w:marTop w:val="0"/>
      <w:marBottom w:val="0"/>
      <w:divBdr>
        <w:top w:val="none" w:sz="0" w:space="0" w:color="auto"/>
        <w:left w:val="none" w:sz="0" w:space="0" w:color="auto"/>
        <w:bottom w:val="none" w:sz="0" w:space="0" w:color="auto"/>
        <w:right w:val="none" w:sz="0" w:space="0" w:color="auto"/>
      </w:divBdr>
    </w:div>
    <w:div w:id="1894078025">
      <w:bodyDiv w:val="1"/>
      <w:marLeft w:val="0"/>
      <w:marRight w:val="0"/>
      <w:marTop w:val="0"/>
      <w:marBottom w:val="0"/>
      <w:divBdr>
        <w:top w:val="none" w:sz="0" w:space="0" w:color="auto"/>
        <w:left w:val="none" w:sz="0" w:space="0" w:color="auto"/>
        <w:bottom w:val="none" w:sz="0" w:space="0" w:color="auto"/>
        <w:right w:val="none" w:sz="0" w:space="0" w:color="auto"/>
      </w:divBdr>
      <w:divsChild>
        <w:div w:id="749622664">
          <w:marLeft w:val="0"/>
          <w:marRight w:val="0"/>
          <w:marTop w:val="0"/>
          <w:marBottom w:val="0"/>
          <w:divBdr>
            <w:top w:val="none" w:sz="0" w:space="0" w:color="auto"/>
            <w:left w:val="none" w:sz="0" w:space="0" w:color="auto"/>
            <w:bottom w:val="none" w:sz="0" w:space="0" w:color="auto"/>
            <w:right w:val="none" w:sz="0" w:space="0" w:color="auto"/>
          </w:divBdr>
          <w:divsChild>
            <w:div w:id="1927223252">
              <w:marLeft w:val="0"/>
              <w:marRight w:val="0"/>
              <w:marTop w:val="0"/>
              <w:marBottom w:val="0"/>
              <w:divBdr>
                <w:top w:val="none" w:sz="0" w:space="0" w:color="auto"/>
                <w:left w:val="none" w:sz="0" w:space="0" w:color="auto"/>
                <w:bottom w:val="none" w:sz="0" w:space="0" w:color="auto"/>
                <w:right w:val="none" w:sz="0" w:space="0" w:color="auto"/>
              </w:divBdr>
              <w:divsChild>
                <w:div w:id="119415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200275">
      <w:bodyDiv w:val="1"/>
      <w:marLeft w:val="0"/>
      <w:marRight w:val="0"/>
      <w:marTop w:val="0"/>
      <w:marBottom w:val="0"/>
      <w:divBdr>
        <w:top w:val="none" w:sz="0" w:space="0" w:color="auto"/>
        <w:left w:val="none" w:sz="0" w:space="0" w:color="auto"/>
        <w:bottom w:val="none" w:sz="0" w:space="0" w:color="auto"/>
        <w:right w:val="none" w:sz="0" w:space="0" w:color="auto"/>
      </w:divBdr>
      <w:divsChild>
        <w:div w:id="897978275">
          <w:marLeft w:val="0"/>
          <w:marRight w:val="0"/>
          <w:marTop w:val="0"/>
          <w:marBottom w:val="0"/>
          <w:divBdr>
            <w:top w:val="none" w:sz="0" w:space="0" w:color="auto"/>
            <w:left w:val="none" w:sz="0" w:space="0" w:color="auto"/>
            <w:bottom w:val="none" w:sz="0" w:space="0" w:color="auto"/>
            <w:right w:val="none" w:sz="0" w:space="0" w:color="auto"/>
          </w:divBdr>
          <w:divsChild>
            <w:div w:id="1478448579">
              <w:marLeft w:val="0"/>
              <w:marRight w:val="0"/>
              <w:marTop w:val="0"/>
              <w:marBottom w:val="0"/>
              <w:divBdr>
                <w:top w:val="none" w:sz="0" w:space="0" w:color="auto"/>
                <w:left w:val="none" w:sz="0" w:space="0" w:color="auto"/>
                <w:bottom w:val="none" w:sz="0" w:space="0" w:color="auto"/>
                <w:right w:val="none" w:sz="0" w:space="0" w:color="auto"/>
              </w:divBdr>
              <w:divsChild>
                <w:div w:id="87415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38580">
      <w:bodyDiv w:val="1"/>
      <w:marLeft w:val="0"/>
      <w:marRight w:val="0"/>
      <w:marTop w:val="0"/>
      <w:marBottom w:val="0"/>
      <w:divBdr>
        <w:top w:val="none" w:sz="0" w:space="0" w:color="auto"/>
        <w:left w:val="none" w:sz="0" w:space="0" w:color="auto"/>
        <w:bottom w:val="none" w:sz="0" w:space="0" w:color="auto"/>
        <w:right w:val="none" w:sz="0" w:space="0" w:color="auto"/>
      </w:divBdr>
      <w:divsChild>
        <w:div w:id="305597113">
          <w:marLeft w:val="0"/>
          <w:marRight w:val="0"/>
          <w:marTop w:val="0"/>
          <w:marBottom w:val="0"/>
          <w:divBdr>
            <w:top w:val="none" w:sz="0" w:space="0" w:color="auto"/>
            <w:left w:val="none" w:sz="0" w:space="0" w:color="auto"/>
            <w:bottom w:val="none" w:sz="0" w:space="0" w:color="auto"/>
            <w:right w:val="none" w:sz="0" w:space="0" w:color="auto"/>
          </w:divBdr>
          <w:divsChild>
            <w:div w:id="1416049514">
              <w:marLeft w:val="0"/>
              <w:marRight w:val="0"/>
              <w:marTop w:val="0"/>
              <w:marBottom w:val="0"/>
              <w:divBdr>
                <w:top w:val="none" w:sz="0" w:space="0" w:color="auto"/>
                <w:left w:val="none" w:sz="0" w:space="0" w:color="auto"/>
                <w:bottom w:val="none" w:sz="0" w:space="0" w:color="auto"/>
                <w:right w:val="none" w:sz="0" w:space="0" w:color="auto"/>
              </w:divBdr>
              <w:divsChild>
                <w:div w:id="15908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960572">
      <w:bodyDiv w:val="1"/>
      <w:marLeft w:val="0"/>
      <w:marRight w:val="0"/>
      <w:marTop w:val="0"/>
      <w:marBottom w:val="0"/>
      <w:divBdr>
        <w:top w:val="none" w:sz="0" w:space="0" w:color="auto"/>
        <w:left w:val="none" w:sz="0" w:space="0" w:color="auto"/>
        <w:bottom w:val="none" w:sz="0" w:space="0" w:color="auto"/>
        <w:right w:val="none" w:sz="0" w:space="0" w:color="auto"/>
      </w:divBdr>
    </w:div>
    <w:div w:id="1957368586">
      <w:bodyDiv w:val="1"/>
      <w:marLeft w:val="0"/>
      <w:marRight w:val="0"/>
      <w:marTop w:val="0"/>
      <w:marBottom w:val="0"/>
      <w:divBdr>
        <w:top w:val="none" w:sz="0" w:space="0" w:color="auto"/>
        <w:left w:val="none" w:sz="0" w:space="0" w:color="auto"/>
        <w:bottom w:val="none" w:sz="0" w:space="0" w:color="auto"/>
        <w:right w:val="none" w:sz="0" w:space="0" w:color="auto"/>
      </w:divBdr>
      <w:divsChild>
        <w:div w:id="22755792">
          <w:marLeft w:val="0"/>
          <w:marRight w:val="0"/>
          <w:marTop w:val="0"/>
          <w:marBottom w:val="0"/>
          <w:divBdr>
            <w:top w:val="none" w:sz="0" w:space="0" w:color="auto"/>
            <w:left w:val="none" w:sz="0" w:space="0" w:color="auto"/>
            <w:bottom w:val="none" w:sz="0" w:space="0" w:color="auto"/>
            <w:right w:val="none" w:sz="0" w:space="0" w:color="auto"/>
          </w:divBdr>
          <w:divsChild>
            <w:div w:id="2100327889">
              <w:marLeft w:val="0"/>
              <w:marRight w:val="0"/>
              <w:marTop w:val="0"/>
              <w:marBottom w:val="0"/>
              <w:divBdr>
                <w:top w:val="none" w:sz="0" w:space="0" w:color="auto"/>
                <w:left w:val="none" w:sz="0" w:space="0" w:color="auto"/>
                <w:bottom w:val="none" w:sz="0" w:space="0" w:color="auto"/>
                <w:right w:val="none" w:sz="0" w:space="0" w:color="auto"/>
              </w:divBdr>
              <w:divsChild>
                <w:div w:id="123971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629921">
      <w:bodyDiv w:val="1"/>
      <w:marLeft w:val="0"/>
      <w:marRight w:val="0"/>
      <w:marTop w:val="0"/>
      <w:marBottom w:val="0"/>
      <w:divBdr>
        <w:top w:val="none" w:sz="0" w:space="0" w:color="auto"/>
        <w:left w:val="none" w:sz="0" w:space="0" w:color="auto"/>
        <w:bottom w:val="none" w:sz="0" w:space="0" w:color="auto"/>
        <w:right w:val="none" w:sz="0" w:space="0" w:color="auto"/>
      </w:divBdr>
      <w:divsChild>
        <w:div w:id="1434738674">
          <w:marLeft w:val="0"/>
          <w:marRight w:val="0"/>
          <w:marTop w:val="0"/>
          <w:marBottom w:val="0"/>
          <w:divBdr>
            <w:top w:val="none" w:sz="0" w:space="0" w:color="auto"/>
            <w:left w:val="none" w:sz="0" w:space="0" w:color="auto"/>
            <w:bottom w:val="none" w:sz="0" w:space="0" w:color="auto"/>
            <w:right w:val="none" w:sz="0" w:space="0" w:color="auto"/>
          </w:divBdr>
          <w:divsChild>
            <w:div w:id="52434487">
              <w:marLeft w:val="0"/>
              <w:marRight w:val="0"/>
              <w:marTop w:val="0"/>
              <w:marBottom w:val="0"/>
              <w:divBdr>
                <w:top w:val="none" w:sz="0" w:space="0" w:color="auto"/>
                <w:left w:val="none" w:sz="0" w:space="0" w:color="auto"/>
                <w:bottom w:val="none" w:sz="0" w:space="0" w:color="auto"/>
                <w:right w:val="none" w:sz="0" w:space="0" w:color="auto"/>
              </w:divBdr>
              <w:divsChild>
                <w:div w:id="3963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24224">
      <w:bodyDiv w:val="1"/>
      <w:marLeft w:val="0"/>
      <w:marRight w:val="0"/>
      <w:marTop w:val="0"/>
      <w:marBottom w:val="0"/>
      <w:divBdr>
        <w:top w:val="none" w:sz="0" w:space="0" w:color="auto"/>
        <w:left w:val="none" w:sz="0" w:space="0" w:color="auto"/>
        <w:bottom w:val="none" w:sz="0" w:space="0" w:color="auto"/>
        <w:right w:val="none" w:sz="0" w:space="0" w:color="auto"/>
      </w:divBdr>
      <w:divsChild>
        <w:div w:id="296493368">
          <w:marLeft w:val="0"/>
          <w:marRight w:val="0"/>
          <w:marTop w:val="0"/>
          <w:marBottom w:val="0"/>
          <w:divBdr>
            <w:top w:val="none" w:sz="0" w:space="0" w:color="auto"/>
            <w:left w:val="none" w:sz="0" w:space="0" w:color="auto"/>
            <w:bottom w:val="none" w:sz="0" w:space="0" w:color="auto"/>
            <w:right w:val="none" w:sz="0" w:space="0" w:color="auto"/>
          </w:divBdr>
          <w:divsChild>
            <w:div w:id="186526179">
              <w:marLeft w:val="0"/>
              <w:marRight w:val="0"/>
              <w:marTop w:val="0"/>
              <w:marBottom w:val="0"/>
              <w:divBdr>
                <w:top w:val="none" w:sz="0" w:space="0" w:color="auto"/>
                <w:left w:val="none" w:sz="0" w:space="0" w:color="auto"/>
                <w:bottom w:val="none" w:sz="0" w:space="0" w:color="auto"/>
                <w:right w:val="none" w:sz="0" w:space="0" w:color="auto"/>
              </w:divBdr>
              <w:divsChild>
                <w:div w:id="984971229">
                  <w:marLeft w:val="0"/>
                  <w:marRight w:val="0"/>
                  <w:marTop w:val="0"/>
                  <w:marBottom w:val="0"/>
                  <w:divBdr>
                    <w:top w:val="none" w:sz="0" w:space="0" w:color="auto"/>
                    <w:left w:val="none" w:sz="0" w:space="0" w:color="auto"/>
                    <w:bottom w:val="none" w:sz="0" w:space="0" w:color="auto"/>
                    <w:right w:val="none" w:sz="0" w:space="0" w:color="auto"/>
                  </w:divBdr>
                </w:div>
              </w:divsChild>
            </w:div>
            <w:div w:id="352079110">
              <w:marLeft w:val="0"/>
              <w:marRight w:val="0"/>
              <w:marTop w:val="0"/>
              <w:marBottom w:val="0"/>
              <w:divBdr>
                <w:top w:val="none" w:sz="0" w:space="0" w:color="auto"/>
                <w:left w:val="none" w:sz="0" w:space="0" w:color="auto"/>
                <w:bottom w:val="none" w:sz="0" w:space="0" w:color="auto"/>
                <w:right w:val="none" w:sz="0" w:space="0" w:color="auto"/>
              </w:divBdr>
              <w:divsChild>
                <w:div w:id="5755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393260">
      <w:bodyDiv w:val="1"/>
      <w:marLeft w:val="0"/>
      <w:marRight w:val="0"/>
      <w:marTop w:val="0"/>
      <w:marBottom w:val="0"/>
      <w:divBdr>
        <w:top w:val="none" w:sz="0" w:space="0" w:color="auto"/>
        <w:left w:val="none" w:sz="0" w:space="0" w:color="auto"/>
        <w:bottom w:val="none" w:sz="0" w:space="0" w:color="auto"/>
        <w:right w:val="none" w:sz="0" w:space="0" w:color="auto"/>
      </w:divBdr>
      <w:divsChild>
        <w:div w:id="1501047474">
          <w:marLeft w:val="0"/>
          <w:marRight w:val="0"/>
          <w:marTop w:val="0"/>
          <w:marBottom w:val="0"/>
          <w:divBdr>
            <w:top w:val="none" w:sz="0" w:space="0" w:color="auto"/>
            <w:left w:val="none" w:sz="0" w:space="0" w:color="auto"/>
            <w:bottom w:val="none" w:sz="0" w:space="0" w:color="auto"/>
            <w:right w:val="none" w:sz="0" w:space="0" w:color="auto"/>
          </w:divBdr>
          <w:divsChild>
            <w:div w:id="1722097195">
              <w:marLeft w:val="0"/>
              <w:marRight w:val="0"/>
              <w:marTop w:val="0"/>
              <w:marBottom w:val="0"/>
              <w:divBdr>
                <w:top w:val="none" w:sz="0" w:space="0" w:color="auto"/>
                <w:left w:val="none" w:sz="0" w:space="0" w:color="auto"/>
                <w:bottom w:val="none" w:sz="0" w:space="0" w:color="auto"/>
                <w:right w:val="none" w:sz="0" w:space="0" w:color="auto"/>
              </w:divBdr>
              <w:divsChild>
                <w:div w:id="88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59440">
      <w:bodyDiv w:val="1"/>
      <w:marLeft w:val="0"/>
      <w:marRight w:val="0"/>
      <w:marTop w:val="0"/>
      <w:marBottom w:val="0"/>
      <w:divBdr>
        <w:top w:val="none" w:sz="0" w:space="0" w:color="auto"/>
        <w:left w:val="none" w:sz="0" w:space="0" w:color="auto"/>
        <w:bottom w:val="none" w:sz="0" w:space="0" w:color="auto"/>
        <w:right w:val="none" w:sz="0" w:space="0" w:color="auto"/>
      </w:divBdr>
      <w:divsChild>
        <w:div w:id="1977181578">
          <w:marLeft w:val="0"/>
          <w:marRight w:val="0"/>
          <w:marTop w:val="0"/>
          <w:marBottom w:val="0"/>
          <w:divBdr>
            <w:top w:val="none" w:sz="0" w:space="0" w:color="auto"/>
            <w:left w:val="none" w:sz="0" w:space="0" w:color="auto"/>
            <w:bottom w:val="none" w:sz="0" w:space="0" w:color="auto"/>
            <w:right w:val="none" w:sz="0" w:space="0" w:color="auto"/>
          </w:divBdr>
          <w:divsChild>
            <w:div w:id="2628449">
              <w:marLeft w:val="0"/>
              <w:marRight w:val="0"/>
              <w:marTop w:val="0"/>
              <w:marBottom w:val="0"/>
              <w:divBdr>
                <w:top w:val="none" w:sz="0" w:space="0" w:color="auto"/>
                <w:left w:val="none" w:sz="0" w:space="0" w:color="auto"/>
                <w:bottom w:val="none" w:sz="0" w:space="0" w:color="auto"/>
                <w:right w:val="none" w:sz="0" w:space="0" w:color="auto"/>
              </w:divBdr>
              <w:divsChild>
                <w:div w:id="312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68283">
      <w:bodyDiv w:val="1"/>
      <w:marLeft w:val="0"/>
      <w:marRight w:val="0"/>
      <w:marTop w:val="0"/>
      <w:marBottom w:val="0"/>
      <w:divBdr>
        <w:top w:val="none" w:sz="0" w:space="0" w:color="auto"/>
        <w:left w:val="none" w:sz="0" w:space="0" w:color="auto"/>
        <w:bottom w:val="none" w:sz="0" w:space="0" w:color="auto"/>
        <w:right w:val="none" w:sz="0" w:space="0" w:color="auto"/>
      </w:divBdr>
    </w:div>
    <w:div w:id="2023512185">
      <w:bodyDiv w:val="1"/>
      <w:marLeft w:val="0"/>
      <w:marRight w:val="0"/>
      <w:marTop w:val="0"/>
      <w:marBottom w:val="0"/>
      <w:divBdr>
        <w:top w:val="none" w:sz="0" w:space="0" w:color="auto"/>
        <w:left w:val="none" w:sz="0" w:space="0" w:color="auto"/>
        <w:bottom w:val="none" w:sz="0" w:space="0" w:color="auto"/>
        <w:right w:val="none" w:sz="0" w:space="0" w:color="auto"/>
      </w:divBdr>
    </w:div>
    <w:div w:id="2049331769">
      <w:bodyDiv w:val="1"/>
      <w:marLeft w:val="0"/>
      <w:marRight w:val="0"/>
      <w:marTop w:val="0"/>
      <w:marBottom w:val="0"/>
      <w:divBdr>
        <w:top w:val="none" w:sz="0" w:space="0" w:color="auto"/>
        <w:left w:val="none" w:sz="0" w:space="0" w:color="auto"/>
        <w:bottom w:val="none" w:sz="0" w:space="0" w:color="auto"/>
        <w:right w:val="none" w:sz="0" w:space="0" w:color="auto"/>
      </w:divBdr>
    </w:div>
    <w:div w:id="2075621893">
      <w:bodyDiv w:val="1"/>
      <w:marLeft w:val="0"/>
      <w:marRight w:val="0"/>
      <w:marTop w:val="0"/>
      <w:marBottom w:val="0"/>
      <w:divBdr>
        <w:top w:val="none" w:sz="0" w:space="0" w:color="auto"/>
        <w:left w:val="none" w:sz="0" w:space="0" w:color="auto"/>
        <w:bottom w:val="none" w:sz="0" w:space="0" w:color="auto"/>
        <w:right w:val="none" w:sz="0" w:space="0" w:color="auto"/>
      </w:divBdr>
    </w:div>
    <w:div w:id="2076468174">
      <w:bodyDiv w:val="1"/>
      <w:marLeft w:val="0"/>
      <w:marRight w:val="0"/>
      <w:marTop w:val="0"/>
      <w:marBottom w:val="0"/>
      <w:divBdr>
        <w:top w:val="none" w:sz="0" w:space="0" w:color="auto"/>
        <w:left w:val="none" w:sz="0" w:space="0" w:color="auto"/>
        <w:bottom w:val="none" w:sz="0" w:space="0" w:color="auto"/>
        <w:right w:val="none" w:sz="0" w:space="0" w:color="auto"/>
      </w:divBdr>
    </w:div>
    <w:div w:id="2092894698">
      <w:bodyDiv w:val="1"/>
      <w:marLeft w:val="0"/>
      <w:marRight w:val="0"/>
      <w:marTop w:val="0"/>
      <w:marBottom w:val="0"/>
      <w:divBdr>
        <w:top w:val="none" w:sz="0" w:space="0" w:color="auto"/>
        <w:left w:val="none" w:sz="0" w:space="0" w:color="auto"/>
        <w:bottom w:val="none" w:sz="0" w:space="0" w:color="auto"/>
        <w:right w:val="none" w:sz="0" w:space="0" w:color="auto"/>
      </w:divBdr>
    </w:div>
    <w:div w:id="2097246677">
      <w:bodyDiv w:val="1"/>
      <w:marLeft w:val="0"/>
      <w:marRight w:val="0"/>
      <w:marTop w:val="0"/>
      <w:marBottom w:val="0"/>
      <w:divBdr>
        <w:top w:val="none" w:sz="0" w:space="0" w:color="auto"/>
        <w:left w:val="none" w:sz="0" w:space="0" w:color="auto"/>
        <w:bottom w:val="none" w:sz="0" w:space="0" w:color="auto"/>
        <w:right w:val="none" w:sz="0" w:space="0" w:color="auto"/>
      </w:divBdr>
    </w:div>
    <w:div w:id="2106684361">
      <w:bodyDiv w:val="1"/>
      <w:marLeft w:val="0"/>
      <w:marRight w:val="0"/>
      <w:marTop w:val="0"/>
      <w:marBottom w:val="0"/>
      <w:divBdr>
        <w:top w:val="none" w:sz="0" w:space="0" w:color="auto"/>
        <w:left w:val="none" w:sz="0" w:space="0" w:color="auto"/>
        <w:bottom w:val="none" w:sz="0" w:space="0" w:color="auto"/>
        <w:right w:val="none" w:sz="0" w:space="0" w:color="auto"/>
      </w:divBdr>
      <w:divsChild>
        <w:div w:id="1033388235">
          <w:marLeft w:val="562"/>
          <w:marRight w:val="0"/>
          <w:marTop w:val="200"/>
          <w:marBottom w:val="0"/>
          <w:divBdr>
            <w:top w:val="none" w:sz="0" w:space="0" w:color="auto"/>
            <w:left w:val="none" w:sz="0" w:space="0" w:color="auto"/>
            <w:bottom w:val="none" w:sz="0" w:space="0" w:color="auto"/>
            <w:right w:val="none" w:sz="0" w:space="0" w:color="auto"/>
          </w:divBdr>
        </w:div>
        <w:div w:id="1328170630">
          <w:marLeft w:val="562"/>
          <w:marRight w:val="0"/>
          <w:marTop w:val="200"/>
          <w:marBottom w:val="0"/>
          <w:divBdr>
            <w:top w:val="none" w:sz="0" w:space="0" w:color="auto"/>
            <w:left w:val="none" w:sz="0" w:space="0" w:color="auto"/>
            <w:bottom w:val="none" w:sz="0" w:space="0" w:color="auto"/>
            <w:right w:val="none" w:sz="0" w:space="0" w:color="auto"/>
          </w:divBdr>
        </w:div>
        <w:div w:id="1554460058">
          <w:marLeft w:val="562"/>
          <w:marRight w:val="0"/>
          <w:marTop w:val="200"/>
          <w:marBottom w:val="0"/>
          <w:divBdr>
            <w:top w:val="none" w:sz="0" w:space="0" w:color="auto"/>
            <w:left w:val="none" w:sz="0" w:space="0" w:color="auto"/>
            <w:bottom w:val="none" w:sz="0" w:space="0" w:color="auto"/>
            <w:right w:val="none" w:sz="0" w:space="0" w:color="auto"/>
          </w:divBdr>
        </w:div>
        <w:div w:id="1985505044">
          <w:marLeft w:val="562"/>
          <w:marRight w:val="0"/>
          <w:marTop w:val="200"/>
          <w:marBottom w:val="0"/>
          <w:divBdr>
            <w:top w:val="none" w:sz="0" w:space="0" w:color="auto"/>
            <w:left w:val="none" w:sz="0" w:space="0" w:color="auto"/>
            <w:bottom w:val="none" w:sz="0" w:space="0" w:color="auto"/>
            <w:right w:val="none" w:sz="0" w:space="0" w:color="auto"/>
          </w:divBdr>
        </w:div>
      </w:divsChild>
    </w:div>
    <w:div w:id="2108768492">
      <w:bodyDiv w:val="1"/>
      <w:marLeft w:val="0"/>
      <w:marRight w:val="0"/>
      <w:marTop w:val="0"/>
      <w:marBottom w:val="0"/>
      <w:divBdr>
        <w:top w:val="none" w:sz="0" w:space="0" w:color="auto"/>
        <w:left w:val="none" w:sz="0" w:space="0" w:color="auto"/>
        <w:bottom w:val="none" w:sz="0" w:space="0" w:color="auto"/>
        <w:right w:val="none" w:sz="0" w:space="0" w:color="auto"/>
      </w:divBdr>
      <w:divsChild>
        <w:div w:id="1024360070">
          <w:marLeft w:val="0"/>
          <w:marRight w:val="0"/>
          <w:marTop w:val="0"/>
          <w:marBottom w:val="0"/>
          <w:divBdr>
            <w:top w:val="none" w:sz="0" w:space="0" w:color="auto"/>
            <w:left w:val="none" w:sz="0" w:space="0" w:color="auto"/>
            <w:bottom w:val="none" w:sz="0" w:space="0" w:color="auto"/>
            <w:right w:val="none" w:sz="0" w:space="0" w:color="auto"/>
          </w:divBdr>
          <w:divsChild>
            <w:div w:id="1595481191">
              <w:marLeft w:val="0"/>
              <w:marRight w:val="0"/>
              <w:marTop w:val="0"/>
              <w:marBottom w:val="0"/>
              <w:divBdr>
                <w:top w:val="none" w:sz="0" w:space="0" w:color="auto"/>
                <w:left w:val="none" w:sz="0" w:space="0" w:color="auto"/>
                <w:bottom w:val="none" w:sz="0" w:space="0" w:color="auto"/>
                <w:right w:val="none" w:sz="0" w:space="0" w:color="auto"/>
              </w:divBdr>
              <w:divsChild>
                <w:div w:id="101688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475236">
      <w:bodyDiv w:val="1"/>
      <w:marLeft w:val="0"/>
      <w:marRight w:val="0"/>
      <w:marTop w:val="0"/>
      <w:marBottom w:val="0"/>
      <w:divBdr>
        <w:top w:val="none" w:sz="0" w:space="0" w:color="auto"/>
        <w:left w:val="none" w:sz="0" w:space="0" w:color="auto"/>
        <w:bottom w:val="none" w:sz="0" w:space="0" w:color="auto"/>
        <w:right w:val="none" w:sz="0" w:space="0" w:color="auto"/>
      </w:divBdr>
      <w:divsChild>
        <w:div w:id="516895407">
          <w:marLeft w:val="0"/>
          <w:marRight w:val="0"/>
          <w:marTop w:val="0"/>
          <w:marBottom w:val="0"/>
          <w:divBdr>
            <w:top w:val="none" w:sz="0" w:space="0" w:color="auto"/>
            <w:left w:val="none" w:sz="0" w:space="0" w:color="auto"/>
            <w:bottom w:val="none" w:sz="0" w:space="0" w:color="auto"/>
            <w:right w:val="none" w:sz="0" w:space="0" w:color="auto"/>
          </w:divBdr>
          <w:divsChild>
            <w:div w:id="1270578596">
              <w:marLeft w:val="0"/>
              <w:marRight w:val="0"/>
              <w:marTop w:val="0"/>
              <w:marBottom w:val="0"/>
              <w:divBdr>
                <w:top w:val="none" w:sz="0" w:space="0" w:color="auto"/>
                <w:left w:val="none" w:sz="0" w:space="0" w:color="auto"/>
                <w:bottom w:val="none" w:sz="0" w:space="0" w:color="auto"/>
                <w:right w:val="none" w:sz="0" w:space="0" w:color="auto"/>
              </w:divBdr>
              <w:divsChild>
                <w:div w:id="18773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14128">
      <w:bodyDiv w:val="1"/>
      <w:marLeft w:val="0"/>
      <w:marRight w:val="0"/>
      <w:marTop w:val="0"/>
      <w:marBottom w:val="0"/>
      <w:divBdr>
        <w:top w:val="none" w:sz="0" w:space="0" w:color="auto"/>
        <w:left w:val="none" w:sz="0" w:space="0" w:color="auto"/>
        <w:bottom w:val="none" w:sz="0" w:space="0" w:color="auto"/>
        <w:right w:val="none" w:sz="0" w:space="0" w:color="auto"/>
      </w:divBdr>
      <w:divsChild>
        <w:div w:id="587422646">
          <w:marLeft w:val="0"/>
          <w:marRight w:val="0"/>
          <w:marTop w:val="0"/>
          <w:marBottom w:val="0"/>
          <w:divBdr>
            <w:top w:val="none" w:sz="0" w:space="0" w:color="auto"/>
            <w:left w:val="none" w:sz="0" w:space="0" w:color="auto"/>
            <w:bottom w:val="none" w:sz="0" w:space="0" w:color="auto"/>
            <w:right w:val="none" w:sz="0" w:space="0" w:color="auto"/>
          </w:divBdr>
          <w:divsChild>
            <w:div w:id="917052976">
              <w:marLeft w:val="0"/>
              <w:marRight w:val="0"/>
              <w:marTop w:val="0"/>
              <w:marBottom w:val="0"/>
              <w:divBdr>
                <w:top w:val="none" w:sz="0" w:space="0" w:color="auto"/>
                <w:left w:val="none" w:sz="0" w:space="0" w:color="auto"/>
                <w:bottom w:val="none" w:sz="0" w:space="0" w:color="auto"/>
                <w:right w:val="none" w:sz="0" w:space="0" w:color="auto"/>
              </w:divBdr>
              <w:divsChild>
                <w:div w:id="7527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674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ile:////Users/Raymond/Library/Mobile%20Documents/com~apple~CloudDocs/Mi%20Tesis/Informe%20Tesis.docx"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file:////Users/Raymond/Library/Mobile%20Documents/com~apple~CloudDocs/Mi%20Tesis/Informe%20Tesis.docx"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aymond/Library/Mobile%20Documents/com~apple~CloudDocs/Mi%20Tesis/Informe%20Tesis.docx" TargetMode="External"/><Relationship Id="rId5" Type="http://schemas.openxmlformats.org/officeDocument/2006/relationships/webSettings" Target="webSettings.xml"/><Relationship Id="rId15" Type="http://schemas.openxmlformats.org/officeDocument/2006/relationships/hyperlink" Target="file:////Users/Raymond/Library/Mobile%20Documents/com~apple~CloudDocs/Mi%20Tesis/Informe%20Tesis.docx"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Users/Raymond/Library/Mobile%20Documents/com~apple~CloudDocs/Mi%20Tesis/Informe%20Tesis.docx"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notes.xml.rels><?xml version="1.0" encoding="UTF-8" standalone="yes"?>
<Relationships xmlns="http://schemas.openxmlformats.org/package/2006/relationships"><Relationship Id="rId3" Type="http://schemas.openxmlformats.org/officeDocument/2006/relationships/hyperlink" Target="https://www.w3.org/html/" TargetMode="External"/><Relationship Id="rId2" Type="http://schemas.openxmlformats.org/officeDocument/2006/relationships/hyperlink" Target="https://github.com/ogreyesp/JCLAL" TargetMode="External"/><Relationship Id="rId1" Type="http://schemas.openxmlformats.org/officeDocument/2006/relationships/hyperlink" Target="https://sourceforge.net/projects/jclal/files/" TargetMode="External"/><Relationship Id="rId5" Type="http://schemas.openxmlformats.org/officeDocument/2006/relationships/hyperlink" Target="https://twitter.com/fat" TargetMode="External"/><Relationship Id="rId4" Type="http://schemas.openxmlformats.org/officeDocument/2006/relationships/hyperlink" Target="https://twitter.com/md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aymond/Library/Group%20Containers/UBF8T346G9.Office/User%20Content.localized/Templates.localized/TI&#769;TULO%20UH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CC3CC0D-39BB-5447-8B6B-01CE1FF2F7B4}">
  <we:reference id="wa104124372" version="1.2.0.0" store="es-ES" storeType="OMEX"/>
  <we:alternateReferences>
    <we:reference id="WA104124372" version="1.2.0.0" store="WA104124372"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6622D4B-E92A-A84B-83BD-9D0D8D542312}">
  <we:reference id="wa104211266" version="1.2.0.0" store="es-ES" storeType="OMEX"/>
  <we:alternateReferences>
    <we:reference id="WA104211266" version="1.2.0.0" store="WA10421126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E7850-59A9-BB46-9AE7-7AAB25453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TÍTULO UHO.dotx</Template>
  <TotalTime>4315</TotalTime>
  <Pages>71</Pages>
  <Words>39388</Words>
  <Characters>216634</Characters>
  <Application>Microsoft Office Word</Application>
  <DocSecurity>0</DocSecurity>
  <Lines>1805</Lines>
  <Paragraphs>511</Paragraphs>
  <ScaleCrop>false</ScaleCrop>
  <HeadingPairs>
    <vt:vector size="2" baseType="variant">
      <vt:variant>
        <vt:lpstr>Título</vt:lpstr>
      </vt:variant>
      <vt:variant>
        <vt:i4>1</vt:i4>
      </vt:variant>
    </vt:vector>
  </HeadingPairs>
  <TitlesOfParts>
    <vt:vector size="1" baseType="lpstr">
      <vt:lpstr>Aplicación web para la realización de experimentos de forma colaborativa en el framework JCLAL</vt:lpstr>
    </vt:vector>
  </TitlesOfParts>
  <Manager>Ramon Alejandro Valdes Ochoa</Manager>
  <Company>UHO</Company>
  <LinksUpToDate>false</LinksUpToDate>
  <CharactersWithSpaces>255511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web para la realización de experimentos de forma colaborativa en el framework JCLAL</dc:title>
  <dc:subject>Tesis presentada en opcionn al titulo de Ingeniero en Informatica</dc:subject>
  <dc:creator>Ramon Alejandro Valdes Ochoa</dc:creator>
  <cp:keywords>Inteligencia Artificial, Aprendizaje Activo, Machine Learning, JCLAL, JCLAL-WEB</cp:keywords>
  <dc:description/>
  <cp:lastModifiedBy>Ramon Alejandro Valdes Ochoa</cp:lastModifiedBy>
  <cp:revision>3</cp:revision>
  <cp:lastPrinted>2018-03-24T10:49:00Z</cp:lastPrinted>
  <dcterms:created xsi:type="dcterms:W3CDTF">2018-12-11T20:43:00Z</dcterms:created>
  <dcterms:modified xsi:type="dcterms:W3CDTF">2019-03-25T00:23:00Z</dcterms:modified>
  <cp:category>Ciencias Computacionales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fb4be226-8c26-3dbf-82b4-a479b05495cc</vt:lpwstr>
  </property>
</Properties>
</file>